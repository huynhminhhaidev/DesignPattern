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7C31C2" w14:textId="0416D12D" w:rsidR="004174EB" w:rsidRPr="00BF5572" w:rsidRDefault="004174EB" w:rsidP="004174EB">
      <w:pPr>
        <w:suppressAutoHyphens/>
        <w:autoSpaceDE w:val="0"/>
        <w:autoSpaceDN w:val="0"/>
        <w:adjustRightInd w:val="0"/>
        <w:jc w:val="center"/>
        <w:rPr>
          <w:sz w:val="28"/>
          <w:szCs w:val="28"/>
          <w:lang w:val="en"/>
        </w:rPr>
      </w:pPr>
      <w:r w:rsidRPr="00BF5572">
        <w:rPr>
          <w:bCs/>
          <w:sz w:val="28"/>
          <w:szCs w:val="28"/>
          <w:lang w:val="en"/>
        </w:rPr>
        <w:t>TỔNG LIÊN ĐOÀN LAO ĐỘNG VIỆT NAM</w:t>
      </w:r>
    </w:p>
    <w:p w14:paraId="508DC275" w14:textId="7A636CC2" w:rsidR="004174EB" w:rsidRPr="00BF5572" w:rsidRDefault="004174EB" w:rsidP="004174EB">
      <w:pPr>
        <w:suppressAutoHyphens/>
        <w:autoSpaceDE w:val="0"/>
        <w:autoSpaceDN w:val="0"/>
        <w:adjustRightInd w:val="0"/>
        <w:jc w:val="center"/>
        <w:rPr>
          <w:sz w:val="28"/>
          <w:szCs w:val="28"/>
        </w:rPr>
      </w:pPr>
      <w:r w:rsidRPr="00BF5572">
        <w:rPr>
          <w:b/>
          <w:bCs/>
          <w:sz w:val="28"/>
          <w:szCs w:val="28"/>
          <w:lang w:val="en"/>
        </w:rPr>
        <w:t>TR</w:t>
      </w:r>
      <w:r w:rsidRPr="00BF5572">
        <w:rPr>
          <w:b/>
          <w:bCs/>
          <w:sz w:val="28"/>
          <w:szCs w:val="28"/>
          <w:lang w:val="vi-VN"/>
        </w:rPr>
        <w:t>ƯỜNG ĐẠI HỌC TÔN ĐỨC THẮNG</w:t>
      </w:r>
    </w:p>
    <w:p w14:paraId="6969DA65" w14:textId="53503E45" w:rsidR="004174EB" w:rsidRPr="00BF5572" w:rsidRDefault="004174EB" w:rsidP="004174EB">
      <w:pPr>
        <w:suppressAutoHyphens/>
        <w:autoSpaceDE w:val="0"/>
        <w:autoSpaceDN w:val="0"/>
        <w:adjustRightInd w:val="0"/>
        <w:jc w:val="center"/>
        <w:rPr>
          <w:sz w:val="28"/>
          <w:szCs w:val="28"/>
          <w:lang w:val="en"/>
        </w:rPr>
      </w:pPr>
      <w:r w:rsidRPr="00BF5572">
        <w:rPr>
          <w:b/>
          <w:bCs/>
          <w:sz w:val="28"/>
          <w:szCs w:val="28"/>
          <w:lang w:val="en"/>
        </w:rPr>
        <w:t>KHOA CÔNG NGHỆ THÔNG TIN</w:t>
      </w:r>
    </w:p>
    <w:p w14:paraId="1CEC3101" w14:textId="77777777" w:rsidR="004174EB" w:rsidRPr="00BF5572" w:rsidRDefault="004174EB" w:rsidP="004174EB">
      <w:pPr>
        <w:suppressAutoHyphens/>
        <w:autoSpaceDE w:val="0"/>
        <w:autoSpaceDN w:val="0"/>
        <w:adjustRightInd w:val="0"/>
        <w:ind w:firstLine="720"/>
        <w:jc w:val="center"/>
        <w:rPr>
          <w:lang w:val="en"/>
        </w:rPr>
      </w:pPr>
    </w:p>
    <w:p w14:paraId="2C20C4D0" w14:textId="77777777" w:rsidR="004174EB" w:rsidRPr="00BF5572" w:rsidRDefault="004174EB" w:rsidP="004174EB">
      <w:pPr>
        <w:suppressAutoHyphens/>
        <w:autoSpaceDE w:val="0"/>
        <w:autoSpaceDN w:val="0"/>
        <w:adjustRightInd w:val="0"/>
        <w:ind w:firstLine="720"/>
        <w:jc w:val="center"/>
        <w:rPr>
          <w:b/>
          <w:bCs/>
          <w:sz w:val="28"/>
          <w:szCs w:val="28"/>
          <w:lang w:val="en"/>
        </w:rPr>
      </w:pPr>
      <w:r>
        <w:rPr>
          <w:b/>
          <w:bCs/>
          <w:noProof/>
          <w:sz w:val="28"/>
          <w:szCs w:val="28"/>
        </w:rPr>
        <w:drawing>
          <wp:inline distT="0" distB="0" distL="0" distR="0" wp14:anchorId="1B6F1735" wp14:editId="0FDA0A86">
            <wp:extent cx="1043487" cy="576258"/>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124" cy="600908"/>
                    </a:xfrm>
                    <a:prstGeom prst="rect">
                      <a:avLst/>
                    </a:prstGeom>
                  </pic:spPr>
                </pic:pic>
              </a:graphicData>
            </a:graphic>
          </wp:inline>
        </w:drawing>
      </w:r>
    </w:p>
    <w:p w14:paraId="002B240D" w14:textId="77777777" w:rsidR="004174EB" w:rsidRPr="00BF5572" w:rsidRDefault="004174EB" w:rsidP="004174EB">
      <w:pPr>
        <w:suppressAutoHyphens/>
        <w:autoSpaceDE w:val="0"/>
        <w:autoSpaceDN w:val="0"/>
        <w:adjustRightInd w:val="0"/>
        <w:ind w:firstLine="720"/>
        <w:rPr>
          <w:b/>
          <w:bCs/>
          <w:sz w:val="28"/>
          <w:szCs w:val="28"/>
          <w:lang w:val="en"/>
        </w:rPr>
      </w:pPr>
    </w:p>
    <w:p w14:paraId="3E839B12" w14:textId="77777777" w:rsidR="003613D5" w:rsidRDefault="00CE2B1B" w:rsidP="004174EB">
      <w:pPr>
        <w:jc w:val="center"/>
        <w:rPr>
          <w:b/>
          <w:bCs/>
          <w:sz w:val="32"/>
          <w:szCs w:val="32"/>
          <w:lang w:val="vi-VN"/>
        </w:rPr>
      </w:pPr>
      <w:r>
        <w:rPr>
          <w:b/>
          <w:bCs/>
          <w:sz w:val="32"/>
          <w:szCs w:val="32"/>
          <w:lang w:val="en"/>
        </w:rPr>
        <w:t>BÁO CÁO CUỐI KỲ</w:t>
      </w:r>
    </w:p>
    <w:p w14:paraId="1212BAF3" w14:textId="1131CC9F" w:rsidR="004174EB" w:rsidRPr="00A9030C" w:rsidRDefault="00912A6E" w:rsidP="004174EB">
      <w:pPr>
        <w:jc w:val="center"/>
        <w:rPr>
          <w:b/>
          <w:sz w:val="32"/>
          <w:szCs w:val="32"/>
          <w:lang w:val="vi-VN"/>
        </w:rPr>
      </w:pPr>
      <w:r>
        <w:rPr>
          <w:b/>
          <w:bCs/>
          <w:sz w:val="32"/>
          <w:szCs w:val="32"/>
          <w:lang w:val="vi-VN"/>
        </w:rPr>
        <w:t xml:space="preserve">MÔN HỌC </w:t>
      </w:r>
      <w:r w:rsidR="00A9030C">
        <w:rPr>
          <w:b/>
          <w:bCs/>
          <w:sz w:val="32"/>
          <w:szCs w:val="32"/>
          <w:lang w:val="vi-VN"/>
        </w:rPr>
        <w:t>MẪU THIẾT KẾ</w:t>
      </w:r>
    </w:p>
    <w:p w14:paraId="739AC6E8" w14:textId="77777777" w:rsidR="004174EB" w:rsidRPr="00BF5572" w:rsidRDefault="004174EB" w:rsidP="004174EB">
      <w:pPr>
        <w:jc w:val="center"/>
        <w:rPr>
          <w:b/>
          <w:sz w:val="32"/>
          <w:szCs w:val="32"/>
          <w:lang w:val="vi-VN"/>
        </w:rPr>
      </w:pPr>
    </w:p>
    <w:p w14:paraId="13CD9732" w14:textId="77777777" w:rsidR="004174EB" w:rsidRPr="00BF5572" w:rsidRDefault="004174EB" w:rsidP="004174EB">
      <w:pPr>
        <w:suppressAutoHyphens/>
        <w:autoSpaceDE w:val="0"/>
        <w:autoSpaceDN w:val="0"/>
        <w:adjustRightInd w:val="0"/>
        <w:spacing w:line="360" w:lineRule="auto"/>
        <w:ind w:firstLine="720"/>
        <w:jc w:val="center"/>
        <w:rPr>
          <w:b/>
          <w:bCs/>
          <w:sz w:val="32"/>
          <w:szCs w:val="32"/>
          <w:lang w:val="en"/>
        </w:rPr>
      </w:pPr>
      <w:r w:rsidRPr="00BF5572">
        <w:rPr>
          <w:b/>
          <w:bCs/>
          <w:sz w:val="32"/>
          <w:szCs w:val="32"/>
          <w:lang w:val="en"/>
        </w:rPr>
        <w:t xml:space="preserve"> </w:t>
      </w:r>
    </w:p>
    <w:p w14:paraId="24B6E4D8" w14:textId="77777777" w:rsidR="008D046E" w:rsidRDefault="008D0155" w:rsidP="008D046E">
      <w:pPr>
        <w:jc w:val="center"/>
        <w:rPr>
          <w:b/>
          <w:color w:val="000000" w:themeColor="text1"/>
          <w:sz w:val="48"/>
          <w:szCs w:val="48"/>
        </w:rPr>
      </w:pPr>
      <w:r>
        <w:rPr>
          <w:b/>
          <w:color w:val="000000" w:themeColor="text1"/>
          <w:sz w:val="48"/>
          <w:szCs w:val="48"/>
        </w:rPr>
        <w:t xml:space="preserve">XÂY DỰNG ỨNG DỤNG </w:t>
      </w:r>
    </w:p>
    <w:p w14:paraId="512E07D8" w14:textId="302C0B36" w:rsidR="004174EB" w:rsidRPr="00D92702" w:rsidRDefault="008D0155" w:rsidP="008D046E">
      <w:pPr>
        <w:jc w:val="center"/>
        <w:rPr>
          <w:b/>
          <w:color w:val="000000" w:themeColor="text1"/>
          <w:sz w:val="48"/>
          <w:szCs w:val="48"/>
          <w:lang w:val="vi-VN"/>
        </w:rPr>
      </w:pPr>
      <w:r>
        <w:rPr>
          <w:b/>
          <w:color w:val="000000" w:themeColor="text1"/>
          <w:sz w:val="48"/>
          <w:szCs w:val="48"/>
        </w:rPr>
        <w:t>QUẢN LÝ VÀ TÍNH TIỀN NƯỚC</w:t>
      </w:r>
    </w:p>
    <w:p w14:paraId="231314A4" w14:textId="65E10365" w:rsidR="004174EB" w:rsidRPr="00F04A8D" w:rsidRDefault="004174EB" w:rsidP="004174EB">
      <w:pPr>
        <w:suppressAutoHyphens/>
        <w:autoSpaceDE w:val="0"/>
        <w:autoSpaceDN w:val="0"/>
        <w:adjustRightInd w:val="0"/>
        <w:spacing w:line="360" w:lineRule="auto"/>
        <w:jc w:val="both"/>
        <w:rPr>
          <w:b/>
          <w:bCs/>
          <w:color w:val="FF0000"/>
          <w:lang w:val="vi-VN"/>
        </w:rPr>
      </w:pPr>
      <w:r w:rsidRPr="00BF5572">
        <w:rPr>
          <w:b/>
          <w:bCs/>
          <w:color w:val="FF0000"/>
          <w:lang w:val="en"/>
        </w:rPr>
        <w:t xml:space="preserve"> </w:t>
      </w:r>
    </w:p>
    <w:p w14:paraId="0C4FA4D9" w14:textId="0E701391" w:rsidR="004174EB" w:rsidRDefault="004174EB" w:rsidP="004174EB">
      <w:pPr>
        <w:suppressAutoHyphens/>
        <w:autoSpaceDE w:val="0"/>
        <w:autoSpaceDN w:val="0"/>
        <w:adjustRightInd w:val="0"/>
        <w:spacing w:line="360" w:lineRule="auto"/>
        <w:jc w:val="both"/>
        <w:rPr>
          <w:b/>
          <w:bCs/>
          <w:lang w:val="en"/>
        </w:rPr>
      </w:pPr>
    </w:p>
    <w:p w14:paraId="7CAB5A3E" w14:textId="77777777" w:rsidR="00867B89" w:rsidRDefault="00867B89" w:rsidP="004174EB">
      <w:pPr>
        <w:suppressAutoHyphens/>
        <w:autoSpaceDE w:val="0"/>
        <w:autoSpaceDN w:val="0"/>
        <w:adjustRightInd w:val="0"/>
        <w:spacing w:line="360" w:lineRule="auto"/>
        <w:jc w:val="both"/>
        <w:rPr>
          <w:b/>
          <w:bCs/>
          <w:lang w:val="en"/>
        </w:rPr>
      </w:pPr>
    </w:p>
    <w:p w14:paraId="00E74390" w14:textId="77777777" w:rsidR="00043E92" w:rsidRPr="00BF5572" w:rsidRDefault="00043E92" w:rsidP="004174EB">
      <w:pPr>
        <w:suppressAutoHyphens/>
        <w:autoSpaceDE w:val="0"/>
        <w:autoSpaceDN w:val="0"/>
        <w:adjustRightInd w:val="0"/>
        <w:spacing w:line="360" w:lineRule="auto"/>
        <w:jc w:val="both"/>
        <w:rPr>
          <w:b/>
          <w:bCs/>
          <w:lang w:val="en"/>
        </w:rPr>
      </w:pPr>
    </w:p>
    <w:p w14:paraId="6673C8B6" w14:textId="38033E66" w:rsidR="004174EB" w:rsidRPr="003616C9" w:rsidRDefault="004174EB" w:rsidP="004174EB">
      <w:pPr>
        <w:suppressAutoHyphens/>
        <w:autoSpaceDE w:val="0"/>
        <w:autoSpaceDN w:val="0"/>
        <w:adjustRightInd w:val="0"/>
        <w:spacing w:line="360" w:lineRule="auto"/>
        <w:jc w:val="right"/>
        <w:rPr>
          <w:sz w:val="28"/>
          <w:szCs w:val="28"/>
        </w:rPr>
      </w:pPr>
      <w:r w:rsidRPr="00BF5572">
        <w:rPr>
          <w:i/>
          <w:sz w:val="28"/>
          <w:szCs w:val="28"/>
          <w:lang w:val="en"/>
        </w:rPr>
        <w:t>Người h</w:t>
      </w:r>
      <w:r w:rsidRPr="00BF5572">
        <w:rPr>
          <w:i/>
          <w:sz w:val="28"/>
          <w:szCs w:val="28"/>
          <w:lang w:val="vi-VN"/>
        </w:rPr>
        <w:t>ướng dẫn</w:t>
      </w:r>
      <w:r w:rsidRPr="00BF5572">
        <w:rPr>
          <w:sz w:val="28"/>
          <w:szCs w:val="28"/>
          <w:lang w:val="vi-VN"/>
        </w:rPr>
        <w:t xml:space="preserve">: </w:t>
      </w:r>
      <w:r>
        <w:rPr>
          <w:b/>
          <w:bCs/>
          <w:sz w:val="28"/>
          <w:szCs w:val="28"/>
          <w:lang w:val="vi-VN"/>
        </w:rPr>
        <w:t>ThS</w:t>
      </w:r>
      <w:r w:rsidR="000E1D69">
        <w:rPr>
          <w:b/>
          <w:bCs/>
          <w:sz w:val="28"/>
          <w:szCs w:val="28"/>
        </w:rPr>
        <w:t>. VŨ ĐÌNH HỒNG</w:t>
      </w:r>
    </w:p>
    <w:p w14:paraId="02E7CA95" w14:textId="35EAC54F" w:rsidR="004174EB" w:rsidRPr="000E1D69" w:rsidRDefault="004174EB" w:rsidP="004174EB">
      <w:pPr>
        <w:suppressAutoHyphens/>
        <w:autoSpaceDE w:val="0"/>
        <w:autoSpaceDN w:val="0"/>
        <w:adjustRightInd w:val="0"/>
        <w:spacing w:line="360" w:lineRule="auto"/>
        <w:jc w:val="right"/>
        <w:rPr>
          <w:b/>
          <w:bCs/>
          <w:sz w:val="28"/>
          <w:szCs w:val="28"/>
          <w:lang w:val="vi-VN"/>
        </w:rPr>
      </w:pPr>
      <w:r w:rsidRPr="00BF5572">
        <w:rPr>
          <w:i/>
          <w:sz w:val="28"/>
          <w:szCs w:val="28"/>
          <w:lang w:val="vi-VN"/>
        </w:rPr>
        <w:t>Người thực hiện</w:t>
      </w:r>
      <w:r w:rsidRPr="00BF5572">
        <w:rPr>
          <w:sz w:val="28"/>
          <w:szCs w:val="28"/>
          <w:lang w:val="vi-VN"/>
        </w:rPr>
        <w:t>:</w:t>
      </w:r>
      <w:r w:rsidRPr="00BF5572">
        <w:rPr>
          <w:b/>
          <w:bCs/>
          <w:sz w:val="28"/>
          <w:szCs w:val="28"/>
          <w:lang w:val="vi-VN"/>
        </w:rPr>
        <w:t xml:space="preserve">   </w:t>
      </w:r>
      <w:r w:rsidR="00D10BC6">
        <w:rPr>
          <w:b/>
          <w:bCs/>
          <w:sz w:val="28"/>
          <w:szCs w:val="28"/>
        </w:rPr>
        <w:t>HUỲNH MINH HẢI</w:t>
      </w:r>
      <w:r w:rsidR="000E1D69">
        <w:rPr>
          <w:b/>
          <w:sz w:val="28"/>
          <w:szCs w:val="28"/>
        </w:rPr>
        <w:t xml:space="preserve"> – </w:t>
      </w:r>
      <w:r w:rsidR="00D10BC6">
        <w:rPr>
          <w:b/>
          <w:sz w:val="28"/>
          <w:szCs w:val="28"/>
          <w:lang w:val="vi-VN"/>
        </w:rPr>
        <w:t>51800373</w:t>
      </w:r>
    </w:p>
    <w:p w14:paraId="11536F27" w14:textId="095AEF47" w:rsidR="004174EB" w:rsidRPr="00BF5572" w:rsidRDefault="00D10BC6" w:rsidP="004174EB">
      <w:pPr>
        <w:suppressAutoHyphens/>
        <w:autoSpaceDE w:val="0"/>
        <w:autoSpaceDN w:val="0"/>
        <w:adjustRightInd w:val="0"/>
        <w:spacing w:line="360" w:lineRule="auto"/>
        <w:jc w:val="right"/>
        <w:rPr>
          <w:b/>
          <w:bCs/>
          <w:sz w:val="28"/>
          <w:szCs w:val="28"/>
          <w:lang w:val="vi-VN"/>
        </w:rPr>
      </w:pPr>
      <w:r>
        <w:rPr>
          <w:b/>
          <w:bCs/>
          <w:sz w:val="28"/>
          <w:szCs w:val="28"/>
          <w:lang w:val="vi-VN"/>
        </w:rPr>
        <w:t>NGUYỄN TẤN TÀI – 5180</w:t>
      </w:r>
      <w:r w:rsidR="000E1D69">
        <w:rPr>
          <w:b/>
          <w:bCs/>
          <w:sz w:val="28"/>
          <w:szCs w:val="28"/>
          <w:lang w:val="vi-VN"/>
        </w:rPr>
        <w:t>011</w:t>
      </w:r>
      <w:r>
        <w:rPr>
          <w:b/>
          <w:bCs/>
          <w:sz w:val="28"/>
          <w:szCs w:val="28"/>
          <w:lang w:val="vi-VN"/>
        </w:rPr>
        <w:t>2</w:t>
      </w:r>
    </w:p>
    <w:p w14:paraId="48DBE76A" w14:textId="185FA0C1" w:rsidR="004174EB" w:rsidRDefault="00D10BC6" w:rsidP="004174EB">
      <w:pPr>
        <w:suppressAutoHyphens/>
        <w:autoSpaceDE w:val="0"/>
        <w:autoSpaceDN w:val="0"/>
        <w:adjustRightInd w:val="0"/>
        <w:spacing w:line="360" w:lineRule="auto"/>
        <w:jc w:val="right"/>
        <w:rPr>
          <w:b/>
          <w:bCs/>
          <w:sz w:val="28"/>
          <w:szCs w:val="28"/>
        </w:rPr>
      </w:pPr>
      <w:r>
        <w:rPr>
          <w:b/>
          <w:bCs/>
          <w:sz w:val="28"/>
          <w:szCs w:val="28"/>
        </w:rPr>
        <w:t>NGUYỄN QUỐC BẢO</w:t>
      </w:r>
      <w:r w:rsidR="004174EB">
        <w:rPr>
          <w:b/>
          <w:bCs/>
          <w:sz w:val="28"/>
          <w:szCs w:val="28"/>
          <w:lang w:val="vi-VN"/>
        </w:rPr>
        <w:t xml:space="preserve"> – 51800</w:t>
      </w:r>
      <w:r>
        <w:rPr>
          <w:b/>
          <w:bCs/>
          <w:sz w:val="28"/>
          <w:szCs w:val="28"/>
          <w:lang w:val="vi-VN"/>
        </w:rPr>
        <w:t>0</w:t>
      </w:r>
      <w:r>
        <w:rPr>
          <w:b/>
          <w:bCs/>
          <w:sz w:val="28"/>
          <w:szCs w:val="28"/>
        </w:rPr>
        <w:t>11</w:t>
      </w:r>
    </w:p>
    <w:p w14:paraId="242581A1" w14:textId="4977A5C9" w:rsidR="000E1D69" w:rsidRPr="000E1D69" w:rsidRDefault="00D10BC6" w:rsidP="004174EB">
      <w:pPr>
        <w:suppressAutoHyphens/>
        <w:autoSpaceDE w:val="0"/>
        <w:autoSpaceDN w:val="0"/>
        <w:adjustRightInd w:val="0"/>
        <w:spacing w:line="360" w:lineRule="auto"/>
        <w:jc w:val="right"/>
        <w:rPr>
          <w:b/>
          <w:bCs/>
          <w:sz w:val="28"/>
          <w:szCs w:val="28"/>
          <w:lang w:val="vi-VN"/>
        </w:rPr>
      </w:pPr>
      <w:r>
        <w:rPr>
          <w:b/>
          <w:bCs/>
          <w:sz w:val="28"/>
          <w:szCs w:val="28"/>
          <w:lang w:val="vi-VN"/>
        </w:rPr>
        <w:t>NGUYỄN HỮU CẢNH – 51702066</w:t>
      </w:r>
    </w:p>
    <w:p w14:paraId="3749997C" w14:textId="2281C211" w:rsidR="004174EB" w:rsidRPr="003616C9" w:rsidRDefault="004174EB" w:rsidP="004174EB">
      <w:pPr>
        <w:suppressAutoHyphens/>
        <w:autoSpaceDE w:val="0"/>
        <w:autoSpaceDN w:val="0"/>
        <w:adjustRightInd w:val="0"/>
        <w:spacing w:line="360" w:lineRule="auto"/>
        <w:jc w:val="right"/>
        <w:rPr>
          <w:sz w:val="28"/>
          <w:szCs w:val="28"/>
        </w:rPr>
      </w:pPr>
      <w:r>
        <w:rPr>
          <w:sz w:val="28"/>
          <w:szCs w:val="28"/>
        </w:rPr>
        <w:t xml:space="preserve">Lớp: </w:t>
      </w:r>
      <w:r w:rsidR="00573FE9">
        <w:rPr>
          <w:b/>
          <w:sz w:val="28"/>
          <w:szCs w:val="28"/>
        </w:rPr>
        <w:t>1705</w:t>
      </w:r>
      <w:r w:rsidR="00B37D5D">
        <w:rPr>
          <w:b/>
          <w:sz w:val="28"/>
          <w:szCs w:val="28"/>
        </w:rPr>
        <w:t>0202</w:t>
      </w:r>
      <w:r w:rsidR="00573FE9">
        <w:rPr>
          <w:b/>
          <w:sz w:val="28"/>
          <w:szCs w:val="28"/>
          <w:lang w:val="vi-VN"/>
        </w:rPr>
        <w:t xml:space="preserve"> – 18050201</w:t>
      </w:r>
      <w:r>
        <w:rPr>
          <w:sz w:val="28"/>
          <w:szCs w:val="28"/>
        </w:rPr>
        <w:t xml:space="preserve"> </w:t>
      </w:r>
    </w:p>
    <w:p w14:paraId="06BA20FC" w14:textId="1067965C" w:rsidR="004174EB" w:rsidRPr="00F04A8D" w:rsidRDefault="004174EB" w:rsidP="00F04A8D">
      <w:pPr>
        <w:suppressAutoHyphens/>
        <w:autoSpaceDE w:val="0"/>
        <w:autoSpaceDN w:val="0"/>
        <w:adjustRightInd w:val="0"/>
        <w:spacing w:line="360" w:lineRule="auto"/>
        <w:jc w:val="right"/>
        <w:rPr>
          <w:sz w:val="28"/>
          <w:szCs w:val="28"/>
          <w:lang w:val="vi-VN"/>
        </w:rPr>
      </w:pPr>
      <w:r>
        <w:rPr>
          <w:sz w:val="28"/>
          <w:szCs w:val="28"/>
          <w:lang w:val="vi-VN"/>
        </w:rPr>
        <w:t>Khoá</w:t>
      </w:r>
      <w:r>
        <w:rPr>
          <w:b/>
          <w:bCs/>
          <w:sz w:val="28"/>
          <w:szCs w:val="28"/>
          <w:lang w:val="vi-VN"/>
        </w:rPr>
        <w:t>:</w:t>
      </w:r>
      <w:r>
        <w:rPr>
          <w:b/>
          <w:bCs/>
          <w:sz w:val="28"/>
          <w:szCs w:val="28"/>
        </w:rPr>
        <w:t xml:space="preserve"> </w:t>
      </w:r>
      <w:r w:rsidR="00573FE9">
        <w:rPr>
          <w:b/>
          <w:bCs/>
          <w:sz w:val="28"/>
          <w:szCs w:val="28"/>
          <w:lang w:val="vi-VN"/>
        </w:rPr>
        <w:t xml:space="preserve">21 – </w:t>
      </w:r>
      <w:r w:rsidRPr="00BF5572">
        <w:rPr>
          <w:b/>
          <w:bCs/>
          <w:sz w:val="28"/>
          <w:szCs w:val="28"/>
          <w:lang w:val="vi-VN"/>
        </w:rPr>
        <w:t>22</w:t>
      </w:r>
    </w:p>
    <w:p w14:paraId="2D9012D4" w14:textId="77777777" w:rsidR="004174EB" w:rsidRPr="00BF5572" w:rsidRDefault="004174EB" w:rsidP="004174EB">
      <w:pPr>
        <w:suppressAutoHyphens/>
        <w:autoSpaceDE w:val="0"/>
        <w:autoSpaceDN w:val="0"/>
        <w:adjustRightInd w:val="0"/>
        <w:rPr>
          <w:b/>
          <w:bCs/>
          <w:lang w:val="vi-VN"/>
        </w:rPr>
      </w:pPr>
    </w:p>
    <w:p w14:paraId="0B2F1A19" w14:textId="1F3814BD" w:rsidR="004174EB" w:rsidRDefault="004174EB" w:rsidP="004174EB">
      <w:pPr>
        <w:suppressAutoHyphens/>
        <w:autoSpaceDE w:val="0"/>
        <w:autoSpaceDN w:val="0"/>
        <w:adjustRightInd w:val="0"/>
        <w:rPr>
          <w:b/>
          <w:bCs/>
          <w:lang w:val="vi-VN"/>
        </w:rPr>
      </w:pPr>
    </w:p>
    <w:p w14:paraId="45805573" w14:textId="77777777" w:rsidR="00A00814" w:rsidRPr="00BF5572" w:rsidRDefault="00A00814" w:rsidP="004174EB">
      <w:pPr>
        <w:suppressAutoHyphens/>
        <w:autoSpaceDE w:val="0"/>
        <w:autoSpaceDN w:val="0"/>
        <w:adjustRightInd w:val="0"/>
        <w:rPr>
          <w:b/>
          <w:bCs/>
          <w:lang w:val="vi-VN"/>
        </w:rPr>
      </w:pPr>
    </w:p>
    <w:p w14:paraId="611F69D4" w14:textId="605B99AA" w:rsidR="00F04A8D" w:rsidRPr="00BF5572" w:rsidRDefault="00F04A8D" w:rsidP="004174EB">
      <w:pPr>
        <w:suppressAutoHyphens/>
        <w:autoSpaceDE w:val="0"/>
        <w:autoSpaceDN w:val="0"/>
        <w:adjustRightInd w:val="0"/>
        <w:rPr>
          <w:b/>
          <w:bCs/>
          <w:lang w:val="vi-VN"/>
        </w:rPr>
      </w:pPr>
    </w:p>
    <w:p w14:paraId="56522826" w14:textId="2772BE85" w:rsidR="00370E3F" w:rsidRDefault="00370E3F" w:rsidP="00370E3F">
      <w:pPr>
        <w:suppressAutoHyphens/>
        <w:autoSpaceDE w:val="0"/>
        <w:autoSpaceDN w:val="0"/>
        <w:adjustRightInd w:val="0"/>
        <w:rPr>
          <w:b/>
          <w:bCs/>
          <w:lang w:val="vi-VN"/>
        </w:rPr>
      </w:pPr>
    </w:p>
    <w:p w14:paraId="032E1F30" w14:textId="1F4FA664" w:rsidR="004174EB" w:rsidRPr="00370E3F" w:rsidRDefault="004174EB" w:rsidP="00370E3F">
      <w:pPr>
        <w:suppressAutoHyphens/>
        <w:autoSpaceDE w:val="0"/>
        <w:autoSpaceDN w:val="0"/>
        <w:adjustRightInd w:val="0"/>
        <w:jc w:val="center"/>
        <w:rPr>
          <w:sz w:val="28"/>
          <w:szCs w:val="28"/>
          <w:lang w:val="vi-VN"/>
        </w:rPr>
      </w:pPr>
      <w:r w:rsidRPr="00370E3F">
        <w:rPr>
          <w:b/>
          <w:bCs/>
          <w:sz w:val="28"/>
          <w:szCs w:val="28"/>
          <w:lang w:val="vi-VN"/>
        </w:rPr>
        <w:t>TH</w:t>
      </w:r>
      <w:r w:rsidR="00922D0A">
        <w:rPr>
          <w:b/>
          <w:bCs/>
          <w:iCs/>
          <w:sz w:val="28"/>
          <w:szCs w:val="28"/>
          <w:lang w:val="vi-VN"/>
        </w:rPr>
        <w:t>ÀNH PHỐ HỒ CHÍ MINH, NĂM 2022</w:t>
      </w:r>
    </w:p>
    <w:p w14:paraId="2453C4D6" w14:textId="77777777" w:rsidR="00370E3F" w:rsidRPr="00BF5572" w:rsidRDefault="00370E3F" w:rsidP="00370E3F">
      <w:pPr>
        <w:suppressAutoHyphens/>
        <w:autoSpaceDE w:val="0"/>
        <w:autoSpaceDN w:val="0"/>
        <w:adjustRightInd w:val="0"/>
        <w:jc w:val="center"/>
        <w:rPr>
          <w:sz w:val="28"/>
          <w:szCs w:val="28"/>
          <w:lang w:val="en"/>
        </w:rPr>
      </w:pPr>
      <w:r w:rsidRPr="00BF5572">
        <w:rPr>
          <w:bCs/>
          <w:sz w:val="28"/>
          <w:szCs w:val="28"/>
          <w:lang w:val="en"/>
        </w:rPr>
        <w:lastRenderedPageBreak/>
        <w:t>TỔNG LIÊN ĐOÀN LAO ĐỘNG VIỆT NAM</w:t>
      </w:r>
    </w:p>
    <w:p w14:paraId="3CB3158B" w14:textId="77777777" w:rsidR="00370E3F" w:rsidRPr="00BF5572" w:rsidRDefault="00370E3F" w:rsidP="00370E3F">
      <w:pPr>
        <w:suppressAutoHyphens/>
        <w:autoSpaceDE w:val="0"/>
        <w:autoSpaceDN w:val="0"/>
        <w:adjustRightInd w:val="0"/>
        <w:jc w:val="center"/>
        <w:rPr>
          <w:sz w:val="28"/>
          <w:szCs w:val="28"/>
        </w:rPr>
      </w:pPr>
      <w:r w:rsidRPr="00BF5572">
        <w:rPr>
          <w:b/>
          <w:bCs/>
          <w:sz w:val="28"/>
          <w:szCs w:val="28"/>
          <w:lang w:val="en"/>
        </w:rPr>
        <w:t>TR</w:t>
      </w:r>
      <w:r w:rsidRPr="00BF5572">
        <w:rPr>
          <w:b/>
          <w:bCs/>
          <w:sz w:val="28"/>
          <w:szCs w:val="28"/>
          <w:lang w:val="vi-VN"/>
        </w:rPr>
        <w:t>ƯỜNG ĐẠI HỌC TÔN ĐỨC THẮNG</w:t>
      </w:r>
    </w:p>
    <w:p w14:paraId="3D4E3A22" w14:textId="77777777" w:rsidR="00370E3F" w:rsidRPr="00BF5572" w:rsidRDefault="00370E3F" w:rsidP="00370E3F">
      <w:pPr>
        <w:suppressAutoHyphens/>
        <w:autoSpaceDE w:val="0"/>
        <w:autoSpaceDN w:val="0"/>
        <w:adjustRightInd w:val="0"/>
        <w:jc w:val="center"/>
        <w:rPr>
          <w:sz w:val="28"/>
          <w:szCs w:val="28"/>
          <w:lang w:val="en"/>
        </w:rPr>
      </w:pPr>
      <w:r w:rsidRPr="00BF5572">
        <w:rPr>
          <w:b/>
          <w:bCs/>
          <w:sz w:val="28"/>
          <w:szCs w:val="28"/>
          <w:lang w:val="en"/>
        </w:rPr>
        <w:t>KHOA CÔNG NGHỆ THÔNG TIN</w:t>
      </w:r>
    </w:p>
    <w:p w14:paraId="7D18EC83" w14:textId="77777777" w:rsidR="00370E3F" w:rsidRPr="00BF5572" w:rsidRDefault="00370E3F" w:rsidP="00370E3F">
      <w:pPr>
        <w:suppressAutoHyphens/>
        <w:autoSpaceDE w:val="0"/>
        <w:autoSpaceDN w:val="0"/>
        <w:adjustRightInd w:val="0"/>
        <w:ind w:firstLine="720"/>
        <w:jc w:val="center"/>
        <w:rPr>
          <w:lang w:val="en"/>
        </w:rPr>
      </w:pPr>
    </w:p>
    <w:p w14:paraId="40364657" w14:textId="77777777" w:rsidR="00370E3F" w:rsidRPr="00BF5572" w:rsidRDefault="00370E3F" w:rsidP="00370E3F">
      <w:pPr>
        <w:suppressAutoHyphens/>
        <w:autoSpaceDE w:val="0"/>
        <w:autoSpaceDN w:val="0"/>
        <w:adjustRightInd w:val="0"/>
        <w:ind w:firstLine="720"/>
        <w:jc w:val="center"/>
        <w:rPr>
          <w:b/>
          <w:bCs/>
          <w:sz w:val="28"/>
          <w:szCs w:val="28"/>
          <w:lang w:val="en"/>
        </w:rPr>
      </w:pPr>
      <w:r>
        <w:rPr>
          <w:b/>
          <w:bCs/>
          <w:noProof/>
          <w:sz w:val="28"/>
          <w:szCs w:val="28"/>
        </w:rPr>
        <w:drawing>
          <wp:inline distT="0" distB="0" distL="0" distR="0" wp14:anchorId="4C3002CC" wp14:editId="68E83ADA">
            <wp:extent cx="1043487" cy="57625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ĐT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124" cy="600908"/>
                    </a:xfrm>
                    <a:prstGeom prst="rect">
                      <a:avLst/>
                    </a:prstGeom>
                  </pic:spPr>
                </pic:pic>
              </a:graphicData>
            </a:graphic>
          </wp:inline>
        </w:drawing>
      </w:r>
    </w:p>
    <w:p w14:paraId="7D354F0B" w14:textId="77777777" w:rsidR="00370E3F" w:rsidRPr="00BF5572" w:rsidRDefault="00370E3F" w:rsidP="00370E3F">
      <w:pPr>
        <w:suppressAutoHyphens/>
        <w:autoSpaceDE w:val="0"/>
        <w:autoSpaceDN w:val="0"/>
        <w:adjustRightInd w:val="0"/>
        <w:ind w:firstLine="720"/>
        <w:rPr>
          <w:b/>
          <w:bCs/>
          <w:sz w:val="28"/>
          <w:szCs w:val="28"/>
          <w:lang w:val="en"/>
        </w:rPr>
      </w:pPr>
    </w:p>
    <w:p w14:paraId="13CBECA3" w14:textId="0D18F46B" w:rsidR="00115D0B" w:rsidRDefault="00115D0B" w:rsidP="00370E3F">
      <w:pPr>
        <w:jc w:val="center"/>
        <w:rPr>
          <w:b/>
          <w:bCs/>
          <w:sz w:val="32"/>
          <w:szCs w:val="32"/>
          <w:lang w:val="vi-VN"/>
        </w:rPr>
      </w:pPr>
      <w:r>
        <w:rPr>
          <w:b/>
          <w:bCs/>
          <w:sz w:val="32"/>
          <w:szCs w:val="32"/>
          <w:lang w:val="en"/>
        </w:rPr>
        <w:t>BÁO CÁO CUỐI KỲ</w:t>
      </w:r>
    </w:p>
    <w:p w14:paraId="0126583A" w14:textId="5CBE839C" w:rsidR="00370E3F" w:rsidRPr="00912A6E" w:rsidRDefault="00936154" w:rsidP="00370E3F">
      <w:pPr>
        <w:jc w:val="center"/>
        <w:rPr>
          <w:b/>
          <w:sz w:val="32"/>
          <w:szCs w:val="32"/>
        </w:rPr>
      </w:pPr>
      <w:r>
        <w:rPr>
          <w:b/>
          <w:bCs/>
          <w:sz w:val="32"/>
          <w:szCs w:val="32"/>
          <w:lang w:val="vi-VN"/>
        </w:rPr>
        <w:t>MÔN HỌC MẪU THIẾT KẾ</w:t>
      </w:r>
    </w:p>
    <w:p w14:paraId="37136D08" w14:textId="77777777" w:rsidR="00370E3F" w:rsidRPr="00BF5572" w:rsidRDefault="00370E3F" w:rsidP="00370E3F">
      <w:pPr>
        <w:jc w:val="center"/>
        <w:rPr>
          <w:b/>
          <w:sz w:val="32"/>
          <w:szCs w:val="32"/>
          <w:lang w:val="vi-VN"/>
        </w:rPr>
      </w:pPr>
    </w:p>
    <w:p w14:paraId="7F4A9C14" w14:textId="77777777" w:rsidR="00370E3F" w:rsidRPr="00BF5572" w:rsidRDefault="00370E3F" w:rsidP="00370E3F">
      <w:pPr>
        <w:suppressAutoHyphens/>
        <w:autoSpaceDE w:val="0"/>
        <w:autoSpaceDN w:val="0"/>
        <w:adjustRightInd w:val="0"/>
        <w:spacing w:line="360" w:lineRule="auto"/>
        <w:ind w:firstLine="720"/>
        <w:jc w:val="center"/>
        <w:rPr>
          <w:b/>
          <w:bCs/>
          <w:sz w:val="32"/>
          <w:szCs w:val="32"/>
          <w:lang w:val="en"/>
        </w:rPr>
      </w:pPr>
      <w:r w:rsidRPr="00BF5572">
        <w:rPr>
          <w:b/>
          <w:bCs/>
          <w:sz w:val="32"/>
          <w:szCs w:val="32"/>
          <w:lang w:val="en"/>
        </w:rPr>
        <w:t xml:space="preserve"> </w:t>
      </w:r>
    </w:p>
    <w:p w14:paraId="7FFF2063" w14:textId="77777777" w:rsidR="00517A03" w:rsidRDefault="00A756BF" w:rsidP="00517A03">
      <w:pPr>
        <w:jc w:val="center"/>
        <w:rPr>
          <w:b/>
          <w:color w:val="000000" w:themeColor="text1"/>
          <w:sz w:val="48"/>
          <w:szCs w:val="48"/>
          <w:lang w:val="vi-VN"/>
        </w:rPr>
      </w:pPr>
      <w:r>
        <w:rPr>
          <w:b/>
          <w:color w:val="000000" w:themeColor="text1"/>
          <w:sz w:val="48"/>
          <w:szCs w:val="48"/>
        </w:rPr>
        <w:t>XÂY DỰNG ỨNG DỤNG</w:t>
      </w:r>
      <w:r w:rsidR="00EC1A6B">
        <w:rPr>
          <w:b/>
          <w:color w:val="000000" w:themeColor="text1"/>
          <w:sz w:val="48"/>
          <w:szCs w:val="48"/>
          <w:lang w:val="vi-VN"/>
        </w:rPr>
        <w:t xml:space="preserve"> </w:t>
      </w:r>
    </w:p>
    <w:p w14:paraId="6C529E34" w14:textId="7BDD9DE4" w:rsidR="00370E3F" w:rsidRPr="00912A6E" w:rsidRDefault="00A756BF" w:rsidP="00517A03">
      <w:pPr>
        <w:jc w:val="center"/>
        <w:rPr>
          <w:b/>
          <w:color w:val="000000" w:themeColor="text1"/>
          <w:sz w:val="48"/>
          <w:szCs w:val="48"/>
        </w:rPr>
      </w:pPr>
      <w:r>
        <w:rPr>
          <w:b/>
          <w:color w:val="000000" w:themeColor="text1"/>
          <w:sz w:val="48"/>
          <w:szCs w:val="48"/>
        </w:rPr>
        <w:t>QUẢN LÝ VÀ TÍNH TIỀN NƯỚC</w:t>
      </w:r>
    </w:p>
    <w:p w14:paraId="286D056A" w14:textId="77777777" w:rsidR="00A11A62" w:rsidRDefault="00A11A62" w:rsidP="00370E3F">
      <w:pPr>
        <w:suppressAutoHyphens/>
        <w:autoSpaceDE w:val="0"/>
        <w:autoSpaceDN w:val="0"/>
        <w:adjustRightInd w:val="0"/>
        <w:spacing w:line="360" w:lineRule="auto"/>
        <w:jc w:val="both"/>
        <w:rPr>
          <w:b/>
          <w:bCs/>
          <w:color w:val="FF0000"/>
          <w:lang w:val="en"/>
        </w:rPr>
      </w:pPr>
    </w:p>
    <w:p w14:paraId="73334F42" w14:textId="7DBBD7EF" w:rsidR="00370E3F" w:rsidRPr="00936154" w:rsidRDefault="00370E3F" w:rsidP="00370E3F">
      <w:pPr>
        <w:suppressAutoHyphens/>
        <w:autoSpaceDE w:val="0"/>
        <w:autoSpaceDN w:val="0"/>
        <w:adjustRightInd w:val="0"/>
        <w:spacing w:line="360" w:lineRule="auto"/>
        <w:jc w:val="both"/>
        <w:rPr>
          <w:b/>
          <w:bCs/>
          <w:color w:val="FF0000"/>
          <w:lang w:val="vi-VN"/>
        </w:rPr>
      </w:pPr>
    </w:p>
    <w:p w14:paraId="127494B6" w14:textId="77777777" w:rsidR="00370E3F" w:rsidRPr="00BF5572" w:rsidRDefault="00370E3F" w:rsidP="00370E3F">
      <w:pPr>
        <w:suppressAutoHyphens/>
        <w:autoSpaceDE w:val="0"/>
        <w:autoSpaceDN w:val="0"/>
        <w:adjustRightInd w:val="0"/>
        <w:spacing w:line="360" w:lineRule="auto"/>
        <w:jc w:val="both"/>
        <w:rPr>
          <w:b/>
          <w:bCs/>
          <w:lang w:val="en"/>
        </w:rPr>
      </w:pPr>
    </w:p>
    <w:p w14:paraId="1D79B5CE" w14:textId="77777777" w:rsidR="00370E3F" w:rsidRPr="00BF5572" w:rsidRDefault="00370E3F" w:rsidP="00370E3F">
      <w:pPr>
        <w:suppressAutoHyphens/>
        <w:autoSpaceDE w:val="0"/>
        <w:autoSpaceDN w:val="0"/>
        <w:adjustRightInd w:val="0"/>
        <w:spacing w:line="360" w:lineRule="auto"/>
        <w:jc w:val="both"/>
        <w:rPr>
          <w:b/>
          <w:bCs/>
          <w:lang w:val="en"/>
        </w:rPr>
      </w:pPr>
    </w:p>
    <w:p w14:paraId="61404F57" w14:textId="1D8CA58B" w:rsidR="00370E3F" w:rsidRPr="003616C9" w:rsidRDefault="00370E3F" w:rsidP="00370E3F">
      <w:pPr>
        <w:suppressAutoHyphens/>
        <w:autoSpaceDE w:val="0"/>
        <w:autoSpaceDN w:val="0"/>
        <w:adjustRightInd w:val="0"/>
        <w:spacing w:line="360" w:lineRule="auto"/>
        <w:jc w:val="right"/>
        <w:rPr>
          <w:sz w:val="28"/>
          <w:szCs w:val="28"/>
        </w:rPr>
      </w:pPr>
      <w:r w:rsidRPr="00BF5572">
        <w:rPr>
          <w:i/>
          <w:sz w:val="28"/>
          <w:szCs w:val="28"/>
          <w:lang w:val="en"/>
        </w:rPr>
        <w:t>Người h</w:t>
      </w:r>
      <w:r w:rsidRPr="00BF5572">
        <w:rPr>
          <w:i/>
          <w:sz w:val="28"/>
          <w:szCs w:val="28"/>
          <w:lang w:val="vi-VN"/>
        </w:rPr>
        <w:t>ướng dẫn</w:t>
      </w:r>
      <w:r w:rsidRPr="00BF5572">
        <w:rPr>
          <w:sz w:val="28"/>
          <w:szCs w:val="28"/>
          <w:lang w:val="vi-VN"/>
        </w:rPr>
        <w:t xml:space="preserve">: </w:t>
      </w:r>
      <w:r>
        <w:rPr>
          <w:b/>
          <w:bCs/>
          <w:sz w:val="28"/>
          <w:szCs w:val="28"/>
          <w:lang w:val="vi-VN"/>
        </w:rPr>
        <w:t>ThS</w:t>
      </w:r>
      <w:r w:rsidR="00936154">
        <w:rPr>
          <w:b/>
          <w:bCs/>
          <w:sz w:val="28"/>
          <w:szCs w:val="28"/>
        </w:rPr>
        <w:t>. VŨ ĐÌNH HỒNG</w:t>
      </w:r>
    </w:p>
    <w:p w14:paraId="7B309C96" w14:textId="35FCF676" w:rsidR="00370E3F" w:rsidRPr="00BF5572" w:rsidRDefault="00370E3F" w:rsidP="00370E3F">
      <w:pPr>
        <w:suppressAutoHyphens/>
        <w:autoSpaceDE w:val="0"/>
        <w:autoSpaceDN w:val="0"/>
        <w:adjustRightInd w:val="0"/>
        <w:spacing w:line="360" w:lineRule="auto"/>
        <w:jc w:val="right"/>
        <w:rPr>
          <w:b/>
          <w:bCs/>
          <w:sz w:val="28"/>
          <w:szCs w:val="28"/>
          <w:lang w:val="vi-VN"/>
        </w:rPr>
      </w:pPr>
      <w:r w:rsidRPr="00BF5572">
        <w:rPr>
          <w:i/>
          <w:sz w:val="28"/>
          <w:szCs w:val="28"/>
          <w:lang w:val="vi-VN"/>
        </w:rPr>
        <w:t>Người thực hiện</w:t>
      </w:r>
      <w:r w:rsidRPr="00BF5572">
        <w:rPr>
          <w:sz w:val="28"/>
          <w:szCs w:val="28"/>
          <w:lang w:val="vi-VN"/>
        </w:rPr>
        <w:t>:</w:t>
      </w:r>
      <w:r w:rsidRPr="00BF5572">
        <w:rPr>
          <w:b/>
          <w:bCs/>
          <w:sz w:val="28"/>
          <w:szCs w:val="28"/>
          <w:lang w:val="vi-VN"/>
        </w:rPr>
        <w:t xml:space="preserve">   </w:t>
      </w:r>
      <w:r w:rsidR="00800DF8">
        <w:rPr>
          <w:b/>
          <w:bCs/>
          <w:sz w:val="28"/>
          <w:szCs w:val="28"/>
        </w:rPr>
        <w:t>HUỲNH MINH HẢI</w:t>
      </w:r>
      <w:r w:rsidR="00800DF8">
        <w:rPr>
          <w:b/>
          <w:sz w:val="28"/>
          <w:szCs w:val="28"/>
        </w:rPr>
        <w:t xml:space="preserve"> – 51800373</w:t>
      </w:r>
    </w:p>
    <w:p w14:paraId="12F41A7C" w14:textId="01B0A3EF" w:rsidR="00370E3F" w:rsidRPr="00BF5572" w:rsidRDefault="00800DF8" w:rsidP="00370E3F">
      <w:pPr>
        <w:suppressAutoHyphens/>
        <w:autoSpaceDE w:val="0"/>
        <w:autoSpaceDN w:val="0"/>
        <w:adjustRightInd w:val="0"/>
        <w:spacing w:line="360" w:lineRule="auto"/>
        <w:jc w:val="right"/>
        <w:rPr>
          <w:b/>
          <w:bCs/>
          <w:sz w:val="28"/>
          <w:szCs w:val="28"/>
          <w:lang w:val="vi-VN"/>
        </w:rPr>
      </w:pPr>
      <w:r>
        <w:rPr>
          <w:b/>
          <w:bCs/>
          <w:sz w:val="28"/>
          <w:szCs w:val="28"/>
          <w:lang w:val="vi-VN"/>
        </w:rPr>
        <w:t>NGUYỄN TẤN TÀI – 51800</w:t>
      </w:r>
      <w:r w:rsidR="00E178EB">
        <w:rPr>
          <w:b/>
          <w:bCs/>
          <w:sz w:val="28"/>
          <w:szCs w:val="28"/>
          <w:lang w:val="vi-VN"/>
        </w:rPr>
        <w:t>11</w:t>
      </w:r>
      <w:r>
        <w:rPr>
          <w:b/>
          <w:bCs/>
          <w:sz w:val="28"/>
          <w:szCs w:val="28"/>
          <w:lang w:val="vi-VN"/>
        </w:rPr>
        <w:t>2</w:t>
      </w:r>
    </w:p>
    <w:p w14:paraId="39A8C16B" w14:textId="1F65D7C9" w:rsidR="00370E3F" w:rsidRDefault="00800DF8" w:rsidP="00370E3F">
      <w:pPr>
        <w:suppressAutoHyphens/>
        <w:autoSpaceDE w:val="0"/>
        <w:autoSpaceDN w:val="0"/>
        <w:adjustRightInd w:val="0"/>
        <w:spacing w:line="360" w:lineRule="auto"/>
        <w:jc w:val="right"/>
        <w:rPr>
          <w:b/>
          <w:bCs/>
          <w:sz w:val="28"/>
          <w:szCs w:val="28"/>
        </w:rPr>
      </w:pPr>
      <w:r>
        <w:rPr>
          <w:b/>
          <w:bCs/>
          <w:sz w:val="28"/>
          <w:szCs w:val="28"/>
        </w:rPr>
        <w:t>NGUYỄN QUỐC BẢO</w:t>
      </w:r>
      <w:r w:rsidR="00370E3F">
        <w:rPr>
          <w:b/>
          <w:bCs/>
          <w:sz w:val="28"/>
          <w:szCs w:val="28"/>
          <w:lang w:val="vi-VN"/>
        </w:rPr>
        <w:t xml:space="preserve"> – 51800</w:t>
      </w:r>
      <w:r>
        <w:rPr>
          <w:b/>
          <w:bCs/>
          <w:sz w:val="28"/>
          <w:szCs w:val="28"/>
          <w:lang w:val="vi-VN"/>
        </w:rPr>
        <w:t>0</w:t>
      </w:r>
      <w:r>
        <w:rPr>
          <w:b/>
          <w:bCs/>
          <w:sz w:val="28"/>
          <w:szCs w:val="28"/>
        </w:rPr>
        <w:t>11</w:t>
      </w:r>
    </w:p>
    <w:p w14:paraId="19F366E6" w14:textId="47A523C5" w:rsidR="00936154" w:rsidRPr="00936154" w:rsidRDefault="00800DF8" w:rsidP="00370E3F">
      <w:pPr>
        <w:suppressAutoHyphens/>
        <w:autoSpaceDE w:val="0"/>
        <w:autoSpaceDN w:val="0"/>
        <w:adjustRightInd w:val="0"/>
        <w:spacing w:line="360" w:lineRule="auto"/>
        <w:jc w:val="right"/>
        <w:rPr>
          <w:b/>
          <w:bCs/>
          <w:sz w:val="28"/>
          <w:szCs w:val="28"/>
          <w:lang w:val="vi-VN"/>
        </w:rPr>
      </w:pPr>
      <w:r>
        <w:rPr>
          <w:b/>
          <w:bCs/>
          <w:sz w:val="28"/>
          <w:szCs w:val="28"/>
          <w:lang w:val="vi-VN"/>
        </w:rPr>
        <w:t>NGUYỄN HỮU CẢNH – 51702066</w:t>
      </w:r>
    </w:p>
    <w:p w14:paraId="1A10EC75" w14:textId="7BF1D20C" w:rsidR="00370E3F" w:rsidRPr="003616C9" w:rsidRDefault="00370E3F" w:rsidP="00370E3F">
      <w:pPr>
        <w:suppressAutoHyphens/>
        <w:autoSpaceDE w:val="0"/>
        <w:autoSpaceDN w:val="0"/>
        <w:adjustRightInd w:val="0"/>
        <w:spacing w:line="360" w:lineRule="auto"/>
        <w:jc w:val="right"/>
        <w:rPr>
          <w:sz w:val="28"/>
          <w:szCs w:val="28"/>
        </w:rPr>
      </w:pPr>
      <w:r>
        <w:rPr>
          <w:sz w:val="28"/>
          <w:szCs w:val="28"/>
        </w:rPr>
        <w:t xml:space="preserve">Lớp: </w:t>
      </w:r>
      <w:r w:rsidR="00936154">
        <w:rPr>
          <w:b/>
          <w:sz w:val="28"/>
          <w:szCs w:val="28"/>
        </w:rPr>
        <w:t>1705</w:t>
      </w:r>
      <w:r w:rsidR="00B37D5D">
        <w:rPr>
          <w:b/>
          <w:sz w:val="28"/>
          <w:szCs w:val="28"/>
        </w:rPr>
        <w:t>0202</w:t>
      </w:r>
      <w:r w:rsidR="00936154">
        <w:rPr>
          <w:b/>
          <w:sz w:val="28"/>
          <w:szCs w:val="28"/>
          <w:lang w:val="vi-VN"/>
        </w:rPr>
        <w:t xml:space="preserve"> – 18050201</w:t>
      </w:r>
      <w:r>
        <w:rPr>
          <w:sz w:val="28"/>
          <w:szCs w:val="28"/>
        </w:rPr>
        <w:t xml:space="preserve"> </w:t>
      </w:r>
    </w:p>
    <w:p w14:paraId="164BFC07" w14:textId="4B1C4D6A" w:rsidR="00370E3F" w:rsidRPr="00BF5572" w:rsidRDefault="00370E3F" w:rsidP="00370E3F">
      <w:pPr>
        <w:suppressAutoHyphens/>
        <w:autoSpaceDE w:val="0"/>
        <w:autoSpaceDN w:val="0"/>
        <w:adjustRightInd w:val="0"/>
        <w:spacing w:line="360" w:lineRule="auto"/>
        <w:jc w:val="right"/>
        <w:rPr>
          <w:sz w:val="28"/>
          <w:szCs w:val="28"/>
          <w:lang w:val="vi-VN"/>
        </w:rPr>
      </w:pPr>
      <w:r>
        <w:rPr>
          <w:sz w:val="28"/>
          <w:szCs w:val="28"/>
          <w:lang w:val="vi-VN"/>
        </w:rPr>
        <w:t>Khoá</w:t>
      </w:r>
      <w:r>
        <w:rPr>
          <w:b/>
          <w:bCs/>
          <w:sz w:val="28"/>
          <w:szCs w:val="28"/>
          <w:lang w:val="vi-VN"/>
        </w:rPr>
        <w:t>:</w:t>
      </w:r>
      <w:r>
        <w:rPr>
          <w:b/>
          <w:bCs/>
          <w:sz w:val="28"/>
          <w:szCs w:val="28"/>
        </w:rPr>
        <w:t xml:space="preserve"> </w:t>
      </w:r>
      <w:r w:rsidR="00936154">
        <w:rPr>
          <w:b/>
          <w:bCs/>
          <w:sz w:val="28"/>
          <w:szCs w:val="28"/>
          <w:lang w:val="vi-VN"/>
        </w:rPr>
        <w:t>21 – 22</w:t>
      </w:r>
    </w:p>
    <w:p w14:paraId="795F1686" w14:textId="3FD332AD" w:rsidR="00370E3F" w:rsidRPr="00BF5572" w:rsidRDefault="00370E3F" w:rsidP="00370E3F">
      <w:pPr>
        <w:suppressAutoHyphens/>
        <w:autoSpaceDE w:val="0"/>
        <w:autoSpaceDN w:val="0"/>
        <w:adjustRightInd w:val="0"/>
        <w:rPr>
          <w:b/>
          <w:bCs/>
          <w:lang w:val="vi-VN"/>
        </w:rPr>
      </w:pPr>
    </w:p>
    <w:p w14:paraId="473F635D" w14:textId="244C43F3" w:rsidR="00370E3F" w:rsidRPr="00BF5572" w:rsidRDefault="00370E3F" w:rsidP="00370E3F">
      <w:pPr>
        <w:suppressAutoHyphens/>
        <w:autoSpaceDE w:val="0"/>
        <w:autoSpaceDN w:val="0"/>
        <w:adjustRightInd w:val="0"/>
        <w:rPr>
          <w:b/>
          <w:bCs/>
          <w:lang w:val="vi-VN"/>
        </w:rPr>
      </w:pPr>
    </w:p>
    <w:p w14:paraId="65D3C80A" w14:textId="77777777" w:rsidR="00370E3F" w:rsidRPr="00BF5572" w:rsidRDefault="00370E3F" w:rsidP="00370E3F">
      <w:pPr>
        <w:suppressAutoHyphens/>
        <w:autoSpaceDE w:val="0"/>
        <w:autoSpaceDN w:val="0"/>
        <w:adjustRightInd w:val="0"/>
        <w:rPr>
          <w:b/>
          <w:bCs/>
          <w:lang w:val="vi-VN"/>
        </w:rPr>
      </w:pPr>
    </w:p>
    <w:p w14:paraId="08AE1EFF" w14:textId="4EAB7E83" w:rsidR="00370E3F" w:rsidRDefault="00370E3F" w:rsidP="00370E3F">
      <w:pPr>
        <w:suppressAutoHyphens/>
        <w:autoSpaceDE w:val="0"/>
        <w:autoSpaceDN w:val="0"/>
        <w:adjustRightInd w:val="0"/>
        <w:rPr>
          <w:b/>
          <w:bCs/>
          <w:lang w:val="vi-VN"/>
        </w:rPr>
      </w:pPr>
    </w:p>
    <w:p w14:paraId="24214793" w14:textId="77777777" w:rsidR="008E260B" w:rsidRPr="00BF5572" w:rsidRDefault="008E260B" w:rsidP="00370E3F">
      <w:pPr>
        <w:suppressAutoHyphens/>
        <w:autoSpaceDE w:val="0"/>
        <w:autoSpaceDN w:val="0"/>
        <w:adjustRightInd w:val="0"/>
        <w:rPr>
          <w:b/>
          <w:bCs/>
          <w:lang w:val="vi-VN"/>
        </w:rPr>
      </w:pPr>
    </w:p>
    <w:p w14:paraId="47DA519A" w14:textId="29490D3B" w:rsidR="00A86991" w:rsidRPr="004174EB" w:rsidRDefault="00370E3F" w:rsidP="00370E3F">
      <w:pPr>
        <w:suppressAutoHyphens/>
        <w:autoSpaceDE w:val="0"/>
        <w:autoSpaceDN w:val="0"/>
        <w:adjustRightInd w:val="0"/>
        <w:ind w:firstLine="720"/>
        <w:jc w:val="center"/>
        <w:rPr>
          <w:sz w:val="28"/>
          <w:szCs w:val="28"/>
          <w:lang w:val="vi-VN"/>
        </w:rPr>
        <w:sectPr w:rsidR="00A86991" w:rsidRPr="004174EB" w:rsidSect="005D5C20">
          <w:headerReference w:type="default" r:id="rId9"/>
          <w:pgSz w:w="12240" w:h="15840"/>
          <w:pgMar w:top="1985" w:right="1134" w:bottom="1701" w:left="1985" w:header="720" w:footer="720" w:gutter="0"/>
          <w:cols w:space="720"/>
          <w:docGrid w:linePitch="360"/>
        </w:sectPr>
      </w:pPr>
      <w:r w:rsidRPr="00370E3F">
        <w:rPr>
          <w:b/>
          <w:bCs/>
          <w:sz w:val="28"/>
          <w:szCs w:val="28"/>
          <w:lang w:val="vi-VN"/>
        </w:rPr>
        <w:t>TH</w:t>
      </w:r>
      <w:r w:rsidR="0067589D">
        <w:rPr>
          <w:b/>
          <w:bCs/>
          <w:iCs/>
          <w:sz w:val="28"/>
          <w:szCs w:val="28"/>
          <w:lang w:val="vi-VN"/>
        </w:rPr>
        <w:t>ÀNH PHỐ HỒ CHÍ MINH, NĂM 2022</w:t>
      </w:r>
      <w:r w:rsidR="004174EB">
        <w:rPr>
          <w:sz w:val="28"/>
          <w:szCs w:val="28"/>
          <w:lang w:val="vi-VN"/>
        </w:rPr>
        <w:tab/>
      </w:r>
    </w:p>
    <w:p w14:paraId="1A110CF8" w14:textId="77777777" w:rsidR="00BB2B2A" w:rsidRPr="004441A5" w:rsidRDefault="00BB2B2A" w:rsidP="00F13D90">
      <w:pPr>
        <w:pStyle w:val="Tiucctrangmu"/>
        <w:outlineLvl w:val="0"/>
        <w:rPr>
          <w:lang w:val="vi-VN"/>
        </w:rPr>
      </w:pPr>
      <w:bookmarkStart w:id="0" w:name="_Toc55428435"/>
      <w:bookmarkStart w:id="1" w:name="_Toc92381495"/>
      <w:r w:rsidRPr="004441A5">
        <w:rPr>
          <w:lang w:val="vi-VN"/>
        </w:rPr>
        <w:lastRenderedPageBreak/>
        <w:t>LỜI CẢM ƠN</w:t>
      </w:r>
      <w:bookmarkEnd w:id="0"/>
      <w:bookmarkEnd w:id="1"/>
    </w:p>
    <w:p w14:paraId="58BF9E9E" w14:textId="3114F63A" w:rsidR="004C0E90" w:rsidRPr="00523A39" w:rsidRDefault="002433C6" w:rsidP="003410C1">
      <w:pPr>
        <w:spacing w:line="360" w:lineRule="auto"/>
        <w:ind w:firstLine="720"/>
        <w:jc w:val="both"/>
        <w:rPr>
          <w:sz w:val="26"/>
          <w:szCs w:val="26"/>
          <w:lang w:val="vi-VN"/>
        </w:rPr>
      </w:pPr>
      <w:r>
        <w:rPr>
          <w:sz w:val="26"/>
          <w:szCs w:val="26"/>
          <w:lang w:val="vi-VN"/>
        </w:rPr>
        <w:t xml:space="preserve">Chúng em xin chân thành cảm ơn </w:t>
      </w:r>
      <w:r w:rsidR="00495CEE" w:rsidRPr="004B6177">
        <w:rPr>
          <w:b/>
          <w:sz w:val="26"/>
          <w:szCs w:val="26"/>
        </w:rPr>
        <w:t>T</w:t>
      </w:r>
      <w:r w:rsidR="004B6177" w:rsidRPr="004B6177">
        <w:rPr>
          <w:b/>
          <w:sz w:val="26"/>
          <w:szCs w:val="26"/>
        </w:rPr>
        <w:t>hS</w:t>
      </w:r>
      <w:r w:rsidR="00495CEE" w:rsidRPr="004B6177">
        <w:rPr>
          <w:b/>
          <w:sz w:val="26"/>
          <w:szCs w:val="26"/>
        </w:rPr>
        <w:t>.</w:t>
      </w:r>
      <w:r w:rsidR="00FF5F27" w:rsidRPr="004B6177">
        <w:rPr>
          <w:b/>
          <w:sz w:val="26"/>
          <w:szCs w:val="26"/>
          <w:lang w:val="vi-VN"/>
        </w:rPr>
        <w:t xml:space="preserve"> </w:t>
      </w:r>
      <w:r w:rsidR="00A81BDE">
        <w:rPr>
          <w:b/>
          <w:sz w:val="26"/>
          <w:szCs w:val="26"/>
        </w:rPr>
        <w:t>Vũ Đình Hồng</w:t>
      </w:r>
      <w:r w:rsidR="00FF5F27">
        <w:rPr>
          <w:sz w:val="26"/>
          <w:szCs w:val="26"/>
          <w:lang w:val="vi-VN"/>
        </w:rPr>
        <w:t xml:space="preserve"> – giảng viên</w:t>
      </w:r>
      <w:r w:rsidR="000D7FF9">
        <w:rPr>
          <w:sz w:val="26"/>
          <w:szCs w:val="26"/>
          <w:lang w:val="vi-VN"/>
        </w:rPr>
        <w:t xml:space="preserve"> lý thuyết và </w:t>
      </w:r>
      <w:r w:rsidR="00FF5F27">
        <w:rPr>
          <w:sz w:val="26"/>
          <w:szCs w:val="26"/>
        </w:rPr>
        <w:t>thực hành</w:t>
      </w:r>
      <w:r>
        <w:rPr>
          <w:sz w:val="26"/>
          <w:szCs w:val="26"/>
          <w:lang w:val="vi-VN"/>
        </w:rPr>
        <w:t xml:space="preserve"> bộ môn </w:t>
      </w:r>
      <w:r w:rsidR="00126768">
        <w:rPr>
          <w:i/>
          <w:sz w:val="26"/>
          <w:szCs w:val="26"/>
        </w:rPr>
        <w:t>Mẫu thiết kế</w:t>
      </w:r>
      <w:r w:rsidRPr="001E1CA8">
        <w:rPr>
          <w:i/>
          <w:sz w:val="26"/>
          <w:szCs w:val="26"/>
          <w:lang w:val="vi-VN"/>
        </w:rPr>
        <w:t xml:space="preserve"> (</w:t>
      </w:r>
      <w:r w:rsidR="00D775FF">
        <w:rPr>
          <w:i/>
          <w:sz w:val="26"/>
          <w:szCs w:val="26"/>
        </w:rPr>
        <w:t>504077</w:t>
      </w:r>
      <w:r w:rsidRPr="001E1CA8">
        <w:rPr>
          <w:i/>
          <w:sz w:val="26"/>
          <w:szCs w:val="26"/>
          <w:lang w:val="vi-VN"/>
        </w:rPr>
        <w:t>)</w:t>
      </w:r>
      <w:r>
        <w:rPr>
          <w:sz w:val="26"/>
          <w:szCs w:val="26"/>
          <w:lang w:val="vi-VN"/>
        </w:rPr>
        <w:t xml:space="preserve"> đã nhiệt tình giúp đỡ cũng như giải đáp những thắc mắc của chúng em trong suốt q</w:t>
      </w:r>
      <w:r w:rsidR="006E0CB8">
        <w:rPr>
          <w:sz w:val="26"/>
          <w:szCs w:val="26"/>
          <w:lang w:val="vi-VN"/>
        </w:rPr>
        <w:t>uá trình chúng em thực hiện</w:t>
      </w:r>
      <w:r w:rsidR="00535802">
        <w:rPr>
          <w:sz w:val="26"/>
          <w:szCs w:val="26"/>
        </w:rPr>
        <w:t xml:space="preserve"> bài</w:t>
      </w:r>
      <w:r w:rsidR="006E0CB8">
        <w:rPr>
          <w:sz w:val="26"/>
          <w:szCs w:val="26"/>
          <w:lang w:val="vi-VN"/>
        </w:rPr>
        <w:t xml:space="preserve"> </w:t>
      </w:r>
      <w:r w:rsidR="00DE4347">
        <w:rPr>
          <w:sz w:val="26"/>
          <w:szCs w:val="26"/>
        </w:rPr>
        <w:t>báo cáo cuối kỳ</w:t>
      </w:r>
      <w:r w:rsidR="00790804">
        <w:rPr>
          <w:sz w:val="26"/>
          <w:szCs w:val="26"/>
          <w:lang w:val="vi-VN"/>
        </w:rPr>
        <w:t xml:space="preserve"> này</w:t>
      </w:r>
      <w:r>
        <w:rPr>
          <w:sz w:val="26"/>
          <w:szCs w:val="26"/>
          <w:lang w:val="vi-VN"/>
        </w:rPr>
        <w:t>.</w:t>
      </w:r>
      <w:r w:rsidR="004C0E90">
        <w:rPr>
          <w:sz w:val="26"/>
          <w:szCs w:val="26"/>
          <w:lang w:val="vi-VN"/>
        </w:rPr>
        <w:t xml:space="preserve"> Nhờ có sự hướng dẫn, gợi ý tận tình của </w:t>
      </w:r>
      <w:r w:rsidR="004C0E90" w:rsidRPr="00BD1CC4">
        <w:rPr>
          <w:sz w:val="26"/>
          <w:szCs w:val="26"/>
          <w:lang w:val="vi-VN"/>
        </w:rPr>
        <w:t>Thầy</w:t>
      </w:r>
      <w:r w:rsidR="003F0FDF">
        <w:rPr>
          <w:sz w:val="26"/>
          <w:szCs w:val="26"/>
          <w:lang w:val="vi-VN"/>
        </w:rPr>
        <w:t xml:space="preserve"> về những kiến thức, tài liệu và các</w:t>
      </w:r>
      <w:r w:rsidR="004C0E90">
        <w:rPr>
          <w:sz w:val="26"/>
          <w:szCs w:val="26"/>
          <w:lang w:val="vi-VN"/>
        </w:rPr>
        <w:t xml:space="preserve"> kỹ năn</w:t>
      </w:r>
      <w:r w:rsidR="006F776C">
        <w:rPr>
          <w:sz w:val="26"/>
          <w:szCs w:val="26"/>
          <w:lang w:val="vi-VN"/>
        </w:rPr>
        <w:t>g liên quan</w:t>
      </w:r>
      <w:r w:rsidR="0002331A">
        <w:rPr>
          <w:sz w:val="26"/>
          <w:szCs w:val="26"/>
          <w:lang w:val="vi-VN"/>
        </w:rPr>
        <w:t xml:space="preserve"> mà</w:t>
      </w:r>
      <w:r w:rsidR="004C0E90">
        <w:rPr>
          <w:sz w:val="26"/>
          <w:szCs w:val="26"/>
          <w:lang w:val="vi-VN"/>
        </w:rPr>
        <w:t xml:space="preserve"> ch</w:t>
      </w:r>
      <w:r w:rsidR="00A33190">
        <w:rPr>
          <w:sz w:val="26"/>
          <w:szCs w:val="26"/>
          <w:lang w:val="vi-VN"/>
        </w:rPr>
        <w:t xml:space="preserve">úng em mới hoàn thành được </w:t>
      </w:r>
      <w:r w:rsidR="00B556BF">
        <w:rPr>
          <w:sz w:val="26"/>
          <w:szCs w:val="26"/>
        </w:rPr>
        <w:t>bài báo cáo cuối kỳ</w:t>
      </w:r>
      <w:r w:rsidR="00B76F39">
        <w:rPr>
          <w:sz w:val="26"/>
          <w:szCs w:val="26"/>
        </w:rPr>
        <w:t xml:space="preserve"> với đề tài</w:t>
      </w:r>
      <w:r w:rsidR="004C0E90">
        <w:rPr>
          <w:sz w:val="26"/>
          <w:szCs w:val="26"/>
          <w:lang w:val="vi-VN"/>
        </w:rPr>
        <w:t xml:space="preserve"> </w:t>
      </w:r>
      <w:r w:rsidR="00A33190">
        <w:rPr>
          <w:i/>
          <w:sz w:val="26"/>
          <w:szCs w:val="26"/>
          <w:lang w:val="vi-VN"/>
        </w:rPr>
        <w:t>“</w:t>
      </w:r>
      <w:r w:rsidR="00523A39">
        <w:rPr>
          <w:i/>
          <w:sz w:val="26"/>
          <w:szCs w:val="26"/>
          <w:lang w:val="vi-VN"/>
        </w:rPr>
        <w:t>Xây dựng ứng dụng quản lý và tính tiền nước”</w:t>
      </w:r>
      <w:r w:rsidR="00523A39" w:rsidRPr="001436E3">
        <w:rPr>
          <w:sz w:val="26"/>
          <w:szCs w:val="26"/>
          <w:lang w:val="vi-VN"/>
        </w:rPr>
        <w:t>.</w:t>
      </w:r>
    </w:p>
    <w:p w14:paraId="5F6F595D" w14:textId="29424F2D" w:rsidR="002433C6" w:rsidRDefault="004C0E90" w:rsidP="003410C1">
      <w:pPr>
        <w:spacing w:line="360" w:lineRule="auto"/>
        <w:ind w:firstLine="720"/>
        <w:jc w:val="both"/>
        <w:rPr>
          <w:sz w:val="26"/>
          <w:szCs w:val="26"/>
          <w:lang w:val="vi-VN"/>
        </w:rPr>
      </w:pPr>
      <w:r>
        <w:rPr>
          <w:sz w:val="26"/>
          <w:szCs w:val="26"/>
          <w:lang w:val="vi-VN"/>
        </w:rPr>
        <w:t>Dĩ nhiên, với khả năng</w:t>
      </w:r>
      <w:r w:rsidR="00CB46B2">
        <w:rPr>
          <w:sz w:val="26"/>
          <w:szCs w:val="26"/>
          <w:lang w:val="vi-VN"/>
        </w:rPr>
        <w:t xml:space="preserve"> và kiến thức còn hạn hẹp, </w:t>
      </w:r>
      <w:r w:rsidR="00456E1C">
        <w:rPr>
          <w:sz w:val="26"/>
          <w:szCs w:val="26"/>
        </w:rPr>
        <w:t xml:space="preserve">bài </w:t>
      </w:r>
      <w:r w:rsidR="00453B63">
        <w:rPr>
          <w:sz w:val="26"/>
          <w:szCs w:val="26"/>
        </w:rPr>
        <w:t>báo cáo</w:t>
      </w:r>
      <w:r>
        <w:rPr>
          <w:sz w:val="26"/>
          <w:szCs w:val="26"/>
          <w:lang w:val="vi-VN"/>
        </w:rPr>
        <w:t xml:space="preserve"> của</w:t>
      </w:r>
      <w:r w:rsidR="00021F87">
        <w:rPr>
          <w:sz w:val="26"/>
          <w:szCs w:val="26"/>
          <w:lang w:val="vi-VN"/>
        </w:rPr>
        <w:t xml:space="preserve"> chúng em vẫn còn nhiều hạn chế và</w:t>
      </w:r>
      <w:r>
        <w:rPr>
          <w:sz w:val="26"/>
          <w:szCs w:val="26"/>
          <w:lang w:val="vi-VN"/>
        </w:rPr>
        <w:t xml:space="preserve"> thiếu sót. Do vậy, chúng</w:t>
      </w:r>
      <w:r w:rsidR="002666BE">
        <w:rPr>
          <w:sz w:val="26"/>
          <w:szCs w:val="26"/>
          <w:lang w:val="vi-VN"/>
        </w:rPr>
        <w:t xml:space="preserve"> em mong rằng sẽ nhận được </w:t>
      </w:r>
      <w:r w:rsidR="002666BE">
        <w:rPr>
          <w:sz w:val="26"/>
          <w:szCs w:val="26"/>
        </w:rPr>
        <w:t>những</w:t>
      </w:r>
      <w:r>
        <w:rPr>
          <w:sz w:val="26"/>
          <w:szCs w:val="26"/>
          <w:lang w:val="vi-VN"/>
        </w:rPr>
        <w:t xml:space="preserve"> lời gó</w:t>
      </w:r>
      <w:r w:rsidR="00735476">
        <w:rPr>
          <w:sz w:val="26"/>
          <w:szCs w:val="26"/>
          <w:lang w:val="vi-VN"/>
        </w:rPr>
        <w:t xml:space="preserve">p ý và đánh giá từ Thầy để </w:t>
      </w:r>
      <w:r w:rsidR="00FD2A3A">
        <w:rPr>
          <w:sz w:val="26"/>
          <w:szCs w:val="26"/>
        </w:rPr>
        <w:t xml:space="preserve">bài </w:t>
      </w:r>
      <w:r w:rsidR="001656EB">
        <w:rPr>
          <w:sz w:val="26"/>
          <w:szCs w:val="26"/>
        </w:rPr>
        <w:t>báo cáo cuối kỳ</w:t>
      </w:r>
      <w:r>
        <w:rPr>
          <w:sz w:val="26"/>
          <w:szCs w:val="26"/>
          <w:lang w:val="vi-VN"/>
        </w:rPr>
        <w:t xml:space="preserve"> của chúng em được hoàn thiện hơn.</w:t>
      </w:r>
    </w:p>
    <w:p w14:paraId="1B2B3BAC" w14:textId="216A344E" w:rsidR="00BB2B2A" w:rsidRPr="000F6BD8" w:rsidRDefault="004C0E90" w:rsidP="003410C1">
      <w:pPr>
        <w:spacing w:line="360" w:lineRule="auto"/>
        <w:ind w:firstLine="720"/>
        <w:jc w:val="both"/>
        <w:rPr>
          <w:sz w:val="26"/>
          <w:szCs w:val="26"/>
          <w:lang w:val="vi-VN"/>
        </w:rPr>
      </w:pPr>
      <w:r>
        <w:rPr>
          <w:sz w:val="26"/>
          <w:szCs w:val="26"/>
          <w:lang w:val="vi-VN"/>
        </w:rPr>
        <w:t>Một lần nữa, chúng em xin chân thành cảm ơn Thầy!</w:t>
      </w:r>
      <w:r w:rsidR="00BB2B2A" w:rsidRPr="00667589">
        <w:rPr>
          <w:b/>
          <w:bCs/>
          <w:sz w:val="32"/>
          <w:szCs w:val="32"/>
          <w:lang w:val="vi-VN"/>
        </w:rPr>
        <w:br w:type="page"/>
      </w:r>
    </w:p>
    <w:p w14:paraId="649CE416" w14:textId="5ACC997F" w:rsidR="003218FF" w:rsidRPr="00F04593" w:rsidRDefault="00F5718D" w:rsidP="000B2297">
      <w:pPr>
        <w:pStyle w:val="Tiucctrangmu"/>
        <w:spacing w:before="0" w:after="0"/>
        <w:outlineLvl w:val="0"/>
      </w:pPr>
      <w:bookmarkStart w:id="2" w:name="_Toc55428436"/>
      <w:bookmarkStart w:id="3" w:name="_Toc92381496"/>
      <w:r>
        <w:lastRenderedPageBreak/>
        <w:t>BÁO CÁO</w:t>
      </w:r>
      <w:r w:rsidR="003218FF" w:rsidRPr="00F04593">
        <w:t xml:space="preserve"> ĐƯỢC HOÀN THÀNH</w:t>
      </w:r>
      <w:bookmarkEnd w:id="2"/>
      <w:bookmarkEnd w:id="3"/>
    </w:p>
    <w:p w14:paraId="71E71F71" w14:textId="16B29B66" w:rsidR="003218FF" w:rsidRPr="00F04593" w:rsidRDefault="003218FF" w:rsidP="000B2297">
      <w:pPr>
        <w:pStyle w:val="Tiucctrangmu"/>
        <w:spacing w:before="0" w:after="0"/>
      </w:pPr>
      <w:r w:rsidRPr="00F04593">
        <w:t>TẠI TRƯỜNG ĐẠI HỌC TÔN ĐỨC THẮNG</w:t>
      </w:r>
    </w:p>
    <w:p w14:paraId="4AAE3121" w14:textId="77777777" w:rsidR="00291721" w:rsidRPr="00667589" w:rsidRDefault="00291721" w:rsidP="003218FF">
      <w:pPr>
        <w:autoSpaceDE w:val="0"/>
        <w:autoSpaceDN w:val="0"/>
        <w:adjustRightInd w:val="0"/>
        <w:spacing w:line="360" w:lineRule="auto"/>
        <w:ind w:firstLine="720"/>
        <w:jc w:val="both"/>
        <w:rPr>
          <w:sz w:val="26"/>
          <w:szCs w:val="26"/>
          <w:lang w:val="vi-VN"/>
        </w:rPr>
      </w:pPr>
    </w:p>
    <w:p w14:paraId="6538A6CE" w14:textId="7DE0A8E5" w:rsidR="00F47FA4" w:rsidRPr="001275C2" w:rsidRDefault="0000482C" w:rsidP="001275C2">
      <w:pPr>
        <w:pStyle w:val="Nidungvnbn"/>
        <w:rPr>
          <w:lang w:val="vi-VN"/>
        </w:rPr>
      </w:pPr>
      <w:r w:rsidRPr="001275C2">
        <w:rPr>
          <w:lang w:val="vi-VN"/>
        </w:rPr>
        <w:t>Chúng</w:t>
      </w:r>
      <w:r w:rsidR="00F45B3E" w:rsidRPr="001275C2">
        <w:rPr>
          <w:lang w:val="vi-VN"/>
        </w:rPr>
        <w:t xml:space="preserve"> tôi </w:t>
      </w:r>
      <w:r w:rsidR="00F47FA4" w:rsidRPr="001275C2">
        <w:rPr>
          <w:lang w:val="vi-VN"/>
        </w:rPr>
        <w:t>xi</w:t>
      </w:r>
      <w:r w:rsidR="003D75FC" w:rsidRPr="001275C2">
        <w:rPr>
          <w:lang w:val="vi-VN"/>
        </w:rPr>
        <w:t xml:space="preserve">n cam </w:t>
      </w:r>
      <w:r w:rsidR="00A33865">
        <w:rPr>
          <w:lang w:val="vi-VN"/>
        </w:rPr>
        <w:t xml:space="preserve">đoan đây là </w:t>
      </w:r>
      <w:r w:rsidR="00AA7C95">
        <w:t>báo cáo</w:t>
      </w:r>
      <w:r w:rsidR="003D75FC" w:rsidRPr="001275C2">
        <w:rPr>
          <w:lang w:val="vi-VN"/>
        </w:rPr>
        <w:t xml:space="preserve"> của riêng</w:t>
      </w:r>
      <w:r w:rsidR="007C5BCF" w:rsidRPr="001275C2">
        <w:rPr>
          <w:lang w:val="vi-VN"/>
        </w:rPr>
        <w:t xml:space="preserve"> chúng tôi</w:t>
      </w:r>
      <w:r w:rsidR="00F47FA4" w:rsidRPr="001275C2">
        <w:rPr>
          <w:lang w:val="vi-VN"/>
        </w:rPr>
        <w:t xml:space="preserve"> và được sự hướng dẫn củ</w:t>
      </w:r>
      <w:r w:rsidR="00CA70C4">
        <w:rPr>
          <w:lang w:val="vi-VN"/>
        </w:rPr>
        <w:t xml:space="preserve">a </w:t>
      </w:r>
      <w:r w:rsidR="00CA70C4">
        <w:t>ThS</w:t>
      </w:r>
      <w:r w:rsidR="004550E2" w:rsidRPr="001275C2">
        <w:rPr>
          <w:lang w:val="vi-VN"/>
        </w:rPr>
        <w:t>.</w:t>
      </w:r>
      <w:r w:rsidR="003D75FC" w:rsidRPr="001275C2">
        <w:rPr>
          <w:lang w:val="vi-VN"/>
        </w:rPr>
        <w:t xml:space="preserve"> </w:t>
      </w:r>
      <w:r w:rsidR="0077298F">
        <w:t>Vũ Đình Hồng</w:t>
      </w:r>
      <w:r w:rsidR="00F47FA4" w:rsidRPr="001275C2">
        <w:rPr>
          <w:lang w:val="vi-VN"/>
        </w:rPr>
        <w:t>. Các nội dung nghiên cứu, kết quả trong đề tài này là trung thực và chưa</w:t>
      </w:r>
      <w:r w:rsidR="004550E2" w:rsidRPr="001275C2">
        <w:rPr>
          <w:lang w:val="vi-VN"/>
        </w:rPr>
        <w:t xml:space="preserve"> từng</w:t>
      </w:r>
      <w:r w:rsidR="00F47FA4" w:rsidRPr="001275C2">
        <w:rPr>
          <w:lang w:val="vi-VN"/>
        </w:rPr>
        <w:t xml:space="preserve"> công bố</w:t>
      </w:r>
      <w:r w:rsidR="00D64D10" w:rsidRPr="001275C2">
        <w:rPr>
          <w:lang w:val="vi-VN"/>
        </w:rPr>
        <w:t xml:space="preserve"> d</w:t>
      </w:r>
      <w:r w:rsidR="00F47FA4" w:rsidRPr="001275C2">
        <w:rPr>
          <w:lang w:val="vi-VN"/>
        </w:rPr>
        <w:t xml:space="preserve">ưới bất kỳ hình thức nào trước đây. Những số liệu trong các bảng biểu phục vụ cho việc phân tích, nhận </w:t>
      </w:r>
      <w:r w:rsidR="00D64447" w:rsidRPr="001275C2">
        <w:rPr>
          <w:lang w:val="vi-VN"/>
        </w:rPr>
        <w:t>xét, đánh giá được chính chúng tôi</w:t>
      </w:r>
      <w:r w:rsidR="00F47FA4" w:rsidRPr="001275C2">
        <w:rPr>
          <w:lang w:val="vi-VN"/>
        </w:rPr>
        <w:t xml:space="preserve"> thu thập từ các nguồn khác nhau </w:t>
      </w:r>
      <w:r w:rsidR="001275C2" w:rsidRPr="001275C2">
        <w:rPr>
          <w:lang w:val="vi-VN"/>
        </w:rPr>
        <w:t xml:space="preserve">và </w:t>
      </w:r>
      <w:r w:rsidR="00F47FA4" w:rsidRPr="001275C2">
        <w:rPr>
          <w:lang w:val="vi-VN"/>
        </w:rPr>
        <w:t>có ghi rõ trong phần tài liệu tham khảo.</w:t>
      </w:r>
    </w:p>
    <w:p w14:paraId="28F14BD4" w14:textId="1F66BE80" w:rsidR="003218FF" w:rsidRPr="001275C2" w:rsidRDefault="00F47FA4" w:rsidP="001275C2">
      <w:pPr>
        <w:autoSpaceDE w:val="0"/>
        <w:autoSpaceDN w:val="0"/>
        <w:adjustRightInd w:val="0"/>
        <w:spacing w:line="360" w:lineRule="auto"/>
        <w:ind w:firstLine="720"/>
        <w:jc w:val="both"/>
        <w:rPr>
          <w:b/>
          <w:sz w:val="26"/>
          <w:szCs w:val="26"/>
          <w:lang w:val="vi-VN"/>
        </w:rPr>
      </w:pPr>
      <w:r w:rsidRPr="000536E1">
        <w:rPr>
          <w:b/>
          <w:sz w:val="26"/>
          <w:szCs w:val="26"/>
          <w:lang w:val="vi-VN"/>
        </w:rPr>
        <w:t>Nếu phát hiện có bất kỳ sự gian lận nào chúng tôi xin hoàn toàn chịu trách nhiệm về n</w:t>
      </w:r>
      <w:r w:rsidR="00FA3932" w:rsidRPr="000536E1">
        <w:rPr>
          <w:b/>
          <w:sz w:val="26"/>
          <w:szCs w:val="26"/>
          <w:lang w:val="vi-VN"/>
        </w:rPr>
        <w:t>ội dung</w:t>
      </w:r>
      <w:r w:rsidR="00E53C84">
        <w:rPr>
          <w:b/>
          <w:sz w:val="26"/>
          <w:szCs w:val="26"/>
        </w:rPr>
        <w:t xml:space="preserve"> báo cáo</w:t>
      </w:r>
      <w:r w:rsidR="006C4C75" w:rsidRPr="000536E1">
        <w:rPr>
          <w:b/>
          <w:sz w:val="26"/>
          <w:szCs w:val="26"/>
          <w:lang w:val="vi-VN"/>
        </w:rPr>
        <w:t xml:space="preserve"> của mình.</w:t>
      </w:r>
      <w:r w:rsidR="006C4C75">
        <w:rPr>
          <w:sz w:val="26"/>
          <w:szCs w:val="26"/>
          <w:lang w:val="vi-VN"/>
        </w:rPr>
        <w:t xml:space="preserve"> Trường Đ</w:t>
      </w:r>
      <w:r w:rsidRPr="001275C2">
        <w:rPr>
          <w:sz w:val="26"/>
          <w:szCs w:val="26"/>
          <w:lang w:val="vi-VN"/>
        </w:rPr>
        <w:t>ại học Tôn Đức Thắng không liên quan đến những vi phạm tác quyền, bản quyền do chúng tôi gây ra trong quá trình thực hiện (nếu có).</w:t>
      </w:r>
    </w:p>
    <w:p w14:paraId="4BF6DE3B" w14:textId="0679EA72" w:rsidR="003218FF" w:rsidRPr="00667589" w:rsidRDefault="00CD678E" w:rsidP="003218FF">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005664C5">
        <w:rPr>
          <w:i/>
          <w:sz w:val="26"/>
          <w:szCs w:val="26"/>
        </w:rPr>
        <w:t xml:space="preserve"> 06</w:t>
      </w:r>
      <w:r>
        <w:rPr>
          <w:i/>
          <w:sz w:val="26"/>
          <w:szCs w:val="26"/>
        </w:rPr>
        <w:t xml:space="preserve"> </w:t>
      </w:r>
      <w:r w:rsidR="005664C5">
        <w:rPr>
          <w:i/>
          <w:sz w:val="26"/>
          <w:szCs w:val="26"/>
          <w:lang w:val="vi-VN"/>
        </w:rPr>
        <w:t>tháng 01</w:t>
      </w:r>
      <w:r>
        <w:rPr>
          <w:i/>
          <w:sz w:val="26"/>
          <w:szCs w:val="26"/>
          <w:lang w:val="vi-VN"/>
        </w:rPr>
        <w:t xml:space="preserve"> </w:t>
      </w:r>
      <w:r w:rsidR="00D21A5B">
        <w:rPr>
          <w:i/>
          <w:sz w:val="26"/>
          <w:szCs w:val="26"/>
          <w:lang w:val="vi-VN"/>
        </w:rPr>
        <w:t xml:space="preserve">năm </w:t>
      </w:r>
      <w:r w:rsidR="005664C5">
        <w:rPr>
          <w:i/>
          <w:sz w:val="26"/>
          <w:szCs w:val="26"/>
        </w:rPr>
        <w:t>2022</w:t>
      </w:r>
      <w:r w:rsidR="00D21A5B">
        <w:rPr>
          <w:i/>
          <w:sz w:val="26"/>
          <w:szCs w:val="26"/>
          <w:lang w:val="vi-VN"/>
        </w:rPr>
        <w:t xml:space="preserve">     </w:t>
      </w:r>
    </w:p>
    <w:p w14:paraId="58B84B95" w14:textId="77777777" w:rsidR="003218FF" w:rsidRPr="00667589" w:rsidRDefault="003218FF" w:rsidP="00BB2B2A">
      <w:pPr>
        <w:tabs>
          <w:tab w:val="center" w:pos="6521"/>
        </w:tabs>
        <w:autoSpaceDE w:val="0"/>
        <w:autoSpaceDN w:val="0"/>
        <w:adjustRightInd w:val="0"/>
        <w:spacing w:line="360" w:lineRule="auto"/>
        <w:ind w:left="3600"/>
        <w:jc w:val="center"/>
        <w:rPr>
          <w:i/>
          <w:sz w:val="26"/>
          <w:szCs w:val="26"/>
          <w:lang w:val="vi-VN"/>
        </w:rPr>
      </w:pPr>
      <w:r w:rsidRPr="00667589">
        <w:rPr>
          <w:i/>
          <w:sz w:val="26"/>
          <w:szCs w:val="26"/>
          <w:lang w:val="vi-VN"/>
        </w:rPr>
        <w:t>Tác giả</w:t>
      </w:r>
    </w:p>
    <w:p w14:paraId="31387E47" w14:textId="6EA4A854" w:rsidR="00DE2DF8" w:rsidRPr="00667589" w:rsidRDefault="00BB2B2A" w:rsidP="00BB2B2A">
      <w:pPr>
        <w:tabs>
          <w:tab w:val="center" w:pos="6379"/>
        </w:tabs>
        <w:spacing w:after="200" w:line="276" w:lineRule="auto"/>
        <w:rPr>
          <w:i/>
          <w:sz w:val="26"/>
          <w:szCs w:val="26"/>
          <w:lang w:val="vi-VN"/>
        </w:rPr>
      </w:pPr>
      <w:r w:rsidRPr="00667589">
        <w:rPr>
          <w:i/>
          <w:sz w:val="26"/>
          <w:szCs w:val="26"/>
          <w:lang w:val="vi-VN"/>
        </w:rPr>
        <w:tab/>
      </w:r>
      <w:r w:rsidR="00C67BFD">
        <w:rPr>
          <w:i/>
          <w:sz w:val="26"/>
          <w:szCs w:val="26"/>
          <w:lang w:val="vi-VN"/>
        </w:rPr>
        <w:t>(ký</w:t>
      </w:r>
      <w:r w:rsidR="003218FF" w:rsidRPr="00667589">
        <w:rPr>
          <w:i/>
          <w:sz w:val="26"/>
          <w:szCs w:val="26"/>
          <w:lang w:val="vi-VN"/>
        </w:rPr>
        <w:t xml:space="preserve"> và ghi rõ họ tên)</w:t>
      </w:r>
    </w:p>
    <w:p w14:paraId="5F5139E4" w14:textId="77777777" w:rsidR="00BB2B2A" w:rsidRPr="00667589" w:rsidRDefault="00BB2B2A" w:rsidP="00BB2B2A">
      <w:pPr>
        <w:tabs>
          <w:tab w:val="center" w:pos="6379"/>
        </w:tabs>
        <w:spacing w:after="200" w:line="276" w:lineRule="auto"/>
        <w:rPr>
          <w:i/>
          <w:sz w:val="26"/>
          <w:szCs w:val="26"/>
          <w:lang w:val="vi-VN"/>
        </w:rPr>
      </w:pPr>
    </w:p>
    <w:p w14:paraId="65E42BD1" w14:textId="32BC4614" w:rsidR="00F24973" w:rsidRPr="009A4C27" w:rsidRDefault="00F47FA4" w:rsidP="00F24973">
      <w:pPr>
        <w:tabs>
          <w:tab w:val="center" w:pos="6379"/>
        </w:tabs>
        <w:spacing w:after="200" w:line="276" w:lineRule="auto"/>
        <w:rPr>
          <w:i/>
          <w:sz w:val="26"/>
          <w:szCs w:val="26"/>
        </w:rPr>
      </w:pPr>
      <w:r w:rsidRPr="00667589">
        <w:rPr>
          <w:i/>
          <w:sz w:val="26"/>
          <w:szCs w:val="26"/>
          <w:lang w:val="vi-VN"/>
        </w:rPr>
        <w:tab/>
      </w:r>
      <w:r w:rsidR="00CB7324">
        <w:rPr>
          <w:i/>
          <w:sz w:val="26"/>
          <w:szCs w:val="26"/>
        </w:rPr>
        <w:t>Huỳnh Minh Hải</w:t>
      </w:r>
    </w:p>
    <w:p w14:paraId="7D71E882" w14:textId="77777777" w:rsidR="00F24973" w:rsidRDefault="00F24973" w:rsidP="00F24973">
      <w:pPr>
        <w:tabs>
          <w:tab w:val="center" w:pos="6379"/>
        </w:tabs>
        <w:spacing w:after="200" w:line="276" w:lineRule="auto"/>
        <w:rPr>
          <w:i/>
          <w:sz w:val="26"/>
          <w:szCs w:val="26"/>
          <w:lang w:val="vi-VN"/>
        </w:rPr>
      </w:pPr>
    </w:p>
    <w:p w14:paraId="47ABC802" w14:textId="2C467E4D" w:rsidR="00DF19A7" w:rsidRDefault="00F24973" w:rsidP="00DF19A7">
      <w:pPr>
        <w:tabs>
          <w:tab w:val="center" w:pos="6379"/>
        </w:tabs>
        <w:spacing w:after="200" w:line="276" w:lineRule="auto"/>
        <w:rPr>
          <w:i/>
          <w:sz w:val="26"/>
          <w:szCs w:val="26"/>
          <w:lang w:val="vi-VN"/>
        </w:rPr>
      </w:pPr>
      <w:r>
        <w:rPr>
          <w:i/>
          <w:sz w:val="26"/>
          <w:szCs w:val="26"/>
          <w:lang w:val="vi-VN"/>
        </w:rPr>
        <w:tab/>
      </w:r>
      <w:r w:rsidR="00CB7324">
        <w:rPr>
          <w:i/>
          <w:sz w:val="26"/>
          <w:szCs w:val="26"/>
          <w:lang w:val="vi-VN"/>
        </w:rPr>
        <w:t>Nguyễn Tấn Tài</w:t>
      </w:r>
    </w:p>
    <w:p w14:paraId="313557F2" w14:textId="493C988D" w:rsidR="00DF19A7" w:rsidRDefault="00DF19A7" w:rsidP="00DF19A7">
      <w:pPr>
        <w:tabs>
          <w:tab w:val="center" w:pos="6379"/>
        </w:tabs>
        <w:spacing w:after="200" w:line="276" w:lineRule="auto"/>
        <w:rPr>
          <w:i/>
          <w:sz w:val="26"/>
          <w:szCs w:val="26"/>
          <w:lang w:val="vi-VN"/>
        </w:rPr>
      </w:pPr>
    </w:p>
    <w:p w14:paraId="248C9320" w14:textId="38CE58D2" w:rsidR="009A4C27" w:rsidRPr="009A4C27" w:rsidRDefault="00064865" w:rsidP="009A4C27">
      <w:pPr>
        <w:tabs>
          <w:tab w:val="center" w:pos="6379"/>
        </w:tabs>
        <w:spacing w:after="200" w:line="276" w:lineRule="auto"/>
        <w:rPr>
          <w:i/>
          <w:sz w:val="26"/>
          <w:szCs w:val="26"/>
        </w:rPr>
      </w:pPr>
      <w:r>
        <w:rPr>
          <w:i/>
          <w:sz w:val="26"/>
          <w:szCs w:val="26"/>
          <w:lang w:val="vi-VN"/>
        </w:rPr>
        <w:tab/>
      </w:r>
      <w:r w:rsidR="00CB7324">
        <w:rPr>
          <w:i/>
          <w:sz w:val="26"/>
          <w:szCs w:val="26"/>
        </w:rPr>
        <w:t>Nguyễn Quốc Bảo</w:t>
      </w:r>
    </w:p>
    <w:p w14:paraId="3FF4FC34" w14:textId="77777777" w:rsidR="009A4C27" w:rsidRDefault="009A4C27" w:rsidP="009A4C27">
      <w:pPr>
        <w:tabs>
          <w:tab w:val="center" w:pos="6379"/>
        </w:tabs>
        <w:spacing w:after="200" w:line="276" w:lineRule="auto"/>
        <w:rPr>
          <w:i/>
          <w:sz w:val="26"/>
          <w:szCs w:val="26"/>
          <w:lang w:val="vi-VN"/>
        </w:rPr>
      </w:pPr>
    </w:p>
    <w:p w14:paraId="0E9754A1" w14:textId="4A4E90B7" w:rsidR="009A4C27" w:rsidRPr="00064865" w:rsidRDefault="009A4C27" w:rsidP="009A4C27">
      <w:pPr>
        <w:tabs>
          <w:tab w:val="center" w:pos="6379"/>
        </w:tabs>
        <w:spacing w:after="200" w:line="276" w:lineRule="auto"/>
        <w:rPr>
          <w:i/>
          <w:sz w:val="26"/>
          <w:szCs w:val="26"/>
        </w:rPr>
      </w:pPr>
      <w:r>
        <w:rPr>
          <w:i/>
          <w:sz w:val="26"/>
          <w:szCs w:val="26"/>
          <w:lang w:val="vi-VN"/>
        </w:rPr>
        <w:tab/>
      </w:r>
      <w:r w:rsidR="00CB7324">
        <w:rPr>
          <w:i/>
          <w:sz w:val="26"/>
          <w:szCs w:val="26"/>
        </w:rPr>
        <w:t>Nguyễn Hữu Cảnh</w:t>
      </w:r>
    </w:p>
    <w:p w14:paraId="3C56AEFD" w14:textId="77777777" w:rsidR="00BB2B2A" w:rsidRPr="00667589" w:rsidRDefault="00BB2B2A">
      <w:pPr>
        <w:spacing w:after="200" w:line="276" w:lineRule="auto"/>
        <w:rPr>
          <w:i/>
          <w:sz w:val="26"/>
          <w:szCs w:val="26"/>
          <w:lang w:val="vi-VN"/>
        </w:rPr>
      </w:pPr>
      <w:r w:rsidRPr="00667589">
        <w:rPr>
          <w:i/>
          <w:sz w:val="26"/>
          <w:szCs w:val="26"/>
          <w:lang w:val="vi-VN"/>
        </w:rPr>
        <w:br w:type="page"/>
      </w:r>
    </w:p>
    <w:p w14:paraId="6483E7B1" w14:textId="09E8121D" w:rsidR="00B118C8" w:rsidRPr="00F04593" w:rsidRDefault="00B118C8" w:rsidP="009A6F40">
      <w:pPr>
        <w:pStyle w:val="Tiucctrangmu"/>
        <w:outlineLvl w:val="0"/>
      </w:pPr>
      <w:bookmarkStart w:id="4" w:name="_Toc32767316"/>
      <w:bookmarkStart w:id="5" w:name="_Toc55428437"/>
      <w:bookmarkStart w:id="6" w:name="_Toc92381497"/>
      <w:r w:rsidRPr="00F04593">
        <w:lastRenderedPageBreak/>
        <w:t>PHẦN XÁC NHẬN VÀ ĐÁNH GIÁ CỦA GIẢNG VIÊN</w:t>
      </w:r>
      <w:bookmarkEnd w:id="4"/>
      <w:bookmarkEnd w:id="5"/>
      <w:bookmarkEnd w:id="6"/>
    </w:p>
    <w:p w14:paraId="335C4B97" w14:textId="77777777" w:rsidR="00B118C8" w:rsidRPr="00667589" w:rsidRDefault="00B118C8" w:rsidP="00B91F37">
      <w:pPr>
        <w:pStyle w:val="Nidungvnbn"/>
        <w:rPr>
          <w:b/>
          <w:lang w:val="vi-VN"/>
        </w:rPr>
      </w:pPr>
      <w:r w:rsidRPr="00667589">
        <w:rPr>
          <w:b/>
          <w:lang w:val="vi-VN"/>
        </w:rPr>
        <w:t>Phần xác nhận của GV hướng dẫn</w:t>
      </w:r>
    </w:p>
    <w:p w14:paraId="76CCB4F9" w14:textId="77777777" w:rsidR="00B118C8" w:rsidRPr="00667589" w:rsidRDefault="00B118C8" w:rsidP="00B118C8">
      <w:pPr>
        <w:spacing w:after="200" w:line="276" w:lineRule="auto"/>
        <w:rPr>
          <w:sz w:val="32"/>
          <w:szCs w:val="32"/>
          <w:lang w:val="vi-VN"/>
        </w:rPr>
      </w:pPr>
      <w:r w:rsidRPr="0066758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479B7C" w14:textId="343000F8" w:rsidR="00B118C8" w:rsidRPr="00667589" w:rsidRDefault="00B118C8" w:rsidP="00B118C8">
      <w:pPr>
        <w:tabs>
          <w:tab w:val="center" w:pos="6237"/>
        </w:tabs>
        <w:spacing w:line="276" w:lineRule="auto"/>
        <w:rPr>
          <w:lang w:val="vi-VN"/>
        </w:rPr>
      </w:pPr>
      <w:r w:rsidRPr="00667589">
        <w:rPr>
          <w:lang w:val="vi-VN"/>
        </w:rPr>
        <w:tab/>
        <w:t xml:space="preserve">Tp. Hồ Chí Minh, ngày     tháng   </w:t>
      </w:r>
      <w:r w:rsidR="00286C31">
        <w:rPr>
          <w:lang w:val="vi-VN"/>
        </w:rPr>
        <w:t xml:space="preserve">  </w:t>
      </w:r>
      <w:r w:rsidRPr="00667589">
        <w:rPr>
          <w:lang w:val="vi-VN"/>
        </w:rPr>
        <w:t xml:space="preserve">năm   </w:t>
      </w:r>
    </w:p>
    <w:p w14:paraId="2424B499" w14:textId="0BE8C2AA" w:rsidR="00B118C8" w:rsidRPr="00667589" w:rsidRDefault="006B7CDA" w:rsidP="00B118C8">
      <w:pPr>
        <w:tabs>
          <w:tab w:val="center" w:pos="6237"/>
        </w:tabs>
        <w:spacing w:line="276" w:lineRule="auto"/>
        <w:rPr>
          <w:lang w:val="vi-VN"/>
        </w:rPr>
      </w:pPr>
      <w:r>
        <w:rPr>
          <w:lang w:val="vi-VN"/>
        </w:rPr>
        <w:tab/>
        <w:t>(ký</w:t>
      </w:r>
      <w:r w:rsidR="00B118C8" w:rsidRPr="00667589">
        <w:rPr>
          <w:lang w:val="vi-VN"/>
        </w:rPr>
        <w:t xml:space="preserve"> và ghi</w:t>
      </w:r>
      <w:r w:rsidR="00BD59B2">
        <w:rPr>
          <w:lang w:val="vi-VN"/>
        </w:rPr>
        <w:t xml:space="preserve"> rõ</w:t>
      </w:r>
      <w:r w:rsidR="00B118C8" w:rsidRPr="00667589">
        <w:rPr>
          <w:lang w:val="vi-VN"/>
        </w:rPr>
        <w:t xml:space="preserve"> họ tên)</w:t>
      </w:r>
    </w:p>
    <w:p w14:paraId="2F310F2D" w14:textId="77777777" w:rsidR="00B118C8" w:rsidRPr="00667589" w:rsidRDefault="00B118C8">
      <w:pPr>
        <w:spacing w:after="200" w:line="276" w:lineRule="auto"/>
        <w:rPr>
          <w:lang w:val="vi-VN"/>
        </w:rPr>
      </w:pPr>
    </w:p>
    <w:p w14:paraId="081FF0AA" w14:textId="05CB0715" w:rsidR="00B118C8" w:rsidRPr="00667589" w:rsidRDefault="00B118C8">
      <w:pPr>
        <w:spacing w:after="200" w:line="276" w:lineRule="auto"/>
        <w:rPr>
          <w:lang w:val="vi-VN"/>
        </w:rPr>
      </w:pPr>
    </w:p>
    <w:p w14:paraId="58DB5950" w14:textId="77777777" w:rsidR="00E94CC2" w:rsidRPr="00667589" w:rsidRDefault="00E94CC2">
      <w:pPr>
        <w:spacing w:after="200" w:line="276" w:lineRule="auto"/>
        <w:rPr>
          <w:lang w:val="vi-VN"/>
        </w:rPr>
      </w:pPr>
    </w:p>
    <w:p w14:paraId="4C606FE4" w14:textId="77777777" w:rsidR="00B118C8" w:rsidRPr="00667589" w:rsidRDefault="00B118C8">
      <w:pPr>
        <w:spacing w:after="200" w:line="276" w:lineRule="auto"/>
        <w:rPr>
          <w:lang w:val="vi-VN"/>
        </w:rPr>
      </w:pPr>
    </w:p>
    <w:p w14:paraId="2AB15845" w14:textId="77777777" w:rsidR="00B118C8" w:rsidRPr="00667589" w:rsidRDefault="00B118C8" w:rsidP="00B91F37">
      <w:pPr>
        <w:pStyle w:val="Nidungvnbn"/>
        <w:rPr>
          <w:b/>
          <w:lang w:val="vi-VN"/>
        </w:rPr>
      </w:pPr>
      <w:r w:rsidRPr="00667589">
        <w:rPr>
          <w:b/>
          <w:lang w:val="vi-VN"/>
        </w:rPr>
        <w:t>Phần đánh giá của GV chấm bài</w:t>
      </w:r>
    </w:p>
    <w:p w14:paraId="70940BC1" w14:textId="77777777" w:rsidR="00B118C8" w:rsidRPr="00667589" w:rsidRDefault="00B118C8" w:rsidP="00B118C8">
      <w:pPr>
        <w:spacing w:after="200" w:line="276" w:lineRule="auto"/>
        <w:rPr>
          <w:sz w:val="32"/>
          <w:szCs w:val="32"/>
          <w:lang w:val="vi-VN"/>
        </w:rPr>
      </w:pPr>
      <w:r w:rsidRPr="0066758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93F042" w14:textId="717DF334" w:rsidR="00B118C8" w:rsidRPr="00667589" w:rsidRDefault="00B118C8" w:rsidP="00B118C8">
      <w:pPr>
        <w:tabs>
          <w:tab w:val="center" w:pos="6237"/>
        </w:tabs>
        <w:spacing w:line="276" w:lineRule="auto"/>
        <w:rPr>
          <w:lang w:val="vi-VN"/>
        </w:rPr>
      </w:pPr>
      <w:r w:rsidRPr="00667589">
        <w:rPr>
          <w:lang w:val="vi-VN"/>
        </w:rPr>
        <w:tab/>
        <w:t>Tp. Hồ Chí Minh, ngày     tháng</w:t>
      </w:r>
      <w:r w:rsidR="001C0E95">
        <w:rPr>
          <w:lang w:val="vi-VN"/>
        </w:rPr>
        <w:t xml:space="preserve">  </w:t>
      </w:r>
      <w:r w:rsidRPr="00667589">
        <w:rPr>
          <w:lang w:val="vi-VN"/>
        </w:rPr>
        <w:t xml:space="preserve">   năm   </w:t>
      </w:r>
    </w:p>
    <w:p w14:paraId="2F431382" w14:textId="00E95DD7" w:rsidR="00D56106" w:rsidRDefault="00525B73" w:rsidP="00D12F1B">
      <w:pPr>
        <w:tabs>
          <w:tab w:val="center" w:pos="6237"/>
        </w:tabs>
        <w:spacing w:line="276" w:lineRule="auto"/>
        <w:rPr>
          <w:lang w:val="vi-VN"/>
        </w:rPr>
      </w:pPr>
      <w:r>
        <w:rPr>
          <w:lang w:val="vi-VN"/>
        </w:rPr>
        <w:tab/>
        <w:t>(ký</w:t>
      </w:r>
      <w:r w:rsidR="00B118C8" w:rsidRPr="00667589">
        <w:rPr>
          <w:lang w:val="vi-VN"/>
        </w:rPr>
        <w:t xml:space="preserve"> và ghi</w:t>
      </w:r>
      <w:r w:rsidR="00F142AB">
        <w:rPr>
          <w:lang w:val="vi-VN"/>
        </w:rPr>
        <w:t xml:space="preserve"> rõ</w:t>
      </w:r>
      <w:r w:rsidR="00B118C8" w:rsidRPr="00667589">
        <w:rPr>
          <w:lang w:val="vi-VN"/>
        </w:rPr>
        <w:t xml:space="preserve"> họ tên)</w:t>
      </w:r>
    </w:p>
    <w:p w14:paraId="13C1BD93" w14:textId="77777777" w:rsidR="00D56106" w:rsidRDefault="00D56106">
      <w:pPr>
        <w:spacing w:after="200" w:line="276" w:lineRule="auto"/>
        <w:rPr>
          <w:lang w:val="vi-VN"/>
        </w:rPr>
      </w:pPr>
      <w:r>
        <w:rPr>
          <w:lang w:val="vi-VN"/>
        </w:rPr>
        <w:br w:type="page"/>
      </w:r>
    </w:p>
    <w:p w14:paraId="608C4E61" w14:textId="7CDF8AAE" w:rsidR="00D12F1B" w:rsidRPr="00EE3D58" w:rsidRDefault="00D56106" w:rsidP="005920FC">
      <w:pPr>
        <w:pStyle w:val="Tiucctrangmu"/>
        <w:spacing w:line="360" w:lineRule="auto"/>
        <w:outlineLvl w:val="0"/>
        <w:rPr>
          <w:lang w:val="vi-VN"/>
        </w:rPr>
      </w:pPr>
      <w:bookmarkStart w:id="7" w:name="_Toc92381498"/>
      <w:r w:rsidRPr="00EE3D58">
        <w:rPr>
          <w:lang w:val="vi-VN"/>
        </w:rPr>
        <w:lastRenderedPageBreak/>
        <w:t>TÓM TẮT</w:t>
      </w:r>
      <w:bookmarkEnd w:id="7"/>
    </w:p>
    <w:p w14:paraId="17A22216" w14:textId="76396AB5" w:rsidR="00713B51" w:rsidRPr="00EE3D58" w:rsidRDefault="002D4C99" w:rsidP="00607CDF">
      <w:pPr>
        <w:pStyle w:val="Nidungvnbn"/>
        <w:rPr>
          <w:lang w:val="vi-VN"/>
        </w:rPr>
        <w:sectPr w:rsidR="00713B51" w:rsidRPr="00EE3D58" w:rsidSect="00B118C8">
          <w:headerReference w:type="default" r:id="rId10"/>
          <w:pgSz w:w="12240" w:h="15840"/>
          <w:pgMar w:top="1985" w:right="1134" w:bottom="1701" w:left="1985" w:header="720" w:footer="720" w:gutter="0"/>
          <w:pgNumType w:fmt="lowerRoman" w:start="1"/>
          <w:cols w:space="720"/>
          <w:docGrid w:linePitch="360"/>
        </w:sectPr>
      </w:pPr>
      <w:r w:rsidRPr="00EE3D58">
        <w:rPr>
          <w:lang w:val="vi-VN"/>
        </w:rPr>
        <w:t>Tr</w:t>
      </w:r>
      <w:r w:rsidR="00EE3D58">
        <w:rPr>
          <w:lang w:val="vi-VN"/>
        </w:rPr>
        <w:t>ong CHƯƠNG 1 – MÔ TẢ ĐỀ TÀI</w:t>
      </w:r>
      <w:r w:rsidR="00E0495D">
        <w:rPr>
          <w:lang w:val="vi-VN"/>
        </w:rPr>
        <w:t xml:space="preserve"> sẽ trình bày lý do xây dựng và các chức năng của ứng dụng.</w:t>
      </w:r>
      <w:r w:rsidR="009C5341" w:rsidRPr="00EE3D58">
        <w:rPr>
          <w:lang w:val="vi-VN"/>
        </w:rPr>
        <w:t xml:space="preserve"> </w:t>
      </w:r>
      <w:r w:rsidR="00EC6CA2">
        <w:rPr>
          <w:lang w:val="vi-VN"/>
        </w:rPr>
        <w:t xml:space="preserve">Các pattern mà nhóm đã thực hiện trong ứng dụng </w:t>
      </w:r>
      <w:r w:rsidR="007714BC" w:rsidRPr="00EE3D58">
        <w:rPr>
          <w:lang w:val="vi-VN"/>
        </w:rPr>
        <w:t xml:space="preserve">sẽ được trình bày </w:t>
      </w:r>
      <w:r w:rsidR="00EE3D58">
        <w:rPr>
          <w:lang w:val="vi-VN"/>
        </w:rPr>
        <w:t xml:space="preserve">trong CHƯƠNG 2 – </w:t>
      </w:r>
      <w:r w:rsidR="007E67FD">
        <w:rPr>
          <w:lang w:val="vi-VN"/>
        </w:rPr>
        <w:t>ÁP DỤNG PATTERN</w:t>
      </w:r>
      <w:r w:rsidR="00820FE1" w:rsidRPr="00EE3D58">
        <w:rPr>
          <w:lang w:val="vi-VN"/>
        </w:rPr>
        <w:t>.</w:t>
      </w:r>
    </w:p>
    <w:p w14:paraId="18D99FC2" w14:textId="66FD8D6E" w:rsidR="007E6AB9" w:rsidRPr="00524024" w:rsidRDefault="005102FC" w:rsidP="003F0C24">
      <w:pPr>
        <w:pStyle w:val="Tiucctrangmu"/>
        <w:outlineLvl w:val="0"/>
        <w:rPr>
          <w:lang w:val="vi-VN"/>
        </w:rPr>
      </w:pPr>
      <w:bookmarkStart w:id="8" w:name="_Toc55428439"/>
      <w:bookmarkStart w:id="9" w:name="_Toc92381499"/>
      <w:r w:rsidRPr="00667589">
        <w:rPr>
          <w:lang w:val="vi-VN"/>
        </w:rPr>
        <w:lastRenderedPageBreak/>
        <w:t>MỤC LỤC</w:t>
      </w:r>
      <w:bookmarkEnd w:id="8"/>
      <w:bookmarkEnd w:id="9"/>
    </w:p>
    <w:bookmarkStart w:id="10" w:name="_Toc55428440" w:displacedByCustomXml="next"/>
    <w:bookmarkStart w:id="11" w:name="_Toc32767318" w:displacedByCustomXml="next"/>
    <w:sdt>
      <w:sdtPr>
        <w:rPr>
          <w:rFonts w:eastAsia="Times New Roman" w:cs="Times New Roman"/>
          <w:b w:val="0"/>
          <w:bCs w:val="0"/>
          <w:sz w:val="24"/>
          <w:szCs w:val="24"/>
          <w:lang w:eastAsia="en-US"/>
        </w:rPr>
        <w:id w:val="-50547645"/>
        <w:docPartObj>
          <w:docPartGallery w:val="Table of Contents"/>
          <w:docPartUnique/>
        </w:docPartObj>
      </w:sdtPr>
      <w:sdtEndPr>
        <w:rPr>
          <w:noProof/>
        </w:rPr>
      </w:sdtEndPr>
      <w:sdtContent>
        <w:p w14:paraId="6D70B923" w14:textId="4D85F276" w:rsidR="001D0E16" w:rsidRDefault="001D0E16" w:rsidP="001D0E16">
          <w:pPr>
            <w:pStyle w:val="TOCHeading"/>
            <w:numPr>
              <w:ilvl w:val="0"/>
              <w:numId w:val="0"/>
            </w:numPr>
          </w:pPr>
        </w:p>
        <w:p w14:paraId="1E3FC567" w14:textId="09365C7D" w:rsidR="00CE5A2F" w:rsidRDefault="001D0E16">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381495" w:history="1">
            <w:r w:rsidR="00CE5A2F" w:rsidRPr="007A2A86">
              <w:rPr>
                <w:rStyle w:val="Hyperlink"/>
                <w:noProof/>
                <w:lang w:val="vi-VN"/>
              </w:rPr>
              <w:t>LỜI CẢM ƠN</w:t>
            </w:r>
            <w:r w:rsidR="00CE5A2F">
              <w:rPr>
                <w:noProof/>
                <w:webHidden/>
              </w:rPr>
              <w:tab/>
            </w:r>
            <w:r w:rsidR="00CE5A2F">
              <w:rPr>
                <w:noProof/>
                <w:webHidden/>
              </w:rPr>
              <w:fldChar w:fldCharType="begin"/>
            </w:r>
            <w:r w:rsidR="00CE5A2F">
              <w:rPr>
                <w:noProof/>
                <w:webHidden/>
              </w:rPr>
              <w:instrText xml:space="preserve"> PAGEREF _Toc92381495 \h </w:instrText>
            </w:r>
            <w:r w:rsidR="00CE5A2F">
              <w:rPr>
                <w:noProof/>
                <w:webHidden/>
              </w:rPr>
            </w:r>
            <w:r w:rsidR="00CE5A2F">
              <w:rPr>
                <w:noProof/>
                <w:webHidden/>
              </w:rPr>
              <w:fldChar w:fldCharType="separate"/>
            </w:r>
            <w:r w:rsidR="00CE5A2F">
              <w:rPr>
                <w:noProof/>
                <w:webHidden/>
              </w:rPr>
              <w:t>i</w:t>
            </w:r>
            <w:r w:rsidR="00CE5A2F">
              <w:rPr>
                <w:noProof/>
                <w:webHidden/>
              </w:rPr>
              <w:fldChar w:fldCharType="end"/>
            </w:r>
          </w:hyperlink>
        </w:p>
        <w:p w14:paraId="0F84B6C8" w14:textId="34F5E55B" w:rsidR="00CE5A2F" w:rsidRDefault="00CE5A2F">
          <w:pPr>
            <w:pStyle w:val="TOC1"/>
            <w:rPr>
              <w:rFonts w:asciiTheme="minorHAnsi" w:eastAsiaTheme="minorEastAsia" w:hAnsiTheme="minorHAnsi" w:cstheme="minorBidi"/>
              <w:noProof/>
              <w:sz w:val="22"/>
              <w:szCs w:val="22"/>
            </w:rPr>
          </w:pPr>
          <w:hyperlink w:anchor="_Toc92381496" w:history="1">
            <w:r w:rsidRPr="007A2A86">
              <w:rPr>
                <w:rStyle w:val="Hyperlink"/>
                <w:noProof/>
              </w:rPr>
              <w:t>BÁO CÁO ĐƯỢC HOÀN THÀNH</w:t>
            </w:r>
            <w:r>
              <w:rPr>
                <w:noProof/>
                <w:webHidden/>
              </w:rPr>
              <w:tab/>
            </w:r>
            <w:r>
              <w:rPr>
                <w:noProof/>
                <w:webHidden/>
              </w:rPr>
              <w:fldChar w:fldCharType="begin"/>
            </w:r>
            <w:r>
              <w:rPr>
                <w:noProof/>
                <w:webHidden/>
              </w:rPr>
              <w:instrText xml:space="preserve"> PAGEREF _Toc92381496 \h </w:instrText>
            </w:r>
            <w:r>
              <w:rPr>
                <w:noProof/>
                <w:webHidden/>
              </w:rPr>
            </w:r>
            <w:r>
              <w:rPr>
                <w:noProof/>
                <w:webHidden/>
              </w:rPr>
              <w:fldChar w:fldCharType="separate"/>
            </w:r>
            <w:r>
              <w:rPr>
                <w:noProof/>
                <w:webHidden/>
              </w:rPr>
              <w:t>ii</w:t>
            </w:r>
            <w:r>
              <w:rPr>
                <w:noProof/>
                <w:webHidden/>
              </w:rPr>
              <w:fldChar w:fldCharType="end"/>
            </w:r>
          </w:hyperlink>
        </w:p>
        <w:p w14:paraId="7164D4E2" w14:textId="7BF95AE6" w:rsidR="00CE5A2F" w:rsidRDefault="00CE5A2F">
          <w:pPr>
            <w:pStyle w:val="TOC1"/>
            <w:rPr>
              <w:rFonts w:asciiTheme="minorHAnsi" w:eastAsiaTheme="minorEastAsia" w:hAnsiTheme="minorHAnsi" w:cstheme="minorBidi"/>
              <w:noProof/>
              <w:sz w:val="22"/>
              <w:szCs w:val="22"/>
            </w:rPr>
          </w:pPr>
          <w:hyperlink w:anchor="_Toc92381497" w:history="1">
            <w:r w:rsidRPr="007A2A86">
              <w:rPr>
                <w:rStyle w:val="Hyperlink"/>
                <w:noProof/>
              </w:rPr>
              <w:t>PHẦN XÁC NHẬN VÀ ĐÁNH GIÁ CỦA GIẢNG VIÊN</w:t>
            </w:r>
            <w:r>
              <w:rPr>
                <w:noProof/>
                <w:webHidden/>
              </w:rPr>
              <w:tab/>
            </w:r>
            <w:r>
              <w:rPr>
                <w:noProof/>
                <w:webHidden/>
              </w:rPr>
              <w:fldChar w:fldCharType="begin"/>
            </w:r>
            <w:r>
              <w:rPr>
                <w:noProof/>
                <w:webHidden/>
              </w:rPr>
              <w:instrText xml:space="preserve"> PAGEREF _Toc92381497 \h </w:instrText>
            </w:r>
            <w:r>
              <w:rPr>
                <w:noProof/>
                <w:webHidden/>
              </w:rPr>
            </w:r>
            <w:r>
              <w:rPr>
                <w:noProof/>
                <w:webHidden/>
              </w:rPr>
              <w:fldChar w:fldCharType="separate"/>
            </w:r>
            <w:r>
              <w:rPr>
                <w:noProof/>
                <w:webHidden/>
              </w:rPr>
              <w:t>iii</w:t>
            </w:r>
            <w:r>
              <w:rPr>
                <w:noProof/>
                <w:webHidden/>
              </w:rPr>
              <w:fldChar w:fldCharType="end"/>
            </w:r>
          </w:hyperlink>
        </w:p>
        <w:p w14:paraId="4447C977" w14:textId="19227B01" w:rsidR="00CE5A2F" w:rsidRDefault="00CE5A2F">
          <w:pPr>
            <w:pStyle w:val="TOC1"/>
            <w:rPr>
              <w:rFonts w:asciiTheme="minorHAnsi" w:eastAsiaTheme="minorEastAsia" w:hAnsiTheme="minorHAnsi" w:cstheme="minorBidi"/>
              <w:noProof/>
              <w:sz w:val="22"/>
              <w:szCs w:val="22"/>
            </w:rPr>
          </w:pPr>
          <w:hyperlink w:anchor="_Toc92381498" w:history="1">
            <w:r w:rsidRPr="007A2A86">
              <w:rPr>
                <w:rStyle w:val="Hyperlink"/>
                <w:noProof/>
                <w:lang w:val="vi-VN"/>
              </w:rPr>
              <w:t>TÓM TẮT</w:t>
            </w:r>
            <w:r>
              <w:rPr>
                <w:noProof/>
                <w:webHidden/>
              </w:rPr>
              <w:tab/>
            </w:r>
            <w:r>
              <w:rPr>
                <w:noProof/>
                <w:webHidden/>
              </w:rPr>
              <w:fldChar w:fldCharType="begin"/>
            </w:r>
            <w:r>
              <w:rPr>
                <w:noProof/>
                <w:webHidden/>
              </w:rPr>
              <w:instrText xml:space="preserve"> PAGEREF _Toc92381498 \h </w:instrText>
            </w:r>
            <w:r>
              <w:rPr>
                <w:noProof/>
                <w:webHidden/>
              </w:rPr>
            </w:r>
            <w:r>
              <w:rPr>
                <w:noProof/>
                <w:webHidden/>
              </w:rPr>
              <w:fldChar w:fldCharType="separate"/>
            </w:r>
            <w:r>
              <w:rPr>
                <w:noProof/>
                <w:webHidden/>
              </w:rPr>
              <w:t>iv</w:t>
            </w:r>
            <w:r>
              <w:rPr>
                <w:noProof/>
                <w:webHidden/>
              </w:rPr>
              <w:fldChar w:fldCharType="end"/>
            </w:r>
          </w:hyperlink>
        </w:p>
        <w:p w14:paraId="1108B6EC" w14:textId="47E93B56" w:rsidR="00CE5A2F" w:rsidRDefault="00CE5A2F">
          <w:pPr>
            <w:pStyle w:val="TOC1"/>
            <w:rPr>
              <w:rFonts w:asciiTheme="minorHAnsi" w:eastAsiaTheme="minorEastAsia" w:hAnsiTheme="minorHAnsi" w:cstheme="minorBidi"/>
              <w:noProof/>
              <w:sz w:val="22"/>
              <w:szCs w:val="22"/>
            </w:rPr>
          </w:pPr>
          <w:hyperlink w:anchor="_Toc92381499" w:history="1">
            <w:r w:rsidRPr="007A2A86">
              <w:rPr>
                <w:rStyle w:val="Hyperlink"/>
                <w:noProof/>
                <w:lang w:val="vi-VN"/>
              </w:rPr>
              <w:t>MỤC LỤC</w:t>
            </w:r>
            <w:r>
              <w:rPr>
                <w:noProof/>
                <w:webHidden/>
              </w:rPr>
              <w:tab/>
            </w:r>
            <w:r>
              <w:rPr>
                <w:noProof/>
                <w:webHidden/>
              </w:rPr>
              <w:fldChar w:fldCharType="begin"/>
            </w:r>
            <w:r>
              <w:rPr>
                <w:noProof/>
                <w:webHidden/>
              </w:rPr>
              <w:instrText xml:space="preserve"> PAGEREF _Toc92381499 \h </w:instrText>
            </w:r>
            <w:r>
              <w:rPr>
                <w:noProof/>
                <w:webHidden/>
              </w:rPr>
            </w:r>
            <w:r>
              <w:rPr>
                <w:noProof/>
                <w:webHidden/>
              </w:rPr>
              <w:fldChar w:fldCharType="separate"/>
            </w:r>
            <w:r>
              <w:rPr>
                <w:noProof/>
                <w:webHidden/>
              </w:rPr>
              <w:t>1</w:t>
            </w:r>
            <w:r>
              <w:rPr>
                <w:noProof/>
                <w:webHidden/>
              </w:rPr>
              <w:fldChar w:fldCharType="end"/>
            </w:r>
          </w:hyperlink>
        </w:p>
        <w:p w14:paraId="165E234D" w14:textId="030554F1" w:rsidR="00CE5A2F" w:rsidRDefault="00CE5A2F">
          <w:pPr>
            <w:pStyle w:val="TOC1"/>
            <w:rPr>
              <w:rFonts w:asciiTheme="minorHAnsi" w:eastAsiaTheme="minorEastAsia" w:hAnsiTheme="minorHAnsi" w:cstheme="minorBidi"/>
              <w:noProof/>
              <w:sz w:val="22"/>
              <w:szCs w:val="22"/>
            </w:rPr>
          </w:pPr>
          <w:hyperlink w:anchor="_Toc92381500" w:history="1">
            <w:r w:rsidRPr="007A2A86">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_Toc92381500 \h </w:instrText>
            </w:r>
            <w:r>
              <w:rPr>
                <w:noProof/>
                <w:webHidden/>
              </w:rPr>
            </w:r>
            <w:r>
              <w:rPr>
                <w:noProof/>
                <w:webHidden/>
              </w:rPr>
              <w:fldChar w:fldCharType="separate"/>
            </w:r>
            <w:r>
              <w:rPr>
                <w:noProof/>
                <w:webHidden/>
              </w:rPr>
              <w:t>2</w:t>
            </w:r>
            <w:r>
              <w:rPr>
                <w:noProof/>
                <w:webHidden/>
              </w:rPr>
              <w:fldChar w:fldCharType="end"/>
            </w:r>
          </w:hyperlink>
        </w:p>
        <w:p w14:paraId="347CF0DA" w14:textId="2EFA148B" w:rsidR="00CE5A2F" w:rsidRDefault="00CE5A2F">
          <w:pPr>
            <w:pStyle w:val="TOC1"/>
            <w:rPr>
              <w:rFonts w:asciiTheme="minorHAnsi" w:eastAsiaTheme="minorEastAsia" w:hAnsiTheme="minorHAnsi" w:cstheme="minorBidi"/>
              <w:noProof/>
              <w:sz w:val="22"/>
              <w:szCs w:val="22"/>
            </w:rPr>
          </w:pPr>
          <w:hyperlink w:anchor="_Toc92381501" w:history="1">
            <w:r w:rsidRPr="007A2A86">
              <w:rPr>
                <w:rStyle w:val="Hyperlink"/>
                <w:noProof/>
                <w:lang w:val="vi-VN"/>
              </w:rPr>
              <w:t>CHƯƠNG 1 – MÔ TẢ ĐỀ TÀI</w:t>
            </w:r>
            <w:r>
              <w:rPr>
                <w:noProof/>
                <w:webHidden/>
              </w:rPr>
              <w:tab/>
            </w:r>
            <w:r>
              <w:rPr>
                <w:noProof/>
                <w:webHidden/>
              </w:rPr>
              <w:fldChar w:fldCharType="begin"/>
            </w:r>
            <w:r>
              <w:rPr>
                <w:noProof/>
                <w:webHidden/>
              </w:rPr>
              <w:instrText xml:space="preserve"> PAGEREF _Toc92381501 \h </w:instrText>
            </w:r>
            <w:r>
              <w:rPr>
                <w:noProof/>
                <w:webHidden/>
              </w:rPr>
            </w:r>
            <w:r>
              <w:rPr>
                <w:noProof/>
                <w:webHidden/>
              </w:rPr>
              <w:fldChar w:fldCharType="separate"/>
            </w:r>
            <w:r>
              <w:rPr>
                <w:noProof/>
                <w:webHidden/>
              </w:rPr>
              <w:t>4</w:t>
            </w:r>
            <w:r>
              <w:rPr>
                <w:noProof/>
                <w:webHidden/>
              </w:rPr>
              <w:fldChar w:fldCharType="end"/>
            </w:r>
          </w:hyperlink>
        </w:p>
        <w:p w14:paraId="3830B7A8" w14:textId="0548ABFB"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02" w:history="1">
            <w:r w:rsidRPr="007A2A86">
              <w:rPr>
                <w:rStyle w:val="Hyperlink"/>
                <w:noProof/>
                <w:lang w:val="vi-VN"/>
              </w:rPr>
              <w:t>1.1 Lý do xây dựng ứng dụng</w:t>
            </w:r>
            <w:r>
              <w:rPr>
                <w:noProof/>
                <w:webHidden/>
              </w:rPr>
              <w:tab/>
            </w:r>
            <w:r>
              <w:rPr>
                <w:noProof/>
                <w:webHidden/>
              </w:rPr>
              <w:fldChar w:fldCharType="begin"/>
            </w:r>
            <w:r>
              <w:rPr>
                <w:noProof/>
                <w:webHidden/>
              </w:rPr>
              <w:instrText xml:space="preserve"> PAGEREF _Toc92381502 \h </w:instrText>
            </w:r>
            <w:r>
              <w:rPr>
                <w:noProof/>
                <w:webHidden/>
              </w:rPr>
            </w:r>
            <w:r>
              <w:rPr>
                <w:noProof/>
                <w:webHidden/>
              </w:rPr>
              <w:fldChar w:fldCharType="separate"/>
            </w:r>
            <w:r>
              <w:rPr>
                <w:noProof/>
                <w:webHidden/>
              </w:rPr>
              <w:t>4</w:t>
            </w:r>
            <w:r>
              <w:rPr>
                <w:noProof/>
                <w:webHidden/>
              </w:rPr>
              <w:fldChar w:fldCharType="end"/>
            </w:r>
          </w:hyperlink>
        </w:p>
        <w:p w14:paraId="4002876A" w14:textId="59075207"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03" w:history="1">
            <w:r w:rsidRPr="007A2A86">
              <w:rPr>
                <w:rStyle w:val="Hyperlink"/>
                <w:noProof/>
                <w:lang w:val="vi-VN"/>
              </w:rPr>
              <w:t>1.2 Các chức năng của ứng dụng</w:t>
            </w:r>
            <w:r>
              <w:rPr>
                <w:noProof/>
                <w:webHidden/>
              </w:rPr>
              <w:tab/>
            </w:r>
            <w:r>
              <w:rPr>
                <w:noProof/>
                <w:webHidden/>
              </w:rPr>
              <w:fldChar w:fldCharType="begin"/>
            </w:r>
            <w:r>
              <w:rPr>
                <w:noProof/>
                <w:webHidden/>
              </w:rPr>
              <w:instrText xml:space="preserve"> PAGEREF _Toc92381503 \h </w:instrText>
            </w:r>
            <w:r>
              <w:rPr>
                <w:noProof/>
                <w:webHidden/>
              </w:rPr>
            </w:r>
            <w:r>
              <w:rPr>
                <w:noProof/>
                <w:webHidden/>
              </w:rPr>
              <w:fldChar w:fldCharType="separate"/>
            </w:r>
            <w:r>
              <w:rPr>
                <w:noProof/>
                <w:webHidden/>
              </w:rPr>
              <w:t>4</w:t>
            </w:r>
            <w:r>
              <w:rPr>
                <w:noProof/>
                <w:webHidden/>
              </w:rPr>
              <w:fldChar w:fldCharType="end"/>
            </w:r>
          </w:hyperlink>
        </w:p>
        <w:p w14:paraId="3C11D01D" w14:textId="14479162" w:rsidR="00CE5A2F" w:rsidRDefault="00CE5A2F">
          <w:pPr>
            <w:pStyle w:val="TOC3"/>
            <w:tabs>
              <w:tab w:val="right" w:leader="dot" w:pos="9255"/>
            </w:tabs>
            <w:rPr>
              <w:rFonts w:asciiTheme="minorHAnsi" w:eastAsiaTheme="minorEastAsia" w:hAnsiTheme="minorHAnsi" w:cstheme="minorBidi"/>
              <w:noProof/>
              <w:sz w:val="22"/>
              <w:szCs w:val="22"/>
            </w:rPr>
          </w:pPr>
          <w:hyperlink w:anchor="_Toc92381504" w:history="1">
            <w:r w:rsidRPr="007A2A86">
              <w:rPr>
                <w:rStyle w:val="Hyperlink"/>
                <w:noProof/>
                <w:lang w:val="vi-VN"/>
              </w:rPr>
              <w:t>1.2.1 Đối với khách hàng</w:t>
            </w:r>
            <w:r>
              <w:rPr>
                <w:noProof/>
                <w:webHidden/>
              </w:rPr>
              <w:tab/>
            </w:r>
            <w:r>
              <w:rPr>
                <w:noProof/>
                <w:webHidden/>
              </w:rPr>
              <w:fldChar w:fldCharType="begin"/>
            </w:r>
            <w:r>
              <w:rPr>
                <w:noProof/>
                <w:webHidden/>
              </w:rPr>
              <w:instrText xml:space="preserve"> PAGEREF _Toc92381504 \h </w:instrText>
            </w:r>
            <w:r>
              <w:rPr>
                <w:noProof/>
                <w:webHidden/>
              </w:rPr>
            </w:r>
            <w:r>
              <w:rPr>
                <w:noProof/>
                <w:webHidden/>
              </w:rPr>
              <w:fldChar w:fldCharType="separate"/>
            </w:r>
            <w:r>
              <w:rPr>
                <w:noProof/>
                <w:webHidden/>
              </w:rPr>
              <w:t>4</w:t>
            </w:r>
            <w:r>
              <w:rPr>
                <w:noProof/>
                <w:webHidden/>
              </w:rPr>
              <w:fldChar w:fldCharType="end"/>
            </w:r>
          </w:hyperlink>
        </w:p>
        <w:p w14:paraId="1269C3E0" w14:textId="41376B59" w:rsidR="00CE5A2F" w:rsidRDefault="00CE5A2F">
          <w:pPr>
            <w:pStyle w:val="TOC3"/>
            <w:tabs>
              <w:tab w:val="right" w:leader="dot" w:pos="9255"/>
            </w:tabs>
            <w:rPr>
              <w:rFonts w:asciiTheme="minorHAnsi" w:eastAsiaTheme="minorEastAsia" w:hAnsiTheme="minorHAnsi" w:cstheme="minorBidi"/>
              <w:noProof/>
              <w:sz w:val="22"/>
              <w:szCs w:val="22"/>
            </w:rPr>
          </w:pPr>
          <w:hyperlink w:anchor="_Toc92381505" w:history="1">
            <w:r w:rsidRPr="007A2A86">
              <w:rPr>
                <w:rStyle w:val="Hyperlink"/>
                <w:noProof/>
                <w:lang w:val="vi-VN"/>
              </w:rPr>
              <w:t>1.2.2 Đối với công ty sử dụng ứng dụng</w:t>
            </w:r>
            <w:r>
              <w:rPr>
                <w:noProof/>
                <w:webHidden/>
              </w:rPr>
              <w:tab/>
            </w:r>
            <w:r>
              <w:rPr>
                <w:noProof/>
                <w:webHidden/>
              </w:rPr>
              <w:fldChar w:fldCharType="begin"/>
            </w:r>
            <w:r>
              <w:rPr>
                <w:noProof/>
                <w:webHidden/>
              </w:rPr>
              <w:instrText xml:space="preserve"> PAGEREF _Toc92381505 \h </w:instrText>
            </w:r>
            <w:r>
              <w:rPr>
                <w:noProof/>
                <w:webHidden/>
              </w:rPr>
            </w:r>
            <w:r>
              <w:rPr>
                <w:noProof/>
                <w:webHidden/>
              </w:rPr>
              <w:fldChar w:fldCharType="separate"/>
            </w:r>
            <w:r>
              <w:rPr>
                <w:noProof/>
                <w:webHidden/>
              </w:rPr>
              <w:t>9</w:t>
            </w:r>
            <w:r>
              <w:rPr>
                <w:noProof/>
                <w:webHidden/>
              </w:rPr>
              <w:fldChar w:fldCharType="end"/>
            </w:r>
          </w:hyperlink>
        </w:p>
        <w:p w14:paraId="7E8C2BF5" w14:textId="7FB0DC03" w:rsidR="00CE5A2F" w:rsidRDefault="00CE5A2F">
          <w:pPr>
            <w:pStyle w:val="TOC1"/>
            <w:rPr>
              <w:rFonts w:asciiTheme="minorHAnsi" w:eastAsiaTheme="minorEastAsia" w:hAnsiTheme="minorHAnsi" w:cstheme="minorBidi"/>
              <w:noProof/>
              <w:sz w:val="22"/>
              <w:szCs w:val="22"/>
            </w:rPr>
          </w:pPr>
          <w:hyperlink w:anchor="_Toc92381506" w:history="1">
            <w:r w:rsidRPr="007A2A86">
              <w:rPr>
                <w:rStyle w:val="Hyperlink"/>
                <w:noProof/>
                <w:lang w:val="vi-VN"/>
              </w:rPr>
              <w:t>CHƯƠNG 2 – ÁP DỤNG PATTERN</w:t>
            </w:r>
            <w:r>
              <w:rPr>
                <w:noProof/>
                <w:webHidden/>
              </w:rPr>
              <w:tab/>
            </w:r>
            <w:r>
              <w:rPr>
                <w:noProof/>
                <w:webHidden/>
              </w:rPr>
              <w:fldChar w:fldCharType="begin"/>
            </w:r>
            <w:r>
              <w:rPr>
                <w:noProof/>
                <w:webHidden/>
              </w:rPr>
              <w:instrText xml:space="preserve"> PAGEREF _Toc92381506 \h </w:instrText>
            </w:r>
            <w:r>
              <w:rPr>
                <w:noProof/>
                <w:webHidden/>
              </w:rPr>
            </w:r>
            <w:r>
              <w:rPr>
                <w:noProof/>
                <w:webHidden/>
              </w:rPr>
              <w:fldChar w:fldCharType="separate"/>
            </w:r>
            <w:r>
              <w:rPr>
                <w:noProof/>
                <w:webHidden/>
              </w:rPr>
              <w:t>15</w:t>
            </w:r>
            <w:r>
              <w:rPr>
                <w:noProof/>
                <w:webHidden/>
              </w:rPr>
              <w:fldChar w:fldCharType="end"/>
            </w:r>
          </w:hyperlink>
        </w:p>
        <w:p w14:paraId="627F500F" w14:textId="3B9D48AB"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07" w:history="1">
            <w:r w:rsidRPr="007A2A86">
              <w:rPr>
                <w:rStyle w:val="Hyperlink"/>
                <w:noProof/>
                <w:lang w:val="vi-VN"/>
              </w:rPr>
              <w:t>2.1 Singleton Pattern</w:t>
            </w:r>
            <w:r>
              <w:rPr>
                <w:noProof/>
                <w:webHidden/>
              </w:rPr>
              <w:tab/>
            </w:r>
            <w:r>
              <w:rPr>
                <w:noProof/>
                <w:webHidden/>
              </w:rPr>
              <w:fldChar w:fldCharType="begin"/>
            </w:r>
            <w:r>
              <w:rPr>
                <w:noProof/>
                <w:webHidden/>
              </w:rPr>
              <w:instrText xml:space="preserve"> PAGEREF _Toc92381507 \h </w:instrText>
            </w:r>
            <w:r>
              <w:rPr>
                <w:noProof/>
                <w:webHidden/>
              </w:rPr>
            </w:r>
            <w:r>
              <w:rPr>
                <w:noProof/>
                <w:webHidden/>
              </w:rPr>
              <w:fldChar w:fldCharType="separate"/>
            </w:r>
            <w:r>
              <w:rPr>
                <w:noProof/>
                <w:webHidden/>
              </w:rPr>
              <w:t>15</w:t>
            </w:r>
            <w:r>
              <w:rPr>
                <w:noProof/>
                <w:webHidden/>
              </w:rPr>
              <w:fldChar w:fldCharType="end"/>
            </w:r>
          </w:hyperlink>
        </w:p>
        <w:p w14:paraId="492F4B9B" w14:textId="59415A26"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08" w:history="1">
            <w:r w:rsidRPr="007A2A86">
              <w:rPr>
                <w:rStyle w:val="Hyperlink"/>
                <w:noProof/>
                <w:lang w:val="vi-VN"/>
              </w:rPr>
              <w:t>2.2 Strategy Pattern</w:t>
            </w:r>
            <w:r>
              <w:rPr>
                <w:noProof/>
                <w:webHidden/>
              </w:rPr>
              <w:tab/>
            </w:r>
            <w:r>
              <w:rPr>
                <w:noProof/>
                <w:webHidden/>
              </w:rPr>
              <w:fldChar w:fldCharType="begin"/>
            </w:r>
            <w:r>
              <w:rPr>
                <w:noProof/>
                <w:webHidden/>
              </w:rPr>
              <w:instrText xml:space="preserve"> PAGEREF _Toc92381508 \h </w:instrText>
            </w:r>
            <w:r>
              <w:rPr>
                <w:noProof/>
                <w:webHidden/>
              </w:rPr>
            </w:r>
            <w:r>
              <w:rPr>
                <w:noProof/>
                <w:webHidden/>
              </w:rPr>
              <w:fldChar w:fldCharType="separate"/>
            </w:r>
            <w:r>
              <w:rPr>
                <w:noProof/>
                <w:webHidden/>
              </w:rPr>
              <w:t>16</w:t>
            </w:r>
            <w:r>
              <w:rPr>
                <w:noProof/>
                <w:webHidden/>
              </w:rPr>
              <w:fldChar w:fldCharType="end"/>
            </w:r>
          </w:hyperlink>
        </w:p>
        <w:p w14:paraId="36745253" w14:textId="3A319838"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09" w:history="1">
            <w:r w:rsidRPr="007A2A86">
              <w:rPr>
                <w:rStyle w:val="Hyperlink"/>
                <w:noProof/>
                <w:lang w:val="vi-VN"/>
              </w:rPr>
              <w:t>2.3 Template Method Pattern</w:t>
            </w:r>
            <w:r>
              <w:rPr>
                <w:noProof/>
                <w:webHidden/>
              </w:rPr>
              <w:tab/>
            </w:r>
            <w:r>
              <w:rPr>
                <w:noProof/>
                <w:webHidden/>
              </w:rPr>
              <w:fldChar w:fldCharType="begin"/>
            </w:r>
            <w:r>
              <w:rPr>
                <w:noProof/>
                <w:webHidden/>
              </w:rPr>
              <w:instrText xml:space="preserve"> PAGEREF _Toc92381509 \h </w:instrText>
            </w:r>
            <w:r>
              <w:rPr>
                <w:noProof/>
                <w:webHidden/>
              </w:rPr>
            </w:r>
            <w:r>
              <w:rPr>
                <w:noProof/>
                <w:webHidden/>
              </w:rPr>
              <w:fldChar w:fldCharType="separate"/>
            </w:r>
            <w:r>
              <w:rPr>
                <w:noProof/>
                <w:webHidden/>
              </w:rPr>
              <w:t>18</w:t>
            </w:r>
            <w:r>
              <w:rPr>
                <w:noProof/>
                <w:webHidden/>
              </w:rPr>
              <w:fldChar w:fldCharType="end"/>
            </w:r>
          </w:hyperlink>
        </w:p>
        <w:p w14:paraId="27870BE7" w14:textId="5F123A6C"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10" w:history="1">
            <w:r w:rsidRPr="007A2A86">
              <w:rPr>
                <w:rStyle w:val="Hyperlink"/>
                <w:noProof/>
                <w:lang w:val="vi-VN"/>
              </w:rPr>
              <w:t>2.4 Factory Method Pattern</w:t>
            </w:r>
            <w:r>
              <w:rPr>
                <w:noProof/>
                <w:webHidden/>
              </w:rPr>
              <w:tab/>
            </w:r>
            <w:r>
              <w:rPr>
                <w:noProof/>
                <w:webHidden/>
              </w:rPr>
              <w:fldChar w:fldCharType="begin"/>
            </w:r>
            <w:r>
              <w:rPr>
                <w:noProof/>
                <w:webHidden/>
              </w:rPr>
              <w:instrText xml:space="preserve"> PAGEREF _Toc92381510 \h </w:instrText>
            </w:r>
            <w:r>
              <w:rPr>
                <w:noProof/>
                <w:webHidden/>
              </w:rPr>
            </w:r>
            <w:r>
              <w:rPr>
                <w:noProof/>
                <w:webHidden/>
              </w:rPr>
              <w:fldChar w:fldCharType="separate"/>
            </w:r>
            <w:r>
              <w:rPr>
                <w:noProof/>
                <w:webHidden/>
              </w:rPr>
              <w:t>20</w:t>
            </w:r>
            <w:r>
              <w:rPr>
                <w:noProof/>
                <w:webHidden/>
              </w:rPr>
              <w:fldChar w:fldCharType="end"/>
            </w:r>
          </w:hyperlink>
        </w:p>
        <w:p w14:paraId="02E056EB" w14:textId="3AF8A901"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11" w:history="1">
            <w:r w:rsidRPr="007A2A86">
              <w:rPr>
                <w:rStyle w:val="Hyperlink"/>
                <w:noProof/>
                <w:lang w:val="vi-VN"/>
              </w:rPr>
              <w:t>2.5 Command Pattern</w:t>
            </w:r>
            <w:r>
              <w:rPr>
                <w:noProof/>
                <w:webHidden/>
              </w:rPr>
              <w:tab/>
            </w:r>
            <w:r>
              <w:rPr>
                <w:noProof/>
                <w:webHidden/>
              </w:rPr>
              <w:fldChar w:fldCharType="begin"/>
            </w:r>
            <w:r>
              <w:rPr>
                <w:noProof/>
                <w:webHidden/>
              </w:rPr>
              <w:instrText xml:space="preserve"> PAGEREF _Toc92381511 \h </w:instrText>
            </w:r>
            <w:r>
              <w:rPr>
                <w:noProof/>
                <w:webHidden/>
              </w:rPr>
            </w:r>
            <w:r>
              <w:rPr>
                <w:noProof/>
                <w:webHidden/>
              </w:rPr>
              <w:fldChar w:fldCharType="separate"/>
            </w:r>
            <w:r>
              <w:rPr>
                <w:noProof/>
                <w:webHidden/>
              </w:rPr>
              <w:t>22</w:t>
            </w:r>
            <w:r>
              <w:rPr>
                <w:noProof/>
                <w:webHidden/>
              </w:rPr>
              <w:fldChar w:fldCharType="end"/>
            </w:r>
          </w:hyperlink>
        </w:p>
        <w:p w14:paraId="7373191C" w14:textId="441D22D9"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12" w:history="1">
            <w:r w:rsidRPr="007A2A86">
              <w:rPr>
                <w:rStyle w:val="Hyperlink"/>
                <w:noProof/>
                <w:lang w:val="vi-VN"/>
              </w:rPr>
              <w:t>2.6 Adapter Pattern</w:t>
            </w:r>
            <w:r>
              <w:rPr>
                <w:noProof/>
                <w:webHidden/>
              </w:rPr>
              <w:tab/>
            </w:r>
            <w:r>
              <w:rPr>
                <w:noProof/>
                <w:webHidden/>
              </w:rPr>
              <w:fldChar w:fldCharType="begin"/>
            </w:r>
            <w:r>
              <w:rPr>
                <w:noProof/>
                <w:webHidden/>
              </w:rPr>
              <w:instrText xml:space="preserve"> PAGEREF _Toc92381512 \h </w:instrText>
            </w:r>
            <w:r>
              <w:rPr>
                <w:noProof/>
                <w:webHidden/>
              </w:rPr>
            </w:r>
            <w:r>
              <w:rPr>
                <w:noProof/>
                <w:webHidden/>
              </w:rPr>
              <w:fldChar w:fldCharType="separate"/>
            </w:r>
            <w:r>
              <w:rPr>
                <w:noProof/>
                <w:webHidden/>
              </w:rPr>
              <w:t>25</w:t>
            </w:r>
            <w:r>
              <w:rPr>
                <w:noProof/>
                <w:webHidden/>
              </w:rPr>
              <w:fldChar w:fldCharType="end"/>
            </w:r>
          </w:hyperlink>
        </w:p>
        <w:p w14:paraId="219739AB" w14:textId="70B978B7" w:rsidR="00CE5A2F" w:rsidRDefault="00CE5A2F">
          <w:pPr>
            <w:pStyle w:val="TOC2"/>
            <w:tabs>
              <w:tab w:val="right" w:leader="dot" w:pos="9255"/>
            </w:tabs>
            <w:rPr>
              <w:rFonts w:asciiTheme="minorHAnsi" w:eastAsiaTheme="minorEastAsia" w:hAnsiTheme="minorHAnsi" w:cstheme="minorBidi"/>
              <w:noProof/>
              <w:sz w:val="22"/>
              <w:szCs w:val="22"/>
            </w:rPr>
          </w:pPr>
          <w:hyperlink w:anchor="_Toc92381513" w:history="1">
            <w:r w:rsidRPr="007A2A86">
              <w:rPr>
                <w:rStyle w:val="Hyperlink"/>
                <w:noProof/>
                <w:lang w:val="vi-VN"/>
              </w:rPr>
              <w:t>2.7 Observer Pattern</w:t>
            </w:r>
            <w:r>
              <w:rPr>
                <w:noProof/>
                <w:webHidden/>
              </w:rPr>
              <w:tab/>
            </w:r>
            <w:r>
              <w:rPr>
                <w:noProof/>
                <w:webHidden/>
              </w:rPr>
              <w:fldChar w:fldCharType="begin"/>
            </w:r>
            <w:r>
              <w:rPr>
                <w:noProof/>
                <w:webHidden/>
              </w:rPr>
              <w:instrText xml:space="preserve"> PAGEREF _Toc92381513 \h </w:instrText>
            </w:r>
            <w:r>
              <w:rPr>
                <w:noProof/>
                <w:webHidden/>
              </w:rPr>
            </w:r>
            <w:r>
              <w:rPr>
                <w:noProof/>
                <w:webHidden/>
              </w:rPr>
              <w:fldChar w:fldCharType="separate"/>
            </w:r>
            <w:r>
              <w:rPr>
                <w:noProof/>
                <w:webHidden/>
              </w:rPr>
              <w:t>27</w:t>
            </w:r>
            <w:r>
              <w:rPr>
                <w:noProof/>
                <w:webHidden/>
              </w:rPr>
              <w:fldChar w:fldCharType="end"/>
            </w:r>
          </w:hyperlink>
        </w:p>
        <w:p w14:paraId="418C0E4B" w14:textId="624BD1DD" w:rsidR="00CE5A2F" w:rsidRDefault="00CE5A2F">
          <w:pPr>
            <w:pStyle w:val="TOC1"/>
            <w:rPr>
              <w:rFonts w:asciiTheme="minorHAnsi" w:eastAsiaTheme="minorEastAsia" w:hAnsiTheme="minorHAnsi" w:cstheme="minorBidi"/>
              <w:noProof/>
              <w:sz w:val="22"/>
              <w:szCs w:val="22"/>
            </w:rPr>
          </w:pPr>
          <w:hyperlink w:anchor="_Toc92381514" w:history="1">
            <w:r w:rsidRPr="007A2A86">
              <w:rPr>
                <w:rStyle w:val="Hyperlink"/>
                <w:noProof/>
                <w:lang w:val="vi-VN"/>
              </w:rPr>
              <w:t>TÀI LIỆU THAM KHẢO</w:t>
            </w:r>
            <w:r>
              <w:rPr>
                <w:noProof/>
                <w:webHidden/>
              </w:rPr>
              <w:tab/>
            </w:r>
            <w:r>
              <w:rPr>
                <w:noProof/>
                <w:webHidden/>
              </w:rPr>
              <w:fldChar w:fldCharType="begin"/>
            </w:r>
            <w:r>
              <w:rPr>
                <w:noProof/>
                <w:webHidden/>
              </w:rPr>
              <w:instrText xml:space="preserve"> PAGEREF _Toc92381514 \h </w:instrText>
            </w:r>
            <w:r>
              <w:rPr>
                <w:noProof/>
                <w:webHidden/>
              </w:rPr>
            </w:r>
            <w:r>
              <w:rPr>
                <w:noProof/>
                <w:webHidden/>
              </w:rPr>
              <w:fldChar w:fldCharType="separate"/>
            </w:r>
            <w:r>
              <w:rPr>
                <w:noProof/>
                <w:webHidden/>
              </w:rPr>
              <w:t>30</w:t>
            </w:r>
            <w:r>
              <w:rPr>
                <w:noProof/>
                <w:webHidden/>
              </w:rPr>
              <w:fldChar w:fldCharType="end"/>
            </w:r>
          </w:hyperlink>
        </w:p>
        <w:p w14:paraId="10655C04" w14:textId="2D6F348D" w:rsidR="0020084A" w:rsidRPr="006D798B" w:rsidRDefault="001D0E16" w:rsidP="006D798B">
          <w:r>
            <w:rPr>
              <w:b/>
              <w:bCs/>
              <w:noProof/>
            </w:rPr>
            <w:fldChar w:fldCharType="end"/>
          </w:r>
        </w:p>
      </w:sdtContent>
    </w:sdt>
    <w:p w14:paraId="248E9510" w14:textId="77777777" w:rsidR="0019692B" w:rsidRDefault="0019692B">
      <w:pPr>
        <w:spacing w:after="200" w:line="276" w:lineRule="auto"/>
        <w:rPr>
          <w:b/>
          <w:sz w:val="32"/>
          <w:szCs w:val="32"/>
        </w:rPr>
      </w:pPr>
      <w:r>
        <w:br w:type="page"/>
      </w:r>
    </w:p>
    <w:p w14:paraId="0C16F8B7" w14:textId="56A8CB5D" w:rsidR="00B26AB4" w:rsidRDefault="007B1A23" w:rsidP="00E92341">
      <w:pPr>
        <w:pStyle w:val="Tiucctrangmu"/>
        <w:spacing w:line="360" w:lineRule="auto"/>
        <w:outlineLvl w:val="0"/>
      </w:pPr>
      <w:bookmarkStart w:id="12" w:name="_Toc92381500"/>
      <w:r w:rsidRPr="00447BDF">
        <w:lastRenderedPageBreak/>
        <w:t>DANH MỤC CÁC BẢNG BIỂU, HÌNH VẼ, ĐỒ THỊ</w:t>
      </w:r>
      <w:bookmarkEnd w:id="11"/>
      <w:bookmarkEnd w:id="10"/>
      <w:bookmarkEnd w:id="12"/>
    </w:p>
    <w:p w14:paraId="00AB6904" w14:textId="77777777" w:rsidR="005E7284" w:rsidRDefault="002B7827" w:rsidP="00FD447B">
      <w:pPr>
        <w:pStyle w:val="Chng"/>
        <w:outlineLvl w:val="9"/>
        <w:rPr>
          <w:sz w:val="26"/>
          <w:szCs w:val="26"/>
          <w:lang w:val="vi-VN"/>
        </w:rPr>
      </w:pPr>
      <w:r>
        <w:rPr>
          <w:sz w:val="26"/>
          <w:szCs w:val="26"/>
          <w:lang w:val="vi-VN"/>
        </w:rPr>
        <w:t>DANH MỤC HÌNH</w:t>
      </w:r>
    </w:p>
    <w:p w14:paraId="41B156CF" w14:textId="555ABA0A" w:rsidR="00CE5A2F" w:rsidRDefault="005E7284">
      <w:pPr>
        <w:pStyle w:val="TableofFigures"/>
        <w:tabs>
          <w:tab w:val="right" w:leader="dot" w:pos="9255"/>
        </w:tabs>
        <w:rPr>
          <w:rFonts w:asciiTheme="minorHAnsi" w:eastAsiaTheme="minorEastAsia" w:hAnsiTheme="minorHAnsi" w:cstheme="minorBidi"/>
          <w:noProof/>
          <w:sz w:val="22"/>
          <w:szCs w:val="22"/>
        </w:rPr>
      </w:pPr>
      <w:r>
        <w:rPr>
          <w:b/>
          <w:szCs w:val="26"/>
          <w:lang w:val="vi-VN"/>
        </w:rPr>
        <w:fldChar w:fldCharType="begin"/>
      </w:r>
      <w:r>
        <w:rPr>
          <w:b/>
          <w:szCs w:val="26"/>
          <w:lang w:val="vi-VN"/>
        </w:rPr>
        <w:instrText xml:space="preserve"> TOC \h \z \c "Hình" </w:instrText>
      </w:r>
      <w:r>
        <w:rPr>
          <w:b/>
          <w:szCs w:val="26"/>
          <w:lang w:val="vi-VN"/>
        </w:rPr>
        <w:fldChar w:fldCharType="separate"/>
      </w:r>
      <w:hyperlink w:anchor="_Toc92381568" w:history="1">
        <w:r w:rsidR="00CE5A2F" w:rsidRPr="000A7413">
          <w:rPr>
            <w:rStyle w:val="Hyperlink"/>
            <w:noProof/>
          </w:rPr>
          <w:t>Hình 1.1</w:t>
        </w:r>
        <w:r w:rsidR="00CE5A2F" w:rsidRPr="000A7413">
          <w:rPr>
            <w:rStyle w:val="Hyperlink"/>
            <w:noProof/>
            <w:lang w:val="vi-VN"/>
          </w:rPr>
          <w:t xml:space="preserve"> Giao diện Đăng ký</w:t>
        </w:r>
        <w:r w:rsidR="00CE5A2F">
          <w:rPr>
            <w:noProof/>
            <w:webHidden/>
          </w:rPr>
          <w:tab/>
        </w:r>
        <w:r w:rsidR="00CE5A2F">
          <w:rPr>
            <w:noProof/>
            <w:webHidden/>
          </w:rPr>
          <w:fldChar w:fldCharType="begin"/>
        </w:r>
        <w:r w:rsidR="00CE5A2F">
          <w:rPr>
            <w:noProof/>
            <w:webHidden/>
          </w:rPr>
          <w:instrText xml:space="preserve"> PAGEREF _Toc92381568 \h </w:instrText>
        </w:r>
        <w:r w:rsidR="00CE5A2F">
          <w:rPr>
            <w:noProof/>
            <w:webHidden/>
          </w:rPr>
        </w:r>
        <w:r w:rsidR="00CE5A2F">
          <w:rPr>
            <w:noProof/>
            <w:webHidden/>
          </w:rPr>
          <w:fldChar w:fldCharType="separate"/>
        </w:r>
        <w:r w:rsidR="00CE5A2F">
          <w:rPr>
            <w:noProof/>
            <w:webHidden/>
          </w:rPr>
          <w:t>5</w:t>
        </w:r>
        <w:r w:rsidR="00CE5A2F">
          <w:rPr>
            <w:noProof/>
            <w:webHidden/>
          </w:rPr>
          <w:fldChar w:fldCharType="end"/>
        </w:r>
      </w:hyperlink>
    </w:p>
    <w:p w14:paraId="4B5C2C19" w14:textId="13A80E86"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69" w:history="1">
        <w:r w:rsidRPr="000A7413">
          <w:rPr>
            <w:rStyle w:val="Hyperlink"/>
            <w:noProof/>
          </w:rPr>
          <w:t>Hình 1.2</w:t>
        </w:r>
        <w:r w:rsidRPr="000A7413">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_Toc92381569 \h </w:instrText>
        </w:r>
        <w:r>
          <w:rPr>
            <w:noProof/>
            <w:webHidden/>
          </w:rPr>
        </w:r>
        <w:r>
          <w:rPr>
            <w:noProof/>
            <w:webHidden/>
          </w:rPr>
          <w:fldChar w:fldCharType="separate"/>
        </w:r>
        <w:r>
          <w:rPr>
            <w:noProof/>
            <w:webHidden/>
          </w:rPr>
          <w:t>5</w:t>
        </w:r>
        <w:r>
          <w:rPr>
            <w:noProof/>
            <w:webHidden/>
          </w:rPr>
          <w:fldChar w:fldCharType="end"/>
        </w:r>
      </w:hyperlink>
    </w:p>
    <w:p w14:paraId="2A14A050" w14:textId="15C10241"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0" w:history="1">
        <w:r w:rsidRPr="000A7413">
          <w:rPr>
            <w:rStyle w:val="Hyperlink"/>
            <w:noProof/>
          </w:rPr>
          <w:t>Hình 1.3</w:t>
        </w:r>
        <w:r w:rsidRPr="000A7413">
          <w:rPr>
            <w:rStyle w:val="Hyperlink"/>
            <w:noProof/>
            <w:lang w:val="vi-VN"/>
          </w:rPr>
          <w:t xml:space="preserve"> Chức năng lắp đặt thiết bị (1)</w:t>
        </w:r>
        <w:r>
          <w:rPr>
            <w:noProof/>
            <w:webHidden/>
          </w:rPr>
          <w:tab/>
        </w:r>
        <w:r>
          <w:rPr>
            <w:noProof/>
            <w:webHidden/>
          </w:rPr>
          <w:fldChar w:fldCharType="begin"/>
        </w:r>
        <w:r>
          <w:rPr>
            <w:noProof/>
            <w:webHidden/>
          </w:rPr>
          <w:instrText xml:space="preserve"> PAGEREF _Toc92381570 \h </w:instrText>
        </w:r>
        <w:r>
          <w:rPr>
            <w:noProof/>
            <w:webHidden/>
          </w:rPr>
        </w:r>
        <w:r>
          <w:rPr>
            <w:noProof/>
            <w:webHidden/>
          </w:rPr>
          <w:fldChar w:fldCharType="separate"/>
        </w:r>
        <w:r>
          <w:rPr>
            <w:noProof/>
            <w:webHidden/>
          </w:rPr>
          <w:t>6</w:t>
        </w:r>
        <w:r>
          <w:rPr>
            <w:noProof/>
            <w:webHidden/>
          </w:rPr>
          <w:fldChar w:fldCharType="end"/>
        </w:r>
      </w:hyperlink>
    </w:p>
    <w:p w14:paraId="7456DFBF" w14:textId="11F8756E"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1" w:history="1">
        <w:r w:rsidRPr="000A7413">
          <w:rPr>
            <w:rStyle w:val="Hyperlink"/>
            <w:noProof/>
          </w:rPr>
          <w:t>Hình 1.4</w:t>
        </w:r>
        <w:r w:rsidRPr="000A7413">
          <w:rPr>
            <w:rStyle w:val="Hyperlink"/>
            <w:noProof/>
            <w:lang w:val="vi-VN"/>
          </w:rPr>
          <w:t xml:space="preserve"> Chức năng lắp đặt thiết bị (2)</w:t>
        </w:r>
        <w:r>
          <w:rPr>
            <w:noProof/>
            <w:webHidden/>
          </w:rPr>
          <w:tab/>
        </w:r>
        <w:r>
          <w:rPr>
            <w:noProof/>
            <w:webHidden/>
          </w:rPr>
          <w:fldChar w:fldCharType="begin"/>
        </w:r>
        <w:r>
          <w:rPr>
            <w:noProof/>
            <w:webHidden/>
          </w:rPr>
          <w:instrText xml:space="preserve"> PAGEREF _Toc92381571 \h </w:instrText>
        </w:r>
        <w:r>
          <w:rPr>
            <w:noProof/>
            <w:webHidden/>
          </w:rPr>
        </w:r>
        <w:r>
          <w:rPr>
            <w:noProof/>
            <w:webHidden/>
          </w:rPr>
          <w:fldChar w:fldCharType="separate"/>
        </w:r>
        <w:r>
          <w:rPr>
            <w:noProof/>
            <w:webHidden/>
          </w:rPr>
          <w:t>6</w:t>
        </w:r>
        <w:r>
          <w:rPr>
            <w:noProof/>
            <w:webHidden/>
          </w:rPr>
          <w:fldChar w:fldCharType="end"/>
        </w:r>
      </w:hyperlink>
    </w:p>
    <w:p w14:paraId="43D2958D" w14:textId="7A538E48"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2" w:history="1">
        <w:r w:rsidRPr="000A7413">
          <w:rPr>
            <w:rStyle w:val="Hyperlink"/>
            <w:noProof/>
          </w:rPr>
          <w:t>Hình 1.5</w:t>
        </w:r>
        <w:r w:rsidRPr="000A7413">
          <w:rPr>
            <w:rStyle w:val="Hyperlink"/>
            <w:noProof/>
            <w:lang w:val="vi-VN"/>
          </w:rPr>
          <w:t xml:space="preserve"> Chức năng ON/OFF thiết bị</w:t>
        </w:r>
        <w:r>
          <w:rPr>
            <w:noProof/>
            <w:webHidden/>
          </w:rPr>
          <w:tab/>
        </w:r>
        <w:r>
          <w:rPr>
            <w:noProof/>
            <w:webHidden/>
          </w:rPr>
          <w:fldChar w:fldCharType="begin"/>
        </w:r>
        <w:r>
          <w:rPr>
            <w:noProof/>
            <w:webHidden/>
          </w:rPr>
          <w:instrText xml:space="preserve"> PAGEREF _Toc92381572 \h </w:instrText>
        </w:r>
        <w:r>
          <w:rPr>
            <w:noProof/>
            <w:webHidden/>
          </w:rPr>
        </w:r>
        <w:r>
          <w:rPr>
            <w:noProof/>
            <w:webHidden/>
          </w:rPr>
          <w:fldChar w:fldCharType="separate"/>
        </w:r>
        <w:r>
          <w:rPr>
            <w:noProof/>
            <w:webHidden/>
          </w:rPr>
          <w:t>7</w:t>
        </w:r>
        <w:r>
          <w:rPr>
            <w:noProof/>
            <w:webHidden/>
          </w:rPr>
          <w:fldChar w:fldCharType="end"/>
        </w:r>
      </w:hyperlink>
    </w:p>
    <w:p w14:paraId="00C0231C" w14:textId="4F74C251"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3" w:history="1">
        <w:r w:rsidRPr="000A7413">
          <w:rPr>
            <w:rStyle w:val="Hyperlink"/>
            <w:noProof/>
          </w:rPr>
          <w:t>Hình 1.6</w:t>
        </w:r>
        <w:r w:rsidRPr="000A7413">
          <w:rPr>
            <w:rStyle w:val="Hyperlink"/>
            <w:noProof/>
            <w:lang w:val="vi-VN"/>
          </w:rPr>
          <w:t xml:space="preserve"> Remove thiết bị</w:t>
        </w:r>
        <w:r>
          <w:rPr>
            <w:noProof/>
            <w:webHidden/>
          </w:rPr>
          <w:tab/>
        </w:r>
        <w:r>
          <w:rPr>
            <w:noProof/>
            <w:webHidden/>
          </w:rPr>
          <w:fldChar w:fldCharType="begin"/>
        </w:r>
        <w:r>
          <w:rPr>
            <w:noProof/>
            <w:webHidden/>
          </w:rPr>
          <w:instrText xml:space="preserve"> PAGEREF _Toc92381573 \h </w:instrText>
        </w:r>
        <w:r>
          <w:rPr>
            <w:noProof/>
            <w:webHidden/>
          </w:rPr>
        </w:r>
        <w:r>
          <w:rPr>
            <w:noProof/>
            <w:webHidden/>
          </w:rPr>
          <w:fldChar w:fldCharType="separate"/>
        </w:r>
        <w:r>
          <w:rPr>
            <w:noProof/>
            <w:webHidden/>
          </w:rPr>
          <w:t>7</w:t>
        </w:r>
        <w:r>
          <w:rPr>
            <w:noProof/>
            <w:webHidden/>
          </w:rPr>
          <w:fldChar w:fldCharType="end"/>
        </w:r>
      </w:hyperlink>
    </w:p>
    <w:p w14:paraId="660F9753" w14:textId="694DA7CE"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4" w:history="1">
        <w:r w:rsidRPr="000A7413">
          <w:rPr>
            <w:rStyle w:val="Hyperlink"/>
            <w:noProof/>
          </w:rPr>
          <w:t>Hình 1.7</w:t>
        </w:r>
        <w:r w:rsidRPr="000A7413">
          <w:rPr>
            <w:rStyle w:val="Hyperlink"/>
            <w:noProof/>
            <w:lang w:val="vi-VN"/>
          </w:rPr>
          <w:t xml:space="preserve"> Chức năng xem tiền trước</w:t>
        </w:r>
        <w:r>
          <w:rPr>
            <w:noProof/>
            <w:webHidden/>
          </w:rPr>
          <w:tab/>
        </w:r>
        <w:r>
          <w:rPr>
            <w:noProof/>
            <w:webHidden/>
          </w:rPr>
          <w:fldChar w:fldCharType="begin"/>
        </w:r>
        <w:r>
          <w:rPr>
            <w:noProof/>
            <w:webHidden/>
          </w:rPr>
          <w:instrText xml:space="preserve"> PAGEREF _Toc92381574 \h </w:instrText>
        </w:r>
        <w:r>
          <w:rPr>
            <w:noProof/>
            <w:webHidden/>
          </w:rPr>
        </w:r>
        <w:r>
          <w:rPr>
            <w:noProof/>
            <w:webHidden/>
          </w:rPr>
          <w:fldChar w:fldCharType="separate"/>
        </w:r>
        <w:r>
          <w:rPr>
            <w:noProof/>
            <w:webHidden/>
          </w:rPr>
          <w:t>8</w:t>
        </w:r>
        <w:r>
          <w:rPr>
            <w:noProof/>
            <w:webHidden/>
          </w:rPr>
          <w:fldChar w:fldCharType="end"/>
        </w:r>
      </w:hyperlink>
    </w:p>
    <w:p w14:paraId="7F2D4728" w14:textId="74DE3FD8"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5" w:history="1">
        <w:r w:rsidRPr="000A7413">
          <w:rPr>
            <w:rStyle w:val="Hyperlink"/>
            <w:noProof/>
          </w:rPr>
          <w:t>Hình 1.8</w:t>
        </w:r>
        <w:r w:rsidRPr="000A7413">
          <w:rPr>
            <w:rStyle w:val="Hyperlink"/>
            <w:noProof/>
            <w:lang w:val="vi-VN"/>
          </w:rPr>
          <w:t xml:space="preserve"> Chức năng chuyển đơn vị tiền</w:t>
        </w:r>
        <w:r>
          <w:rPr>
            <w:noProof/>
            <w:webHidden/>
          </w:rPr>
          <w:tab/>
        </w:r>
        <w:r>
          <w:rPr>
            <w:noProof/>
            <w:webHidden/>
          </w:rPr>
          <w:fldChar w:fldCharType="begin"/>
        </w:r>
        <w:r>
          <w:rPr>
            <w:noProof/>
            <w:webHidden/>
          </w:rPr>
          <w:instrText xml:space="preserve"> PAGEREF _Toc92381575 \h </w:instrText>
        </w:r>
        <w:r>
          <w:rPr>
            <w:noProof/>
            <w:webHidden/>
          </w:rPr>
        </w:r>
        <w:r>
          <w:rPr>
            <w:noProof/>
            <w:webHidden/>
          </w:rPr>
          <w:fldChar w:fldCharType="separate"/>
        </w:r>
        <w:r>
          <w:rPr>
            <w:noProof/>
            <w:webHidden/>
          </w:rPr>
          <w:t>8</w:t>
        </w:r>
        <w:r>
          <w:rPr>
            <w:noProof/>
            <w:webHidden/>
          </w:rPr>
          <w:fldChar w:fldCharType="end"/>
        </w:r>
      </w:hyperlink>
    </w:p>
    <w:p w14:paraId="070FC671" w14:textId="45A4A332"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6" w:history="1">
        <w:r w:rsidRPr="000A7413">
          <w:rPr>
            <w:rStyle w:val="Hyperlink"/>
            <w:noProof/>
          </w:rPr>
          <w:t>Hình 1.9</w:t>
        </w:r>
        <w:r w:rsidRPr="000A7413">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_Toc92381576 \h </w:instrText>
        </w:r>
        <w:r>
          <w:rPr>
            <w:noProof/>
            <w:webHidden/>
          </w:rPr>
        </w:r>
        <w:r>
          <w:rPr>
            <w:noProof/>
            <w:webHidden/>
          </w:rPr>
          <w:fldChar w:fldCharType="separate"/>
        </w:r>
        <w:r>
          <w:rPr>
            <w:noProof/>
            <w:webHidden/>
          </w:rPr>
          <w:t>9</w:t>
        </w:r>
        <w:r>
          <w:rPr>
            <w:noProof/>
            <w:webHidden/>
          </w:rPr>
          <w:fldChar w:fldCharType="end"/>
        </w:r>
      </w:hyperlink>
    </w:p>
    <w:p w14:paraId="033C88BD" w14:textId="3699E3B0"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7" w:history="1">
        <w:r w:rsidRPr="000A7413">
          <w:rPr>
            <w:rStyle w:val="Hyperlink"/>
            <w:noProof/>
          </w:rPr>
          <w:t>Hình 1.10</w:t>
        </w:r>
        <w:r w:rsidRPr="000A7413">
          <w:rPr>
            <w:rStyle w:val="Hyperlink"/>
            <w:noProof/>
            <w:lang w:val="vi-VN"/>
          </w:rPr>
          <w:t xml:space="preserve"> Giao diện Quản lý</w:t>
        </w:r>
        <w:r>
          <w:rPr>
            <w:noProof/>
            <w:webHidden/>
          </w:rPr>
          <w:tab/>
        </w:r>
        <w:r>
          <w:rPr>
            <w:noProof/>
            <w:webHidden/>
          </w:rPr>
          <w:fldChar w:fldCharType="begin"/>
        </w:r>
        <w:r>
          <w:rPr>
            <w:noProof/>
            <w:webHidden/>
          </w:rPr>
          <w:instrText xml:space="preserve"> PAGEREF _Toc92381577 \h </w:instrText>
        </w:r>
        <w:r>
          <w:rPr>
            <w:noProof/>
            <w:webHidden/>
          </w:rPr>
        </w:r>
        <w:r>
          <w:rPr>
            <w:noProof/>
            <w:webHidden/>
          </w:rPr>
          <w:fldChar w:fldCharType="separate"/>
        </w:r>
        <w:r>
          <w:rPr>
            <w:noProof/>
            <w:webHidden/>
          </w:rPr>
          <w:t>9</w:t>
        </w:r>
        <w:r>
          <w:rPr>
            <w:noProof/>
            <w:webHidden/>
          </w:rPr>
          <w:fldChar w:fldCharType="end"/>
        </w:r>
      </w:hyperlink>
    </w:p>
    <w:p w14:paraId="44566A2A" w14:textId="7FCD33C9"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8" w:history="1">
        <w:r w:rsidRPr="000A7413">
          <w:rPr>
            <w:rStyle w:val="Hyperlink"/>
            <w:noProof/>
          </w:rPr>
          <w:t>Hình 1.11</w:t>
        </w:r>
        <w:r w:rsidRPr="000A7413">
          <w:rPr>
            <w:rStyle w:val="Hyperlink"/>
            <w:noProof/>
            <w:lang w:val="vi-VN"/>
          </w:rPr>
          <w:t xml:space="preserve"> Tìm kiếm bằng số điện thoại và họ tên khách hàng</w:t>
        </w:r>
        <w:r>
          <w:rPr>
            <w:noProof/>
            <w:webHidden/>
          </w:rPr>
          <w:tab/>
        </w:r>
        <w:r>
          <w:rPr>
            <w:noProof/>
            <w:webHidden/>
          </w:rPr>
          <w:fldChar w:fldCharType="begin"/>
        </w:r>
        <w:r>
          <w:rPr>
            <w:noProof/>
            <w:webHidden/>
          </w:rPr>
          <w:instrText xml:space="preserve"> PAGEREF _Toc92381578 \h </w:instrText>
        </w:r>
        <w:r>
          <w:rPr>
            <w:noProof/>
            <w:webHidden/>
          </w:rPr>
        </w:r>
        <w:r>
          <w:rPr>
            <w:noProof/>
            <w:webHidden/>
          </w:rPr>
          <w:fldChar w:fldCharType="separate"/>
        </w:r>
        <w:r>
          <w:rPr>
            <w:noProof/>
            <w:webHidden/>
          </w:rPr>
          <w:t>10</w:t>
        </w:r>
        <w:r>
          <w:rPr>
            <w:noProof/>
            <w:webHidden/>
          </w:rPr>
          <w:fldChar w:fldCharType="end"/>
        </w:r>
      </w:hyperlink>
    </w:p>
    <w:p w14:paraId="4233AD3E" w14:textId="00E04E04"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79" w:history="1">
        <w:r w:rsidRPr="000A7413">
          <w:rPr>
            <w:rStyle w:val="Hyperlink"/>
            <w:noProof/>
          </w:rPr>
          <w:t>Hình 1.12</w:t>
        </w:r>
        <w:r w:rsidRPr="000A7413">
          <w:rPr>
            <w:rStyle w:val="Hyperlink"/>
            <w:noProof/>
            <w:lang w:val="vi-VN"/>
          </w:rPr>
          <w:t xml:space="preserve"> Button chuyển giao diện Đăng ký đồng hồ nước</w:t>
        </w:r>
        <w:r>
          <w:rPr>
            <w:noProof/>
            <w:webHidden/>
          </w:rPr>
          <w:tab/>
        </w:r>
        <w:r>
          <w:rPr>
            <w:noProof/>
            <w:webHidden/>
          </w:rPr>
          <w:fldChar w:fldCharType="begin"/>
        </w:r>
        <w:r>
          <w:rPr>
            <w:noProof/>
            <w:webHidden/>
          </w:rPr>
          <w:instrText xml:space="preserve"> PAGEREF _Toc92381579 \h </w:instrText>
        </w:r>
        <w:r>
          <w:rPr>
            <w:noProof/>
            <w:webHidden/>
          </w:rPr>
        </w:r>
        <w:r>
          <w:rPr>
            <w:noProof/>
            <w:webHidden/>
          </w:rPr>
          <w:fldChar w:fldCharType="separate"/>
        </w:r>
        <w:r>
          <w:rPr>
            <w:noProof/>
            <w:webHidden/>
          </w:rPr>
          <w:t>10</w:t>
        </w:r>
        <w:r>
          <w:rPr>
            <w:noProof/>
            <w:webHidden/>
          </w:rPr>
          <w:fldChar w:fldCharType="end"/>
        </w:r>
      </w:hyperlink>
    </w:p>
    <w:p w14:paraId="538A0827" w14:textId="7AFE3E9B"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0" w:history="1">
        <w:r w:rsidRPr="000A7413">
          <w:rPr>
            <w:rStyle w:val="Hyperlink"/>
            <w:noProof/>
          </w:rPr>
          <w:t>Hình 1.13</w:t>
        </w:r>
        <w:r w:rsidRPr="000A7413">
          <w:rPr>
            <w:rStyle w:val="Hyperlink"/>
            <w:noProof/>
            <w:lang w:val="vi-VN"/>
          </w:rPr>
          <w:t xml:space="preserve"> Tạo đồng hồ nước</w:t>
        </w:r>
        <w:r>
          <w:rPr>
            <w:noProof/>
            <w:webHidden/>
          </w:rPr>
          <w:tab/>
        </w:r>
        <w:r>
          <w:rPr>
            <w:noProof/>
            <w:webHidden/>
          </w:rPr>
          <w:fldChar w:fldCharType="begin"/>
        </w:r>
        <w:r>
          <w:rPr>
            <w:noProof/>
            <w:webHidden/>
          </w:rPr>
          <w:instrText xml:space="preserve"> PAGEREF _Toc92381580 \h </w:instrText>
        </w:r>
        <w:r>
          <w:rPr>
            <w:noProof/>
            <w:webHidden/>
          </w:rPr>
        </w:r>
        <w:r>
          <w:rPr>
            <w:noProof/>
            <w:webHidden/>
          </w:rPr>
          <w:fldChar w:fldCharType="separate"/>
        </w:r>
        <w:r>
          <w:rPr>
            <w:noProof/>
            <w:webHidden/>
          </w:rPr>
          <w:t>11</w:t>
        </w:r>
        <w:r>
          <w:rPr>
            <w:noProof/>
            <w:webHidden/>
          </w:rPr>
          <w:fldChar w:fldCharType="end"/>
        </w:r>
      </w:hyperlink>
    </w:p>
    <w:p w14:paraId="716797D5" w14:textId="5E9DE6D0"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1" w:history="1">
        <w:r w:rsidRPr="000A7413">
          <w:rPr>
            <w:rStyle w:val="Hyperlink"/>
            <w:noProof/>
          </w:rPr>
          <w:t>Hình 1.14</w:t>
        </w:r>
        <w:r w:rsidRPr="000A7413">
          <w:rPr>
            <w:rStyle w:val="Hyperlink"/>
            <w:noProof/>
            <w:lang w:val="vi-VN"/>
          </w:rPr>
          <w:t xml:space="preserve"> Xóa đồng hồ nước</w:t>
        </w:r>
        <w:r>
          <w:rPr>
            <w:noProof/>
            <w:webHidden/>
          </w:rPr>
          <w:tab/>
        </w:r>
        <w:r>
          <w:rPr>
            <w:noProof/>
            <w:webHidden/>
          </w:rPr>
          <w:fldChar w:fldCharType="begin"/>
        </w:r>
        <w:r>
          <w:rPr>
            <w:noProof/>
            <w:webHidden/>
          </w:rPr>
          <w:instrText xml:space="preserve"> PAGEREF _Toc92381581 \h </w:instrText>
        </w:r>
        <w:r>
          <w:rPr>
            <w:noProof/>
            <w:webHidden/>
          </w:rPr>
        </w:r>
        <w:r>
          <w:rPr>
            <w:noProof/>
            <w:webHidden/>
          </w:rPr>
          <w:fldChar w:fldCharType="separate"/>
        </w:r>
        <w:r>
          <w:rPr>
            <w:noProof/>
            <w:webHidden/>
          </w:rPr>
          <w:t>11</w:t>
        </w:r>
        <w:r>
          <w:rPr>
            <w:noProof/>
            <w:webHidden/>
          </w:rPr>
          <w:fldChar w:fldCharType="end"/>
        </w:r>
      </w:hyperlink>
    </w:p>
    <w:p w14:paraId="2E38B426" w14:textId="47BC8AD0"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2" w:history="1">
        <w:r w:rsidRPr="000A7413">
          <w:rPr>
            <w:rStyle w:val="Hyperlink"/>
            <w:noProof/>
          </w:rPr>
          <w:t>Hình 1.15</w:t>
        </w:r>
        <w:r w:rsidRPr="000A7413">
          <w:rPr>
            <w:rStyle w:val="Hyperlink"/>
            <w:noProof/>
            <w:lang w:val="vi-VN"/>
          </w:rPr>
          <w:t xml:space="preserve"> Xóa khách hàng</w:t>
        </w:r>
        <w:r>
          <w:rPr>
            <w:noProof/>
            <w:webHidden/>
          </w:rPr>
          <w:tab/>
        </w:r>
        <w:r>
          <w:rPr>
            <w:noProof/>
            <w:webHidden/>
          </w:rPr>
          <w:fldChar w:fldCharType="begin"/>
        </w:r>
        <w:r>
          <w:rPr>
            <w:noProof/>
            <w:webHidden/>
          </w:rPr>
          <w:instrText xml:space="preserve"> PAGEREF _Toc92381582 \h </w:instrText>
        </w:r>
        <w:r>
          <w:rPr>
            <w:noProof/>
            <w:webHidden/>
          </w:rPr>
        </w:r>
        <w:r>
          <w:rPr>
            <w:noProof/>
            <w:webHidden/>
          </w:rPr>
          <w:fldChar w:fldCharType="separate"/>
        </w:r>
        <w:r>
          <w:rPr>
            <w:noProof/>
            <w:webHidden/>
          </w:rPr>
          <w:t>12</w:t>
        </w:r>
        <w:r>
          <w:rPr>
            <w:noProof/>
            <w:webHidden/>
          </w:rPr>
          <w:fldChar w:fldCharType="end"/>
        </w:r>
      </w:hyperlink>
    </w:p>
    <w:p w14:paraId="5063F3B0" w14:textId="5D1790E1"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3" w:history="1">
        <w:r w:rsidRPr="000A7413">
          <w:rPr>
            <w:rStyle w:val="Hyperlink"/>
            <w:noProof/>
          </w:rPr>
          <w:t>Hình 1.16</w:t>
        </w:r>
        <w:r w:rsidRPr="000A7413">
          <w:rPr>
            <w:rStyle w:val="Hyperlink"/>
            <w:noProof/>
            <w:lang w:val="vi-VN"/>
          </w:rPr>
          <w:t xml:space="preserve"> Hủy đồng hồ nước của khách hàng</w:t>
        </w:r>
        <w:r>
          <w:rPr>
            <w:noProof/>
            <w:webHidden/>
          </w:rPr>
          <w:tab/>
        </w:r>
        <w:r>
          <w:rPr>
            <w:noProof/>
            <w:webHidden/>
          </w:rPr>
          <w:fldChar w:fldCharType="begin"/>
        </w:r>
        <w:r>
          <w:rPr>
            <w:noProof/>
            <w:webHidden/>
          </w:rPr>
          <w:instrText xml:space="preserve"> PAGEREF _Toc92381583 \h </w:instrText>
        </w:r>
        <w:r>
          <w:rPr>
            <w:noProof/>
            <w:webHidden/>
          </w:rPr>
        </w:r>
        <w:r>
          <w:rPr>
            <w:noProof/>
            <w:webHidden/>
          </w:rPr>
          <w:fldChar w:fldCharType="separate"/>
        </w:r>
        <w:r>
          <w:rPr>
            <w:noProof/>
            <w:webHidden/>
          </w:rPr>
          <w:t>13</w:t>
        </w:r>
        <w:r>
          <w:rPr>
            <w:noProof/>
            <w:webHidden/>
          </w:rPr>
          <w:fldChar w:fldCharType="end"/>
        </w:r>
      </w:hyperlink>
    </w:p>
    <w:p w14:paraId="258897A2" w14:textId="789063ED"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4" w:history="1">
        <w:r w:rsidRPr="000A7413">
          <w:rPr>
            <w:rStyle w:val="Hyperlink"/>
            <w:noProof/>
          </w:rPr>
          <w:t>Hình 1.17</w:t>
        </w:r>
        <w:r w:rsidRPr="000A7413">
          <w:rPr>
            <w:rStyle w:val="Hyperlink"/>
            <w:noProof/>
            <w:lang w:val="vi-VN"/>
          </w:rPr>
          <w:t xml:space="preserve"> Đăng ký đồng hồ nước</w:t>
        </w:r>
        <w:r>
          <w:rPr>
            <w:noProof/>
            <w:webHidden/>
          </w:rPr>
          <w:tab/>
        </w:r>
        <w:r>
          <w:rPr>
            <w:noProof/>
            <w:webHidden/>
          </w:rPr>
          <w:fldChar w:fldCharType="begin"/>
        </w:r>
        <w:r>
          <w:rPr>
            <w:noProof/>
            <w:webHidden/>
          </w:rPr>
          <w:instrText xml:space="preserve"> PAGEREF _Toc92381584 \h </w:instrText>
        </w:r>
        <w:r>
          <w:rPr>
            <w:noProof/>
            <w:webHidden/>
          </w:rPr>
        </w:r>
        <w:r>
          <w:rPr>
            <w:noProof/>
            <w:webHidden/>
          </w:rPr>
          <w:fldChar w:fldCharType="separate"/>
        </w:r>
        <w:r>
          <w:rPr>
            <w:noProof/>
            <w:webHidden/>
          </w:rPr>
          <w:t>13</w:t>
        </w:r>
        <w:r>
          <w:rPr>
            <w:noProof/>
            <w:webHidden/>
          </w:rPr>
          <w:fldChar w:fldCharType="end"/>
        </w:r>
      </w:hyperlink>
    </w:p>
    <w:p w14:paraId="042DDC86" w14:textId="4B261A13"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5" w:history="1">
        <w:r w:rsidRPr="000A7413">
          <w:rPr>
            <w:rStyle w:val="Hyperlink"/>
            <w:noProof/>
          </w:rPr>
          <w:t>Hình 1.18</w:t>
        </w:r>
        <w:r w:rsidRPr="000A7413">
          <w:rPr>
            <w:rStyle w:val="Hyperlink"/>
            <w:noProof/>
            <w:lang w:val="vi-VN"/>
          </w:rPr>
          <w:t xml:space="preserve"> Button thực hiện Tính tiền nước</w:t>
        </w:r>
        <w:r>
          <w:rPr>
            <w:noProof/>
            <w:webHidden/>
          </w:rPr>
          <w:tab/>
        </w:r>
        <w:r>
          <w:rPr>
            <w:noProof/>
            <w:webHidden/>
          </w:rPr>
          <w:fldChar w:fldCharType="begin"/>
        </w:r>
        <w:r>
          <w:rPr>
            <w:noProof/>
            <w:webHidden/>
          </w:rPr>
          <w:instrText xml:space="preserve"> PAGEREF _Toc92381585 \h </w:instrText>
        </w:r>
        <w:r>
          <w:rPr>
            <w:noProof/>
            <w:webHidden/>
          </w:rPr>
        </w:r>
        <w:r>
          <w:rPr>
            <w:noProof/>
            <w:webHidden/>
          </w:rPr>
          <w:fldChar w:fldCharType="separate"/>
        </w:r>
        <w:r>
          <w:rPr>
            <w:noProof/>
            <w:webHidden/>
          </w:rPr>
          <w:t>14</w:t>
        </w:r>
        <w:r>
          <w:rPr>
            <w:noProof/>
            <w:webHidden/>
          </w:rPr>
          <w:fldChar w:fldCharType="end"/>
        </w:r>
      </w:hyperlink>
    </w:p>
    <w:p w14:paraId="6E71BCC5" w14:textId="36EA724C"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6" w:history="1">
        <w:r w:rsidRPr="000A7413">
          <w:rPr>
            <w:rStyle w:val="Hyperlink"/>
            <w:noProof/>
          </w:rPr>
          <w:t>Hình 1.19</w:t>
        </w:r>
        <w:r w:rsidRPr="000A7413">
          <w:rPr>
            <w:rStyle w:val="Hyperlink"/>
            <w:noProof/>
            <w:lang w:val="vi-VN"/>
          </w:rPr>
          <w:t xml:space="preserve"> Thông tin Tính tiền nước</w:t>
        </w:r>
        <w:r>
          <w:rPr>
            <w:noProof/>
            <w:webHidden/>
          </w:rPr>
          <w:tab/>
        </w:r>
        <w:r>
          <w:rPr>
            <w:noProof/>
            <w:webHidden/>
          </w:rPr>
          <w:fldChar w:fldCharType="begin"/>
        </w:r>
        <w:r>
          <w:rPr>
            <w:noProof/>
            <w:webHidden/>
          </w:rPr>
          <w:instrText xml:space="preserve"> PAGEREF _Toc92381586 \h </w:instrText>
        </w:r>
        <w:r>
          <w:rPr>
            <w:noProof/>
            <w:webHidden/>
          </w:rPr>
        </w:r>
        <w:r>
          <w:rPr>
            <w:noProof/>
            <w:webHidden/>
          </w:rPr>
          <w:fldChar w:fldCharType="separate"/>
        </w:r>
        <w:r>
          <w:rPr>
            <w:noProof/>
            <w:webHidden/>
          </w:rPr>
          <w:t>14</w:t>
        </w:r>
        <w:r>
          <w:rPr>
            <w:noProof/>
            <w:webHidden/>
          </w:rPr>
          <w:fldChar w:fldCharType="end"/>
        </w:r>
      </w:hyperlink>
    </w:p>
    <w:p w14:paraId="1C63C555" w14:textId="7A322F6A"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7" w:history="1">
        <w:r w:rsidRPr="000A7413">
          <w:rPr>
            <w:rStyle w:val="Hyperlink"/>
            <w:noProof/>
          </w:rPr>
          <w:t>Hình 2.1</w:t>
        </w:r>
        <w:r w:rsidRPr="000A7413">
          <w:rPr>
            <w:rStyle w:val="Hyperlink"/>
            <w:noProof/>
            <w:lang w:val="vi-VN"/>
          </w:rPr>
          <w:t xml:space="preserve"> Sơ đồ lớp Singleton Pattern</w:t>
        </w:r>
        <w:r>
          <w:rPr>
            <w:noProof/>
            <w:webHidden/>
          </w:rPr>
          <w:tab/>
        </w:r>
        <w:r>
          <w:rPr>
            <w:noProof/>
            <w:webHidden/>
          </w:rPr>
          <w:fldChar w:fldCharType="begin"/>
        </w:r>
        <w:r>
          <w:rPr>
            <w:noProof/>
            <w:webHidden/>
          </w:rPr>
          <w:instrText xml:space="preserve"> PAGEREF _Toc92381587 \h </w:instrText>
        </w:r>
        <w:r>
          <w:rPr>
            <w:noProof/>
            <w:webHidden/>
          </w:rPr>
        </w:r>
        <w:r>
          <w:rPr>
            <w:noProof/>
            <w:webHidden/>
          </w:rPr>
          <w:fldChar w:fldCharType="separate"/>
        </w:r>
        <w:r>
          <w:rPr>
            <w:noProof/>
            <w:webHidden/>
          </w:rPr>
          <w:t>15</w:t>
        </w:r>
        <w:r>
          <w:rPr>
            <w:noProof/>
            <w:webHidden/>
          </w:rPr>
          <w:fldChar w:fldCharType="end"/>
        </w:r>
      </w:hyperlink>
    </w:p>
    <w:p w14:paraId="3A9619C8" w14:textId="2CFF8E5E"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8" w:history="1">
        <w:r w:rsidRPr="000A7413">
          <w:rPr>
            <w:rStyle w:val="Hyperlink"/>
            <w:noProof/>
          </w:rPr>
          <w:t>Hình 2.2</w:t>
        </w:r>
        <w:r w:rsidRPr="000A7413">
          <w:rPr>
            <w:rStyle w:val="Hyperlink"/>
            <w:noProof/>
            <w:lang w:val="vi-VN"/>
          </w:rPr>
          <w:t xml:space="preserve"> Code áp dụng Singleton Pattern</w:t>
        </w:r>
        <w:r>
          <w:rPr>
            <w:noProof/>
            <w:webHidden/>
          </w:rPr>
          <w:tab/>
        </w:r>
        <w:r>
          <w:rPr>
            <w:noProof/>
            <w:webHidden/>
          </w:rPr>
          <w:fldChar w:fldCharType="begin"/>
        </w:r>
        <w:r>
          <w:rPr>
            <w:noProof/>
            <w:webHidden/>
          </w:rPr>
          <w:instrText xml:space="preserve"> PAGEREF _Toc92381588 \h </w:instrText>
        </w:r>
        <w:r>
          <w:rPr>
            <w:noProof/>
            <w:webHidden/>
          </w:rPr>
        </w:r>
        <w:r>
          <w:rPr>
            <w:noProof/>
            <w:webHidden/>
          </w:rPr>
          <w:fldChar w:fldCharType="separate"/>
        </w:r>
        <w:r>
          <w:rPr>
            <w:noProof/>
            <w:webHidden/>
          </w:rPr>
          <w:t>15</w:t>
        </w:r>
        <w:r>
          <w:rPr>
            <w:noProof/>
            <w:webHidden/>
          </w:rPr>
          <w:fldChar w:fldCharType="end"/>
        </w:r>
      </w:hyperlink>
    </w:p>
    <w:p w14:paraId="2B67E792" w14:textId="16883EB4"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89" w:history="1">
        <w:r w:rsidRPr="000A7413">
          <w:rPr>
            <w:rStyle w:val="Hyperlink"/>
            <w:noProof/>
          </w:rPr>
          <w:t>Hình 2.3</w:t>
        </w:r>
        <w:r w:rsidRPr="000A7413">
          <w:rPr>
            <w:rStyle w:val="Hyperlink"/>
            <w:noProof/>
            <w:lang w:val="vi-VN"/>
          </w:rPr>
          <w:t xml:space="preserve"> Sơ đồ lớp Strategy Pattern</w:t>
        </w:r>
        <w:r>
          <w:rPr>
            <w:noProof/>
            <w:webHidden/>
          </w:rPr>
          <w:tab/>
        </w:r>
        <w:r>
          <w:rPr>
            <w:noProof/>
            <w:webHidden/>
          </w:rPr>
          <w:fldChar w:fldCharType="begin"/>
        </w:r>
        <w:r>
          <w:rPr>
            <w:noProof/>
            <w:webHidden/>
          </w:rPr>
          <w:instrText xml:space="preserve"> PAGEREF _Toc92381589 \h </w:instrText>
        </w:r>
        <w:r>
          <w:rPr>
            <w:noProof/>
            <w:webHidden/>
          </w:rPr>
        </w:r>
        <w:r>
          <w:rPr>
            <w:noProof/>
            <w:webHidden/>
          </w:rPr>
          <w:fldChar w:fldCharType="separate"/>
        </w:r>
        <w:r>
          <w:rPr>
            <w:noProof/>
            <w:webHidden/>
          </w:rPr>
          <w:t>16</w:t>
        </w:r>
        <w:r>
          <w:rPr>
            <w:noProof/>
            <w:webHidden/>
          </w:rPr>
          <w:fldChar w:fldCharType="end"/>
        </w:r>
      </w:hyperlink>
    </w:p>
    <w:p w14:paraId="4C2BA4AE" w14:textId="3DB0173E"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0" w:history="1">
        <w:r w:rsidRPr="000A7413">
          <w:rPr>
            <w:rStyle w:val="Hyperlink"/>
            <w:noProof/>
          </w:rPr>
          <w:t>Hình 2.4</w:t>
        </w:r>
        <w:r w:rsidRPr="000A7413">
          <w:rPr>
            <w:rStyle w:val="Hyperlink"/>
            <w:noProof/>
            <w:lang w:val="vi-VN"/>
          </w:rPr>
          <w:t xml:space="preserve"> Code áp dụng Strategy Pattern (1)</w:t>
        </w:r>
        <w:r>
          <w:rPr>
            <w:noProof/>
            <w:webHidden/>
          </w:rPr>
          <w:tab/>
        </w:r>
        <w:r>
          <w:rPr>
            <w:noProof/>
            <w:webHidden/>
          </w:rPr>
          <w:fldChar w:fldCharType="begin"/>
        </w:r>
        <w:r>
          <w:rPr>
            <w:noProof/>
            <w:webHidden/>
          </w:rPr>
          <w:instrText xml:space="preserve"> PAGEREF _Toc92381590 \h </w:instrText>
        </w:r>
        <w:r>
          <w:rPr>
            <w:noProof/>
            <w:webHidden/>
          </w:rPr>
        </w:r>
        <w:r>
          <w:rPr>
            <w:noProof/>
            <w:webHidden/>
          </w:rPr>
          <w:fldChar w:fldCharType="separate"/>
        </w:r>
        <w:r>
          <w:rPr>
            <w:noProof/>
            <w:webHidden/>
          </w:rPr>
          <w:t>16</w:t>
        </w:r>
        <w:r>
          <w:rPr>
            <w:noProof/>
            <w:webHidden/>
          </w:rPr>
          <w:fldChar w:fldCharType="end"/>
        </w:r>
      </w:hyperlink>
    </w:p>
    <w:p w14:paraId="41597C7B" w14:textId="0DE1B95B"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1" w:history="1">
        <w:r w:rsidRPr="000A7413">
          <w:rPr>
            <w:rStyle w:val="Hyperlink"/>
            <w:noProof/>
          </w:rPr>
          <w:t>Hình 2.5</w:t>
        </w:r>
        <w:r w:rsidRPr="000A7413">
          <w:rPr>
            <w:rStyle w:val="Hyperlink"/>
            <w:noProof/>
            <w:lang w:val="vi-VN"/>
          </w:rPr>
          <w:t xml:space="preserve"> Code áp dụng Strategy Pattern (2)</w:t>
        </w:r>
        <w:r>
          <w:rPr>
            <w:noProof/>
            <w:webHidden/>
          </w:rPr>
          <w:tab/>
        </w:r>
        <w:r>
          <w:rPr>
            <w:noProof/>
            <w:webHidden/>
          </w:rPr>
          <w:fldChar w:fldCharType="begin"/>
        </w:r>
        <w:r>
          <w:rPr>
            <w:noProof/>
            <w:webHidden/>
          </w:rPr>
          <w:instrText xml:space="preserve"> PAGEREF _Toc92381591 \h </w:instrText>
        </w:r>
        <w:r>
          <w:rPr>
            <w:noProof/>
            <w:webHidden/>
          </w:rPr>
        </w:r>
        <w:r>
          <w:rPr>
            <w:noProof/>
            <w:webHidden/>
          </w:rPr>
          <w:fldChar w:fldCharType="separate"/>
        </w:r>
        <w:r>
          <w:rPr>
            <w:noProof/>
            <w:webHidden/>
          </w:rPr>
          <w:t>17</w:t>
        </w:r>
        <w:r>
          <w:rPr>
            <w:noProof/>
            <w:webHidden/>
          </w:rPr>
          <w:fldChar w:fldCharType="end"/>
        </w:r>
      </w:hyperlink>
    </w:p>
    <w:p w14:paraId="21094949" w14:textId="034E45A7"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2" w:history="1">
        <w:r w:rsidRPr="000A7413">
          <w:rPr>
            <w:rStyle w:val="Hyperlink"/>
            <w:noProof/>
          </w:rPr>
          <w:t>Hình 2.6</w:t>
        </w:r>
        <w:r w:rsidRPr="000A7413">
          <w:rPr>
            <w:rStyle w:val="Hyperlink"/>
            <w:noProof/>
            <w:lang w:val="vi-VN"/>
          </w:rPr>
          <w:t xml:space="preserve"> Code áp dụng Strategy Pattern (3)</w:t>
        </w:r>
        <w:r>
          <w:rPr>
            <w:noProof/>
            <w:webHidden/>
          </w:rPr>
          <w:tab/>
        </w:r>
        <w:r>
          <w:rPr>
            <w:noProof/>
            <w:webHidden/>
          </w:rPr>
          <w:fldChar w:fldCharType="begin"/>
        </w:r>
        <w:r>
          <w:rPr>
            <w:noProof/>
            <w:webHidden/>
          </w:rPr>
          <w:instrText xml:space="preserve"> PAGEREF _Toc92381592 \h </w:instrText>
        </w:r>
        <w:r>
          <w:rPr>
            <w:noProof/>
            <w:webHidden/>
          </w:rPr>
        </w:r>
        <w:r>
          <w:rPr>
            <w:noProof/>
            <w:webHidden/>
          </w:rPr>
          <w:fldChar w:fldCharType="separate"/>
        </w:r>
        <w:r>
          <w:rPr>
            <w:noProof/>
            <w:webHidden/>
          </w:rPr>
          <w:t>17</w:t>
        </w:r>
        <w:r>
          <w:rPr>
            <w:noProof/>
            <w:webHidden/>
          </w:rPr>
          <w:fldChar w:fldCharType="end"/>
        </w:r>
      </w:hyperlink>
    </w:p>
    <w:p w14:paraId="7C4D3DBF" w14:textId="482C916B"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3" w:history="1">
        <w:r w:rsidRPr="000A7413">
          <w:rPr>
            <w:rStyle w:val="Hyperlink"/>
            <w:noProof/>
          </w:rPr>
          <w:t>Hình 2.7</w:t>
        </w:r>
        <w:r w:rsidRPr="000A7413">
          <w:rPr>
            <w:rStyle w:val="Hyperlink"/>
            <w:noProof/>
            <w:lang w:val="vi-VN"/>
          </w:rPr>
          <w:t xml:space="preserve"> Code áp dụng Strategy Pattern (4)</w:t>
        </w:r>
        <w:r>
          <w:rPr>
            <w:noProof/>
            <w:webHidden/>
          </w:rPr>
          <w:tab/>
        </w:r>
        <w:r>
          <w:rPr>
            <w:noProof/>
            <w:webHidden/>
          </w:rPr>
          <w:fldChar w:fldCharType="begin"/>
        </w:r>
        <w:r>
          <w:rPr>
            <w:noProof/>
            <w:webHidden/>
          </w:rPr>
          <w:instrText xml:space="preserve"> PAGEREF _Toc92381593 \h </w:instrText>
        </w:r>
        <w:r>
          <w:rPr>
            <w:noProof/>
            <w:webHidden/>
          </w:rPr>
        </w:r>
        <w:r>
          <w:rPr>
            <w:noProof/>
            <w:webHidden/>
          </w:rPr>
          <w:fldChar w:fldCharType="separate"/>
        </w:r>
        <w:r>
          <w:rPr>
            <w:noProof/>
            <w:webHidden/>
          </w:rPr>
          <w:t>17</w:t>
        </w:r>
        <w:r>
          <w:rPr>
            <w:noProof/>
            <w:webHidden/>
          </w:rPr>
          <w:fldChar w:fldCharType="end"/>
        </w:r>
      </w:hyperlink>
    </w:p>
    <w:p w14:paraId="3A46CC7C" w14:textId="281D2B3A"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4" w:history="1">
        <w:r w:rsidRPr="000A7413">
          <w:rPr>
            <w:rStyle w:val="Hyperlink"/>
            <w:noProof/>
          </w:rPr>
          <w:t>Hình 2.8</w:t>
        </w:r>
        <w:r w:rsidRPr="000A7413">
          <w:rPr>
            <w:rStyle w:val="Hyperlink"/>
            <w:noProof/>
            <w:lang w:val="vi-VN"/>
          </w:rPr>
          <w:t xml:space="preserve"> Sơ đồ lớp Template Method Pattern</w:t>
        </w:r>
        <w:r>
          <w:rPr>
            <w:noProof/>
            <w:webHidden/>
          </w:rPr>
          <w:tab/>
        </w:r>
        <w:r>
          <w:rPr>
            <w:noProof/>
            <w:webHidden/>
          </w:rPr>
          <w:fldChar w:fldCharType="begin"/>
        </w:r>
        <w:r>
          <w:rPr>
            <w:noProof/>
            <w:webHidden/>
          </w:rPr>
          <w:instrText xml:space="preserve"> PAGEREF _Toc92381594 \h </w:instrText>
        </w:r>
        <w:r>
          <w:rPr>
            <w:noProof/>
            <w:webHidden/>
          </w:rPr>
        </w:r>
        <w:r>
          <w:rPr>
            <w:noProof/>
            <w:webHidden/>
          </w:rPr>
          <w:fldChar w:fldCharType="separate"/>
        </w:r>
        <w:r>
          <w:rPr>
            <w:noProof/>
            <w:webHidden/>
          </w:rPr>
          <w:t>18</w:t>
        </w:r>
        <w:r>
          <w:rPr>
            <w:noProof/>
            <w:webHidden/>
          </w:rPr>
          <w:fldChar w:fldCharType="end"/>
        </w:r>
      </w:hyperlink>
    </w:p>
    <w:p w14:paraId="491F93E1" w14:textId="37C0B525"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5" w:history="1">
        <w:r w:rsidRPr="000A7413">
          <w:rPr>
            <w:rStyle w:val="Hyperlink"/>
            <w:noProof/>
          </w:rPr>
          <w:t>Hình 2.9</w:t>
        </w:r>
        <w:r w:rsidRPr="000A7413">
          <w:rPr>
            <w:rStyle w:val="Hyperlink"/>
            <w:noProof/>
            <w:lang w:val="vi-VN"/>
          </w:rPr>
          <w:t xml:space="preserve"> Code áp dụng Template Method Pattern (1)</w:t>
        </w:r>
        <w:r>
          <w:rPr>
            <w:noProof/>
            <w:webHidden/>
          </w:rPr>
          <w:tab/>
        </w:r>
        <w:r>
          <w:rPr>
            <w:noProof/>
            <w:webHidden/>
          </w:rPr>
          <w:fldChar w:fldCharType="begin"/>
        </w:r>
        <w:r>
          <w:rPr>
            <w:noProof/>
            <w:webHidden/>
          </w:rPr>
          <w:instrText xml:space="preserve"> PAGEREF _Toc92381595 \h </w:instrText>
        </w:r>
        <w:r>
          <w:rPr>
            <w:noProof/>
            <w:webHidden/>
          </w:rPr>
        </w:r>
        <w:r>
          <w:rPr>
            <w:noProof/>
            <w:webHidden/>
          </w:rPr>
          <w:fldChar w:fldCharType="separate"/>
        </w:r>
        <w:r>
          <w:rPr>
            <w:noProof/>
            <w:webHidden/>
          </w:rPr>
          <w:t>19</w:t>
        </w:r>
        <w:r>
          <w:rPr>
            <w:noProof/>
            <w:webHidden/>
          </w:rPr>
          <w:fldChar w:fldCharType="end"/>
        </w:r>
      </w:hyperlink>
    </w:p>
    <w:p w14:paraId="5B78E89E" w14:textId="7E268AAE"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6" w:history="1">
        <w:r w:rsidRPr="000A7413">
          <w:rPr>
            <w:rStyle w:val="Hyperlink"/>
            <w:noProof/>
          </w:rPr>
          <w:t>Hình 2.10</w:t>
        </w:r>
        <w:r w:rsidRPr="000A7413">
          <w:rPr>
            <w:rStyle w:val="Hyperlink"/>
            <w:noProof/>
            <w:lang w:val="vi-VN"/>
          </w:rPr>
          <w:t xml:space="preserve"> Code áp dụng Template Method Pattern (2)</w:t>
        </w:r>
        <w:r>
          <w:rPr>
            <w:noProof/>
            <w:webHidden/>
          </w:rPr>
          <w:tab/>
        </w:r>
        <w:r>
          <w:rPr>
            <w:noProof/>
            <w:webHidden/>
          </w:rPr>
          <w:fldChar w:fldCharType="begin"/>
        </w:r>
        <w:r>
          <w:rPr>
            <w:noProof/>
            <w:webHidden/>
          </w:rPr>
          <w:instrText xml:space="preserve"> PAGEREF _Toc92381596 \h </w:instrText>
        </w:r>
        <w:r>
          <w:rPr>
            <w:noProof/>
            <w:webHidden/>
          </w:rPr>
        </w:r>
        <w:r>
          <w:rPr>
            <w:noProof/>
            <w:webHidden/>
          </w:rPr>
          <w:fldChar w:fldCharType="separate"/>
        </w:r>
        <w:r>
          <w:rPr>
            <w:noProof/>
            <w:webHidden/>
          </w:rPr>
          <w:t>19</w:t>
        </w:r>
        <w:r>
          <w:rPr>
            <w:noProof/>
            <w:webHidden/>
          </w:rPr>
          <w:fldChar w:fldCharType="end"/>
        </w:r>
      </w:hyperlink>
    </w:p>
    <w:p w14:paraId="4880D2FC" w14:textId="6192A192"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7" w:history="1">
        <w:r w:rsidRPr="000A7413">
          <w:rPr>
            <w:rStyle w:val="Hyperlink"/>
            <w:noProof/>
          </w:rPr>
          <w:t>Hình 2.11</w:t>
        </w:r>
        <w:r w:rsidRPr="000A7413">
          <w:rPr>
            <w:rStyle w:val="Hyperlink"/>
            <w:noProof/>
            <w:lang w:val="vi-VN"/>
          </w:rPr>
          <w:t xml:space="preserve"> Code áp dụng Template Method Pattern (3)</w:t>
        </w:r>
        <w:r>
          <w:rPr>
            <w:noProof/>
            <w:webHidden/>
          </w:rPr>
          <w:tab/>
        </w:r>
        <w:r>
          <w:rPr>
            <w:noProof/>
            <w:webHidden/>
          </w:rPr>
          <w:fldChar w:fldCharType="begin"/>
        </w:r>
        <w:r>
          <w:rPr>
            <w:noProof/>
            <w:webHidden/>
          </w:rPr>
          <w:instrText xml:space="preserve"> PAGEREF _Toc92381597 \h </w:instrText>
        </w:r>
        <w:r>
          <w:rPr>
            <w:noProof/>
            <w:webHidden/>
          </w:rPr>
        </w:r>
        <w:r>
          <w:rPr>
            <w:noProof/>
            <w:webHidden/>
          </w:rPr>
          <w:fldChar w:fldCharType="separate"/>
        </w:r>
        <w:r>
          <w:rPr>
            <w:noProof/>
            <w:webHidden/>
          </w:rPr>
          <w:t>20</w:t>
        </w:r>
        <w:r>
          <w:rPr>
            <w:noProof/>
            <w:webHidden/>
          </w:rPr>
          <w:fldChar w:fldCharType="end"/>
        </w:r>
      </w:hyperlink>
    </w:p>
    <w:p w14:paraId="112AE25E" w14:textId="30FDD1DE"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8" w:history="1">
        <w:r w:rsidRPr="000A7413">
          <w:rPr>
            <w:rStyle w:val="Hyperlink"/>
            <w:noProof/>
          </w:rPr>
          <w:t>Hình 2.12</w:t>
        </w:r>
        <w:r w:rsidRPr="000A7413">
          <w:rPr>
            <w:rStyle w:val="Hyperlink"/>
            <w:noProof/>
            <w:lang w:val="vi-VN"/>
          </w:rPr>
          <w:t xml:space="preserve"> Code áp dụng Template Method Pattern (4)</w:t>
        </w:r>
        <w:r>
          <w:rPr>
            <w:noProof/>
            <w:webHidden/>
          </w:rPr>
          <w:tab/>
        </w:r>
        <w:r>
          <w:rPr>
            <w:noProof/>
            <w:webHidden/>
          </w:rPr>
          <w:fldChar w:fldCharType="begin"/>
        </w:r>
        <w:r>
          <w:rPr>
            <w:noProof/>
            <w:webHidden/>
          </w:rPr>
          <w:instrText xml:space="preserve"> PAGEREF _Toc92381598 \h </w:instrText>
        </w:r>
        <w:r>
          <w:rPr>
            <w:noProof/>
            <w:webHidden/>
          </w:rPr>
        </w:r>
        <w:r>
          <w:rPr>
            <w:noProof/>
            <w:webHidden/>
          </w:rPr>
          <w:fldChar w:fldCharType="separate"/>
        </w:r>
        <w:r>
          <w:rPr>
            <w:noProof/>
            <w:webHidden/>
          </w:rPr>
          <w:t>20</w:t>
        </w:r>
        <w:r>
          <w:rPr>
            <w:noProof/>
            <w:webHidden/>
          </w:rPr>
          <w:fldChar w:fldCharType="end"/>
        </w:r>
      </w:hyperlink>
    </w:p>
    <w:p w14:paraId="353AFB4D" w14:textId="31DA6784"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599" w:history="1">
        <w:r w:rsidRPr="000A7413">
          <w:rPr>
            <w:rStyle w:val="Hyperlink"/>
            <w:noProof/>
          </w:rPr>
          <w:t>Hình 2.13</w:t>
        </w:r>
        <w:r w:rsidRPr="000A7413">
          <w:rPr>
            <w:rStyle w:val="Hyperlink"/>
            <w:noProof/>
            <w:lang w:val="vi-VN"/>
          </w:rPr>
          <w:t xml:space="preserve"> Code áp dụng Template Method Pattern (5)</w:t>
        </w:r>
        <w:r>
          <w:rPr>
            <w:noProof/>
            <w:webHidden/>
          </w:rPr>
          <w:tab/>
        </w:r>
        <w:r>
          <w:rPr>
            <w:noProof/>
            <w:webHidden/>
          </w:rPr>
          <w:fldChar w:fldCharType="begin"/>
        </w:r>
        <w:r>
          <w:rPr>
            <w:noProof/>
            <w:webHidden/>
          </w:rPr>
          <w:instrText xml:space="preserve"> PAGEREF _Toc92381599 \h </w:instrText>
        </w:r>
        <w:r>
          <w:rPr>
            <w:noProof/>
            <w:webHidden/>
          </w:rPr>
        </w:r>
        <w:r>
          <w:rPr>
            <w:noProof/>
            <w:webHidden/>
          </w:rPr>
          <w:fldChar w:fldCharType="separate"/>
        </w:r>
        <w:r>
          <w:rPr>
            <w:noProof/>
            <w:webHidden/>
          </w:rPr>
          <w:t>20</w:t>
        </w:r>
        <w:r>
          <w:rPr>
            <w:noProof/>
            <w:webHidden/>
          </w:rPr>
          <w:fldChar w:fldCharType="end"/>
        </w:r>
      </w:hyperlink>
    </w:p>
    <w:p w14:paraId="32C799EE" w14:textId="2EA8F389"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0" w:history="1">
        <w:r w:rsidRPr="000A7413">
          <w:rPr>
            <w:rStyle w:val="Hyperlink"/>
            <w:noProof/>
          </w:rPr>
          <w:t>Hình 2.14</w:t>
        </w:r>
        <w:r w:rsidRPr="000A7413">
          <w:rPr>
            <w:rStyle w:val="Hyperlink"/>
            <w:noProof/>
            <w:lang w:val="vi-VN"/>
          </w:rPr>
          <w:t xml:space="preserve"> Sơ đồ lớp Factory Method Pattern</w:t>
        </w:r>
        <w:r>
          <w:rPr>
            <w:noProof/>
            <w:webHidden/>
          </w:rPr>
          <w:tab/>
        </w:r>
        <w:r>
          <w:rPr>
            <w:noProof/>
            <w:webHidden/>
          </w:rPr>
          <w:fldChar w:fldCharType="begin"/>
        </w:r>
        <w:r>
          <w:rPr>
            <w:noProof/>
            <w:webHidden/>
          </w:rPr>
          <w:instrText xml:space="preserve"> PAGEREF _Toc92381600 \h </w:instrText>
        </w:r>
        <w:r>
          <w:rPr>
            <w:noProof/>
            <w:webHidden/>
          </w:rPr>
        </w:r>
        <w:r>
          <w:rPr>
            <w:noProof/>
            <w:webHidden/>
          </w:rPr>
          <w:fldChar w:fldCharType="separate"/>
        </w:r>
        <w:r>
          <w:rPr>
            <w:noProof/>
            <w:webHidden/>
          </w:rPr>
          <w:t>21</w:t>
        </w:r>
        <w:r>
          <w:rPr>
            <w:noProof/>
            <w:webHidden/>
          </w:rPr>
          <w:fldChar w:fldCharType="end"/>
        </w:r>
      </w:hyperlink>
    </w:p>
    <w:p w14:paraId="2E691AF3" w14:textId="2203813A"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1" w:history="1">
        <w:r w:rsidRPr="000A7413">
          <w:rPr>
            <w:rStyle w:val="Hyperlink"/>
            <w:noProof/>
          </w:rPr>
          <w:t>Hình 2.15</w:t>
        </w:r>
        <w:r w:rsidRPr="000A7413">
          <w:rPr>
            <w:rStyle w:val="Hyperlink"/>
            <w:noProof/>
            <w:lang w:val="vi-VN"/>
          </w:rPr>
          <w:t xml:space="preserve"> Code áp dụng Factory Method Pattern (1)</w:t>
        </w:r>
        <w:r>
          <w:rPr>
            <w:noProof/>
            <w:webHidden/>
          </w:rPr>
          <w:tab/>
        </w:r>
        <w:r>
          <w:rPr>
            <w:noProof/>
            <w:webHidden/>
          </w:rPr>
          <w:fldChar w:fldCharType="begin"/>
        </w:r>
        <w:r>
          <w:rPr>
            <w:noProof/>
            <w:webHidden/>
          </w:rPr>
          <w:instrText xml:space="preserve"> PAGEREF _Toc92381601 \h </w:instrText>
        </w:r>
        <w:r>
          <w:rPr>
            <w:noProof/>
            <w:webHidden/>
          </w:rPr>
        </w:r>
        <w:r>
          <w:rPr>
            <w:noProof/>
            <w:webHidden/>
          </w:rPr>
          <w:fldChar w:fldCharType="separate"/>
        </w:r>
        <w:r>
          <w:rPr>
            <w:noProof/>
            <w:webHidden/>
          </w:rPr>
          <w:t>21</w:t>
        </w:r>
        <w:r>
          <w:rPr>
            <w:noProof/>
            <w:webHidden/>
          </w:rPr>
          <w:fldChar w:fldCharType="end"/>
        </w:r>
      </w:hyperlink>
    </w:p>
    <w:p w14:paraId="113BADCD" w14:textId="1053E166"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2" w:history="1">
        <w:r w:rsidRPr="000A7413">
          <w:rPr>
            <w:rStyle w:val="Hyperlink"/>
            <w:noProof/>
          </w:rPr>
          <w:t>Hình 2.16</w:t>
        </w:r>
        <w:r w:rsidRPr="000A7413">
          <w:rPr>
            <w:rStyle w:val="Hyperlink"/>
            <w:noProof/>
            <w:lang w:val="vi-VN"/>
          </w:rPr>
          <w:t xml:space="preserve"> Code áp dụng Factory Method Pattern (2)</w:t>
        </w:r>
        <w:r>
          <w:rPr>
            <w:noProof/>
            <w:webHidden/>
          </w:rPr>
          <w:tab/>
        </w:r>
        <w:r>
          <w:rPr>
            <w:noProof/>
            <w:webHidden/>
          </w:rPr>
          <w:fldChar w:fldCharType="begin"/>
        </w:r>
        <w:r>
          <w:rPr>
            <w:noProof/>
            <w:webHidden/>
          </w:rPr>
          <w:instrText xml:space="preserve"> PAGEREF _Toc92381602 \h </w:instrText>
        </w:r>
        <w:r>
          <w:rPr>
            <w:noProof/>
            <w:webHidden/>
          </w:rPr>
        </w:r>
        <w:r>
          <w:rPr>
            <w:noProof/>
            <w:webHidden/>
          </w:rPr>
          <w:fldChar w:fldCharType="separate"/>
        </w:r>
        <w:r>
          <w:rPr>
            <w:noProof/>
            <w:webHidden/>
          </w:rPr>
          <w:t>22</w:t>
        </w:r>
        <w:r>
          <w:rPr>
            <w:noProof/>
            <w:webHidden/>
          </w:rPr>
          <w:fldChar w:fldCharType="end"/>
        </w:r>
      </w:hyperlink>
    </w:p>
    <w:p w14:paraId="39875CED" w14:textId="25E045DA"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3" w:history="1">
        <w:r w:rsidRPr="000A7413">
          <w:rPr>
            <w:rStyle w:val="Hyperlink"/>
            <w:noProof/>
          </w:rPr>
          <w:t>Hình 2.17</w:t>
        </w:r>
        <w:r w:rsidRPr="000A7413">
          <w:rPr>
            <w:rStyle w:val="Hyperlink"/>
            <w:noProof/>
            <w:lang w:val="vi-VN"/>
          </w:rPr>
          <w:t xml:space="preserve"> Code áp dụng Factory Method Pattern (3)</w:t>
        </w:r>
        <w:r>
          <w:rPr>
            <w:noProof/>
            <w:webHidden/>
          </w:rPr>
          <w:tab/>
        </w:r>
        <w:r>
          <w:rPr>
            <w:noProof/>
            <w:webHidden/>
          </w:rPr>
          <w:fldChar w:fldCharType="begin"/>
        </w:r>
        <w:r>
          <w:rPr>
            <w:noProof/>
            <w:webHidden/>
          </w:rPr>
          <w:instrText xml:space="preserve"> PAGEREF _Toc92381603 \h </w:instrText>
        </w:r>
        <w:r>
          <w:rPr>
            <w:noProof/>
            <w:webHidden/>
          </w:rPr>
        </w:r>
        <w:r>
          <w:rPr>
            <w:noProof/>
            <w:webHidden/>
          </w:rPr>
          <w:fldChar w:fldCharType="separate"/>
        </w:r>
        <w:r>
          <w:rPr>
            <w:noProof/>
            <w:webHidden/>
          </w:rPr>
          <w:t>22</w:t>
        </w:r>
        <w:r>
          <w:rPr>
            <w:noProof/>
            <w:webHidden/>
          </w:rPr>
          <w:fldChar w:fldCharType="end"/>
        </w:r>
      </w:hyperlink>
    </w:p>
    <w:p w14:paraId="1904C691" w14:textId="00F338F6"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4" w:history="1">
        <w:r w:rsidRPr="000A7413">
          <w:rPr>
            <w:rStyle w:val="Hyperlink"/>
            <w:noProof/>
          </w:rPr>
          <w:t>Hình 2.18</w:t>
        </w:r>
        <w:r w:rsidRPr="000A7413">
          <w:rPr>
            <w:rStyle w:val="Hyperlink"/>
            <w:noProof/>
            <w:lang w:val="vi-VN"/>
          </w:rPr>
          <w:t xml:space="preserve"> Code áp dụng Factory Method Pattern (4)</w:t>
        </w:r>
        <w:r>
          <w:rPr>
            <w:noProof/>
            <w:webHidden/>
          </w:rPr>
          <w:tab/>
        </w:r>
        <w:r>
          <w:rPr>
            <w:noProof/>
            <w:webHidden/>
          </w:rPr>
          <w:fldChar w:fldCharType="begin"/>
        </w:r>
        <w:r>
          <w:rPr>
            <w:noProof/>
            <w:webHidden/>
          </w:rPr>
          <w:instrText xml:space="preserve"> PAGEREF _Toc92381604 \h </w:instrText>
        </w:r>
        <w:r>
          <w:rPr>
            <w:noProof/>
            <w:webHidden/>
          </w:rPr>
        </w:r>
        <w:r>
          <w:rPr>
            <w:noProof/>
            <w:webHidden/>
          </w:rPr>
          <w:fldChar w:fldCharType="separate"/>
        </w:r>
        <w:r>
          <w:rPr>
            <w:noProof/>
            <w:webHidden/>
          </w:rPr>
          <w:t>22</w:t>
        </w:r>
        <w:r>
          <w:rPr>
            <w:noProof/>
            <w:webHidden/>
          </w:rPr>
          <w:fldChar w:fldCharType="end"/>
        </w:r>
      </w:hyperlink>
    </w:p>
    <w:p w14:paraId="674273AD" w14:textId="753ECF83"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5" w:history="1">
        <w:r w:rsidRPr="000A7413">
          <w:rPr>
            <w:rStyle w:val="Hyperlink"/>
            <w:noProof/>
          </w:rPr>
          <w:t>Hình 2.19</w:t>
        </w:r>
        <w:r w:rsidRPr="000A7413">
          <w:rPr>
            <w:rStyle w:val="Hyperlink"/>
            <w:noProof/>
            <w:lang w:val="vi-VN"/>
          </w:rPr>
          <w:t xml:space="preserve"> Sơ đồ lớp Command Pattern</w:t>
        </w:r>
        <w:r>
          <w:rPr>
            <w:noProof/>
            <w:webHidden/>
          </w:rPr>
          <w:tab/>
        </w:r>
        <w:r>
          <w:rPr>
            <w:noProof/>
            <w:webHidden/>
          </w:rPr>
          <w:fldChar w:fldCharType="begin"/>
        </w:r>
        <w:r>
          <w:rPr>
            <w:noProof/>
            <w:webHidden/>
          </w:rPr>
          <w:instrText xml:space="preserve"> PAGEREF _Toc92381605 \h </w:instrText>
        </w:r>
        <w:r>
          <w:rPr>
            <w:noProof/>
            <w:webHidden/>
          </w:rPr>
        </w:r>
        <w:r>
          <w:rPr>
            <w:noProof/>
            <w:webHidden/>
          </w:rPr>
          <w:fldChar w:fldCharType="separate"/>
        </w:r>
        <w:r>
          <w:rPr>
            <w:noProof/>
            <w:webHidden/>
          </w:rPr>
          <w:t>23</w:t>
        </w:r>
        <w:r>
          <w:rPr>
            <w:noProof/>
            <w:webHidden/>
          </w:rPr>
          <w:fldChar w:fldCharType="end"/>
        </w:r>
      </w:hyperlink>
    </w:p>
    <w:p w14:paraId="7B5CAD3A" w14:textId="1DFB5667"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6" w:history="1">
        <w:r w:rsidRPr="000A7413">
          <w:rPr>
            <w:rStyle w:val="Hyperlink"/>
            <w:noProof/>
          </w:rPr>
          <w:t>Hình 2.20</w:t>
        </w:r>
        <w:r w:rsidRPr="000A7413">
          <w:rPr>
            <w:rStyle w:val="Hyperlink"/>
            <w:noProof/>
            <w:lang w:val="vi-VN"/>
          </w:rPr>
          <w:t xml:space="preserve"> Code áp dụng Command Pattern (1)</w:t>
        </w:r>
        <w:r>
          <w:rPr>
            <w:noProof/>
            <w:webHidden/>
          </w:rPr>
          <w:tab/>
        </w:r>
        <w:r>
          <w:rPr>
            <w:noProof/>
            <w:webHidden/>
          </w:rPr>
          <w:fldChar w:fldCharType="begin"/>
        </w:r>
        <w:r>
          <w:rPr>
            <w:noProof/>
            <w:webHidden/>
          </w:rPr>
          <w:instrText xml:space="preserve"> PAGEREF _Toc92381606 \h </w:instrText>
        </w:r>
        <w:r>
          <w:rPr>
            <w:noProof/>
            <w:webHidden/>
          </w:rPr>
        </w:r>
        <w:r>
          <w:rPr>
            <w:noProof/>
            <w:webHidden/>
          </w:rPr>
          <w:fldChar w:fldCharType="separate"/>
        </w:r>
        <w:r>
          <w:rPr>
            <w:noProof/>
            <w:webHidden/>
          </w:rPr>
          <w:t>23</w:t>
        </w:r>
        <w:r>
          <w:rPr>
            <w:noProof/>
            <w:webHidden/>
          </w:rPr>
          <w:fldChar w:fldCharType="end"/>
        </w:r>
      </w:hyperlink>
    </w:p>
    <w:p w14:paraId="2D6E942A" w14:textId="13CD6CBF"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7" w:history="1">
        <w:r w:rsidRPr="000A7413">
          <w:rPr>
            <w:rStyle w:val="Hyperlink"/>
            <w:noProof/>
          </w:rPr>
          <w:t>Hình 2.21</w:t>
        </w:r>
        <w:r w:rsidRPr="000A7413">
          <w:rPr>
            <w:rStyle w:val="Hyperlink"/>
            <w:noProof/>
            <w:lang w:val="vi-VN"/>
          </w:rPr>
          <w:t xml:space="preserve"> Code áp dụng Command Pattern (2)</w:t>
        </w:r>
        <w:r>
          <w:rPr>
            <w:noProof/>
            <w:webHidden/>
          </w:rPr>
          <w:tab/>
        </w:r>
        <w:r>
          <w:rPr>
            <w:noProof/>
            <w:webHidden/>
          </w:rPr>
          <w:fldChar w:fldCharType="begin"/>
        </w:r>
        <w:r>
          <w:rPr>
            <w:noProof/>
            <w:webHidden/>
          </w:rPr>
          <w:instrText xml:space="preserve"> PAGEREF _Toc92381607 \h </w:instrText>
        </w:r>
        <w:r>
          <w:rPr>
            <w:noProof/>
            <w:webHidden/>
          </w:rPr>
        </w:r>
        <w:r>
          <w:rPr>
            <w:noProof/>
            <w:webHidden/>
          </w:rPr>
          <w:fldChar w:fldCharType="separate"/>
        </w:r>
        <w:r>
          <w:rPr>
            <w:noProof/>
            <w:webHidden/>
          </w:rPr>
          <w:t>24</w:t>
        </w:r>
        <w:r>
          <w:rPr>
            <w:noProof/>
            <w:webHidden/>
          </w:rPr>
          <w:fldChar w:fldCharType="end"/>
        </w:r>
      </w:hyperlink>
    </w:p>
    <w:p w14:paraId="0636E01C" w14:textId="016404C2"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8" w:history="1">
        <w:r w:rsidRPr="000A7413">
          <w:rPr>
            <w:rStyle w:val="Hyperlink"/>
            <w:noProof/>
          </w:rPr>
          <w:t>Hình 2.22</w:t>
        </w:r>
        <w:r w:rsidRPr="000A7413">
          <w:rPr>
            <w:rStyle w:val="Hyperlink"/>
            <w:noProof/>
            <w:lang w:val="vi-VN"/>
          </w:rPr>
          <w:t xml:space="preserve"> Code áp dụng Command Pattern (3)</w:t>
        </w:r>
        <w:r>
          <w:rPr>
            <w:noProof/>
            <w:webHidden/>
          </w:rPr>
          <w:tab/>
        </w:r>
        <w:r>
          <w:rPr>
            <w:noProof/>
            <w:webHidden/>
          </w:rPr>
          <w:fldChar w:fldCharType="begin"/>
        </w:r>
        <w:r>
          <w:rPr>
            <w:noProof/>
            <w:webHidden/>
          </w:rPr>
          <w:instrText xml:space="preserve"> PAGEREF _Toc92381608 \h </w:instrText>
        </w:r>
        <w:r>
          <w:rPr>
            <w:noProof/>
            <w:webHidden/>
          </w:rPr>
        </w:r>
        <w:r>
          <w:rPr>
            <w:noProof/>
            <w:webHidden/>
          </w:rPr>
          <w:fldChar w:fldCharType="separate"/>
        </w:r>
        <w:r>
          <w:rPr>
            <w:noProof/>
            <w:webHidden/>
          </w:rPr>
          <w:t>24</w:t>
        </w:r>
        <w:r>
          <w:rPr>
            <w:noProof/>
            <w:webHidden/>
          </w:rPr>
          <w:fldChar w:fldCharType="end"/>
        </w:r>
      </w:hyperlink>
    </w:p>
    <w:p w14:paraId="02404547" w14:textId="54033546"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09" w:history="1">
        <w:r w:rsidRPr="000A7413">
          <w:rPr>
            <w:rStyle w:val="Hyperlink"/>
            <w:noProof/>
          </w:rPr>
          <w:t>Hình 2.23</w:t>
        </w:r>
        <w:r w:rsidRPr="000A7413">
          <w:rPr>
            <w:rStyle w:val="Hyperlink"/>
            <w:noProof/>
            <w:lang w:val="vi-VN"/>
          </w:rPr>
          <w:t xml:space="preserve"> Code áp dụng Command Pattern (4)</w:t>
        </w:r>
        <w:r>
          <w:rPr>
            <w:noProof/>
            <w:webHidden/>
          </w:rPr>
          <w:tab/>
        </w:r>
        <w:r>
          <w:rPr>
            <w:noProof/>
            <w:webHidden/>
          </w:rPr>
          <w:fldChar w:fldCharType="begin"/>
        </w:r>
        <w:r>
          <w:rPr>
            <w:noProof/>
            <w:webHidden/>
          </w:rPr>
          <w:instrText xml:space="preserve"> PAGEREF _Toc92381609 \h </w:instrText>
        </w:r>
        <w:r>
          <w:rPr>
            <w:noProof/>
            <w:webHidden/>
          </w:rPr>
        </w:r>
        <w:r>
          <w:rPr>
            <w:noProof/>
            <w:webHidden/>
          </w:rPr>
          <w:fldChar w:fldCharType="separate"/>
        </w:r>
        <w:r>
          <w:rPr>
            <w:noProof/>
            <w:webHidden/>
          </w:rPr>
          <w:t>25</w:t>
        </w:r>
        <w:r>
          <w:rPr>
            <w:noProof/>
            <w:webHidden/>
          </w:rPr>
          <w:fldChar w:fldCharType="end"/>
        </w:r>
      </w:hyperlink>
    </w:p>
    <w:p w14:paraId="76AE639F" w14:textId="300E69C3"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0" w:history="1">
        <w:r w:rsidRPr="000A7413">
          <w:rPr>
            <w:rStyle w:val="Hyperlink"/>
            <w:noProof/>
          </w:rPr>
          <w:t>Hình 2.24</w:t>
        </w:r>
        <w:r w:rsidRPr="000A7413">
          <w:rPr>
            <w:rStyle w:val="Hyperlink"/>
            <w:noProof/>
            <w:lang w:val="vi-VN"/>
          </w:rPr>
          <w:t xml:space="preserve"> Sơ đồ lớp Adapter Pattern</w:t>
        </w:r>
        <w:r>
          <w:rPr>
            <w:noProof/>
            <w:webHidden/>
          </w:rPr>
          <w:tab/>
        </w:r>
        <w:r>
          <w:rPr>
            <w:noProof/>
            <w:webHidden/>
          </w:rPr>
          <w:fldChar w:fldCharType="begin"/>
        </w:r>
        <w:r>
          <w:rPr>
            <w:noProof/>
            <w:webHidden/>
          </w:rPr>
          <w:instrText xml:space="preserve"> PAGEREF _Toc92381610 \h </w:instrText>
        </w:r>
        <w:r>
          <w:rPr>
            <w:noProof/>
            <w:webHidden/>
          </w:rPr>
        </w:r>
        <w:r>
          <w:rPr>
            <w:noProof/>
            <w:webHidden/>
          </w:rPr>
          <w:fldChar w:fldCharType="separate"/>
        </w:r>
        <w:r>
          <w:rPr>
            <w:noProof/>
            <w:webHidden/>
          </w:rPr>
          <w:t>25</w:t>
        </w:r>
        <w:r>
          <w:rPr>
            <w:noProof/>
            <w:webHidden/>
          </w:rPr>
          <w:fldChar w:fldCharType="end"/>
        </w:r>
      </w:hyperlink>
    </w:p>
    <w:p w14:paraId="1B30B8C3" w14:textId="353888F6"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1" w:history="1">
        <w:r w:rsidRPr="000A7413">
          <w:rPr>
            <w:rStyle w:val="Hyperlink"/>
            <w:noProof/>
          </w:rPr>
          <w:t>Hình 2.25</w:t>
        </w:r>
        <w:r w:rsidRPr="000A7413">
          <w:rPr>
            <w:rStyle w:val="Hyperlink"/>
            <w:noProof/>
            <w:lang w:val="vi-VN"/>
          </w:rPr>
          <w:t xml:space="preserve"> Code áp dụng Adapter Pattern (1)</w:t>
        </w:r>
        <w:r>
          <w:rPr>
            <w:noProof/>
            <w:webHidden/>
          </w:rPr>
          <w:tab/>
        </w:r>
        <w:r>
          <w:rPr>
            <w:noProof/>
            <w:webHidden/>
          </w:rPr>
          <w:fldChar w:fldCharType="begin"/>
        </w:r>
        <w:r>
          <w:rPr>
            <w:noProof/>
            <w:webHidden/>
          </w:rPr>
          <w:instrText xml:space="preserve"> PAGEREF _Toc92381611 \h </w:instrText>
        </w:r>
        <w:r>
          <w:rPr>
            <w:noProof/>
            <w:webHidden/>
          </w:rPr>
        </w:r>
        <w:r>
          <w:rPr>
            <w:noProof/>
            <w:webHidden/>
          </w:rPr>
          <w:fldChar w:fldCharType="separate"/>
        </w:r>
        <w:r>
          <w:rPr>
            <w:noProof/>
            <w:webHidden/>
          </w:rPr>
          <w:t>26</w:t>
        </w:r>
        <w:r>
          <w:rPr>
            <w:noProof/>
            <w:webHidden/>
          </w:rPr>
          <w:fldChar w:fldCharType="end"/>
        </w:r>
      </w:hyperlink>
    </w:p>
    <w:p w14:paraId="372CCDE8" w14:textId="594EDA2B"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2" w:history="1">
        <w:r w:rsidRPr="000A7413">
          <w:rPr>
            <w:rStyle w:val="Hyperlink"/>
            <w:noProof/>
          </w:rPr>
          <w:t>Hình 2.26</w:t>
        </w:r>
        <w:r w:rsidRPr="000A7413">
          <w:rPr>
            <w:rStyle w:val="Hyperlink"/>
            <w:noProof/>
            <w:lang w:val="vi-VN"/>
          </w:rPr>
          <w:t xml:space="preserve"> Code áp dụng Adapter Pattern (2)</w:t>
        </w:r>
        <w:r>
          <w:rPr>
            <w:noProof/>
            <w:webHidden/>
          </w:rPr>
          <w:tab/>
        </w:r>
        <w:r>
          <w:rPr>
            <w:noProof/>
            <w:webHidden/>
          </w:rPr>
          <w:fldChar w:fldCharType="begin"/>
        </w:r>
        <w:r>
          <w:rPr>
            <w:noProof/>
            <w:webHidden/>
          </w:rPr>
          <w:instrText xml:space="preserve"> PAGEREF _Toc92381612 \h </w:instrText>
        </w:r>
        <w:r>
          <w:rPr>
            <w:noProof/>
            <w:webHidden/>
          </w:rPr>
        </w:r>
        <w:r>
          <w:rPr>
            <w:noProof/>
            <w:webHidden/>
          </w:rPr>
          <w:fldChar w:fldCharType="separate"/>
        </w:r>
        <w:r>
          <w:rPr>
            <w:noProof/>
            <w:webHidden/>
          </w:rPr>
          <w:t>26</w:t>
        </w:r>
        <w:r>
          <w:rPr>
            <w:noProof/>
            <w:webHidden/>
          </w:rPr>
          <w:fldChar w:fldCharType="end"/>
        </w:r>
      </w:hyperlink>
    </w:p>
    <w:p w14:paraId="4CE4188B" w14:textId="47C34A79"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3" w:history="1">
        <w:r w:rsidRPr="000A7413">
          <w:rPr>
            <w:rStyle w:val="Hyperlink"/>
            <w:noProof/>
          </w:rPr>
          <w:t>Hình 2.27</w:t>
        </w:r>
        <w:r w:rsidRPr="000A7413">
          <w:rPr>
            <w:rStyle w:val="Hyperlink"/>
            <w:noProof/>
            <w:lang w:val="vi-VN"/>
          </w:rPr>
          <w:t xml:space="preserve"> Code áp dụng Adapter Pattern (3)</w:t>
        </w:r>
        <w:r>
          <w:rPr>
            <w:noProof/>
            <w:webHidden/>
          </w:rPr>
          <w:tab/>
        </w:r>
        <w:r>
          <w:rPr>
            <w:noProof/>
            <w:webHidden/>
          </w:rPr>
          <w:fldChar w:fldCharType="begin"/>
        </w:r>
        <w:r>
          <w:rPr>
            <w:noProof/>
            <w:webHidden/>
          </w:rPr>
          <w:instrText xml:space="preserve"> PAGEREF _Toc92381613 \h </w:instrText>
        </w:r>
        <w:r>
          <w:rPr>
            <w:noProof/>
            <w:webHidden/>
          </w:rPr>
        </w:r>
        <w:r>
          <w:rPr>
            <w:noProof/>
            <w:webHidden/>
          </w:rPr>
          <w:fldChar w:fldCharType="separate"/>
        </w:r>
        <w:r>
          <w:rPr>
            <w:noProof/>
            <w:webHidden/>
          </w:rPr>
          <w:t>26</w:t>
        </w:r>
        <w:r>
          <w:rPr>
            <w:noProof/>
            <w:webHidden/>
          </w:rPr>
          <w:fldChar w:fldCharType="end"/>
        </w:r>
      </w:hyperlink>
    </w:p>
    <w:p w14:paraId="658E6F79" w14:textId="470F18C5"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4" w:history="1">
        <w:r w:rsidRPr="000A7413">
          <w:rPr>
            <w:rStyle w:val="Hyperlink"/>
            <w:noProof/>
          </w:rPr>
          <w:t>Hình 2.28</w:t>
        </w:r>
        <w:r w:rsidRPr="000A7413">
          <w:rPr>
            <w:rStyle w:val="Hyperlink"/>
            <w:noProof/>
            <w:lang w:val="vi-VN"/>
          </w:rPr>
          <w:t xml:space="preserve"> Code áp dụng Adapter Pattern (4)</w:t>
        </w:r>
        <w:r>
          <w:rPr>
            <w:noProof/>
            <w:webHidden/>
          </w:rPr>
          <w:tab/>
        </w:r>
        <w:r>
          <w:rPr>
            <w:noProof/>
            <w:webHidden/>
          </w:rPr>
          <w:fldChar w:fldCharType="begin"/>
        </w:r>
        <w:r>
          <w:rPr>
            <w:noProof/>
            <w:webHidden/>
          </w:rPr>
          <w:instrText xml:space="preserve"> PAGEREF _Toc92381614 \h </w:instrText>
        </w:r>
        <w:r>
          <w:rPr>
            <w:noProof/>
            <w:webHidden/>
          </w:rPr>
        </w:r>
        <w:r>
          <w:rPr>
            <w:noProof/>
            <w:webHidden/>
          </w:rPr>
          <w:fldChar w:fldCharType="separate"/>
        </w:r>
        <w:r>
          <w:rPr>
            <w:noProof/>
            <w:webHidden/>
          </w:rPr>
          <w:t>26</w:t>
        </w:r>
        <w:r>
          <w:rPr>
            <w:noProof/>
            <w:webHidden/>
          </w:rPr>
          <w:fldChar w:fldCharType="end"/>
        </w:r>
      </w:hyperlink>
    </w:p>
    <w:p w14:paraId="24577323" w14:textId="176C8F63"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5" w:history="1">
        <w:r w:rsidRPr="000A7413">
          <w:rPr>
            <w:rStyle w:val="Hyperlink"/>
            <w:noProof/>
          </w:rPr>
          <w:t>Hình 2.29</w:t>
        </w:r>
        <w:r w:rsidRPr="000A7413">
          <w:rPr>
            <w:rStyle w:val="Hyperlink"/>
            <w:noProof/>
            <w:lang w:val="vi-VN"/>
          </w:rPr>
          <w:t xml:space="preserve"> Sơ đồ lớp Observer Pattern</w:t>
        </w:r>
        <w:r>
          <w:rPr>
            <w:noProof/>
            <w:webHidden/>
          </w:rPr>
          <w:tab/>
        </w:r>
        <w:r>
          <w:rPr>
            <w:noProof/>
            <w:webHidden/>
          </w:rPr>
          <w:fldChar w:fldCharType="begin"/>
        </w:r>
        <w:r>
          <w:rPr>
            <w:noProof/>
            <w:webHidden/>
          </w:rPr>
          <w:instrText xml:space="preserve"> PAGEREF _Toc92381615 \h </w:instrText>
        </w:r>
        <w:r>
          <w:rPr>
            <w:noProof/>
            <w:webHidden/>
          </w:rPr>
        </w:r>
        <w:r>
          <w:rPr>
            <w:noProof/>
            <w:webHidden/>
          </w:rPr>
          <w:fldChar w:fldCharType="separate"/>
        </w:r>
        <w:r>
          <w:rPr>
            <w:noProof/>
            <w:webHidden/>
          </w:rPr>
          <w:t>27</w:t>
        </w:r>
        <w:r>
          <w:rPr>
            <w:noProof/>
            <w:webHidden/>
          </w:rPr>
          <w:fldChar w:fldCharType="end"/>
        </w:r>
      </w:hyperlink>
    </w:p>
    <w:p w14:paraId="49E8DB0F" w14:textId="5E4F72A3"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6" w:history="1">
        <w:r w:rsidRPr="000A7413">
          <w:rPr>
            <w:rStyle w:val="Hyperlink"/>
            <w:noProof/>
          </w:rPr>
          <w:t>Hình 2.30</w:t>
        </w:r>
        <w:r w:rsidRPr="000A7413">
          <w:rPr>
            <w:rStyle w:val="Hyperlink"/>
            <w:noProof/>
            <w:lang w:val="vi-VN"/>
          </w:rPr>
          <w:t xml:space="preserve"> Code áp dụng Observer Pattern (1)</w:t>
        </w:r>
        <w:r>
          <w:rPr>
            <w:noProof/>
            <w:webHidden/>
          </w:rPr>
          <w:tab/>
        </w:r>
        <w:r>
          <w:rPr>
            <w:noProof/>
            <w:webHidden/>
          </w:rPr>
          <w:fldChar w:fldCharType="begin"/>
        </w:r>
        <w:r>
          <w:rPr>
            <w:noProof/>
            <w:webHidden/>
          </w:rPr>
          <w:instrText xml:space="preserve"> PAGEREF _Toc92381616 \h </w:instrText>
        </w:r>
        <w:r>
          <w:rPr>
            <w:noProof/>
            <w:webHidden/>
          </w:rPr>
        </w:r>
        <w:r>
          <w:rPr>
            <w:noProof/>
            <w:webHidden/>
          </w:rPr>
          <w:fldChar w:fldCharType="separate"/>
        </w:r>
        <w:r>
          <w:rPr>
            <w:noProof/>
            <w:webHidden/>
          </w:rPr>
          <w:t>27</w:t>
        </w:r>
        <w:r>
          <w:rPr>
            <w:noProof/>
            <w:webHidden/>
          </w:rPr>
          <w:fldChar w:fldCharType="end"/>
        </w:r>
      </w:hyperlink>
    </w:p>
    <w:p w14:paraId="0528A405" w14:textId="23BF449E"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7" w:history="1">
        <w:r w:rsidRPr="000A7413">
          <w:rPr>
            <w:rStyle w:val="Hyperlink"/>
            <w:noProof/>
          </w:rPr>
          <w:t>Hình 2.31</w:t>
        </w:r>
        <w:r w:rsidRPr="000A7413">
          <w:rPr>
            <w:rStyle w:val="Hyperlink"/>
            <w:noProof/>
            <w:lang w:val="vi-VN"/>
          </w:rPr>
          <w:t xml:space="preserve"> Code áp dụng Observer Pattern (2)</w:t>
        </w:r>
        <w:r>
          <w:rPr>
            <w:noProof/>
            <w:webHidden/>
          </w:rPr>
          <w:tab/>
        </w:r>
        <w:r>
          <w:rPr>
            <w:noProof/>
            <w:webHidden/>
          </w:rPr>
          <w:fldChar w:fldCharType="begin"/>
        </w:r>
        <w:r>
          <w:rPr>
            <w:noProof/>
            <w:webHidden/>
          </w:rPr>
          <w:instrText xml:space="preserve"> PAGEREF _Toc92381617 \h </w:instrText>
        </w:r>
        <w:r>
          <w:rPr>
            <w:noProof/>
            <w:webHidden/>
          </w:rPr>
        </w:r>
        <w:r>
          <w:rPr>
            <w:noProof/>
            <w:webHidden/>
          </w:rPr>
          <w:fldChar w:fldCharType="separate"/>
        </w:r>
        <w:r>
          <w:rPr>
            <w:noProof/>
            <w:webHidden/>
          </w:rPr>
          <w:t>28</w:t>
        </w:r>
        <w:r>
          <w:rPr>
            <w:noProof/>
            <w:webHidden/>
          </w:rPr>
          <w:fldChar w:fldCharType="end"/>
        </w:r>
      </w:hyperlink>
    </w:p>
    <w:p w14:paraId="032917EE" w14:textId="4F314611"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8" w:history="1">
        <w:r w:rsidRPr="000A7413">
          <w:rPr>
            <w:rStyle w:val="Hyperlink"/>
            <w:noProof/>
          </w:rPr>
          <w:t>Hình 2.32</w:t>
        </w:r>
        <w:r w:rsidRPr="000A7413">
          <w:rPr>
            <w:rStyle w:val="Hyperlink"/>
            <w:noProof/>
            <w:lang w:val="vi-VN"/>
          </w:rPr>
          <w:t xml:space="preserve"> Code áp dụng Observer Pattern (3)</w:t>
        </w:r>
        <w:r>
          <w:rPr>
            <w:noProof/>
            <w:webHidden/>
          </w:rPr>
          <w:tab/>
        </w:r>
        <w:r>
          <w:rPr>
            <w:noProof/>
            <w:webHidden/>
          </w:rPr>
          <w:fldChar w:fldCharType="begin"/>
        </w:r>
        <w:r>
          <w:rPr>
            <w:noProof/>
            <w:webHidden/>
          </w:rPr>
          <w:instrText xml:space="preserve"> PAGEREF _Toc92381618 \h </w:instrText>
        </w:r>
        <w:r>
          <w:rPr>
            <w:noProof/>
            <w:webHidden/>
          </w:rPr>
        </w:r>
        <w:r>
          <w:rPr>
            <w:noProof/>
            <w:webHidden/>
          </w:rPr>
          <w:fldChar w:fldCharType="separate"/>
        </w:r>
        <w:r>
          <w:rPr>
            <w:noProof/>
            <w:webHidden/>
          </w:rPr>
          <w:t>28</w:t>
        </w:r>
        <w:r>
          <w:rPr>
            <w:noProof/>
            <w:webHidden/>
          </w:rPr>
          <w:fldChar w:fldCharType="end"/>
        </w:r>
      </w:hyperlink>
    </w:p>
    <w:p w14:paraId="5A87BD35" w14:textId="5F5E0588"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19" w:history="1">
        <w:r w:rsidRPr="000A7413">
          <w:rPr>
            <w:rStyle w:val="Hyperlink"/>
            <w:noProof/>
          </w:rPr>
          <w:t>Hình 2.33</w:t>
        </w:r>
        <w:r w:rsidRPr="000A7413">
          <w:rPr>
            <w:rStyle w:val="Hyperlink"/>
            <w:noProof/>
            <w:lang w:val="vi-VN"/>
          </w:rPr>
          <w:t xml:space="preserve"> Code áp dụng Observer Pattern (4)</w:t>
        </w:r>
        <w:r>
          <w:rPr>
            <w:noProof/>
            <w:webHidden/>
          </w:rPr>
          <w:tab/>
        </w:r>
        <w:r>
          <w:rPr>
            <w:noProof/>
            <w:webHidden/>
          </w:rPr>
          <w:fldChar w:fldCharType="begin"/>
        </w:r>
        <w:r>
          <w:rPr>
            <w:noProof/>
            <w:webHidden/>
          </w:rPr>
          <w:instrText xml:space="preserve"> PAGEREF _Toc92381619 \h </w:instrText>
        </w:r>
        <w:r>
          <w:rPr>
            <w:noProof/>
            <w:webHidden/>
          </w:rPr>
        </w:r>
        <w:r>
          <w:rPr>
            <w:noProof/>
            <w:webHidden/>
          </w:rPr>
          <w:fldChar w:fldCharType="separate"/>
        </w:r>
        <w:r>
          <w:rPr>
            <w:noProof/>
            <w:webHidden/>
          </w:rPr>
          <w:t>29</w:t>
        </w:r>
        <w:r>
          <w:rPr>
            <w:noProof/>
            <w:webHidden/>
          </w:rPr>
          <w:fldChar w:fldCharType="end"/>
        </w:r>
      </w:hyperlink>
    </w:p>
    <w:p w14:paraId="2472797E" w14:textId="1BF0AC9A" w:rsidR="00CE5A2F" w:rsidRDefault="00CE5A2F">
      <w:pPr>
        <w:pStyle w:val="TableofFigures"/>
        <w:tabs>
          <w:tab w:val="right" w:leader="dot" w:pos="9255"/>
        </w:tabs>
        <w:rPr>
          <w:rFonts w:asciiTheme="minorHAnsi" w:eastAsiaTheme="minorEastAsia" w:hAnsiTheme="minorHAnsi" w:cstheme="minorBidi"/>
          <w:noProof/>
          <w:sz w:val="22"/>
          <w:szCs w:val="22"/>
        </w:rPr>
      </w:pPr>
      <w:hyperlink w:anchor="_Toc92381620" w:history="1">
        <w:r w:rsidRPr="000A7413">
          <w:rPr>
            <w:rStyle w:val="Hyperlink"/>
            <w:noProof/>
          </w:rPr>
          <w:t>Hình 2.34</w:t>
        </w:r>
        <w:r w:rsidRPr="000A7413">
          <w:rPr>
            <w:rStyle w:val="Hyperlink"/>
            <w:noProof/>
            <w:lang w:val="vi-VN"/>
          </w:rPr>
          <w:t xml:space="preserve"> Code áp dụng Observer Pattern (5)</w:t>
        </w:r>
        <w:r>
          <w:rPr>
            <w:noProof/>
            <w:webHidden/>
          </w:rPr>
          <w:tab/>
        </w:r>
        <w:r>
          <w:rPr>
            <w:noProof/>
            <w:webHidden/>
          </w:rPr>
          <w:fldChar w:fldCharType="begin"/>
        </w:r>
        <w:r>
          <w:rPr>
            <w:noProof/>
            <w:webHidden/>
          </w:rPr>
          <w:instrText xml:space="preserve"> PAGEREF _Toc92381620 \h </w:instrText>
        </w:r>
        <w:r>
          <w:rPr>
            <w:noProof/>
            <w:webHidden/>
          </w:rPr>
        </w:r>
        <w:r>
          <w:rPr>
            <w:noProof/>
            <w:webHidden/>
          </w:rPr>
          <w:fldChar w:fldCharType="separate"/>
        </w:r>
        <w:r>
          <w:rPr>
            <w:noProof/>
            <w:webHidden/>
          </w:rPr>
          <w:t>29</w:t>
        </w:r>
        <w:r>
          <w:rPr>
            <w:noProof/>
            <w:webHidden/>
          </w:rPr>
          <w:fldChar w:fldCharType="end"/>
        </w:r>
      </w:hyperlink>
    </w:p>
    <w:p w14:paraId="18E1DBAA" w14:textId="4E0F72BB" w:rsidR="00D91580" w:rsidRDefault="005E7284" w:rsidP="00D91580">
      <w:pPr>
        <w:pStyle w:val="Chng"/>
        <w:tabs>
          <w:tab w:val="clear" w:pos="6379"/>
          <w:tab w:val="left" w:pos="792"/>
        </w:tabs>
        <w:outlineLvl w:val="9"/>
        <w:rPr>
          <w:b w:val="0"/>
          <w:sz w:val="26"/>
          <w:szCs w:val="26"/>
          <w:lang w:val="vi-VN"/>
        </w:rPr>
      </w:pPr>
      <w:r>
        <w:rPr>
          <w:b w:val="0"/>
          <w:szCs w:val="26"/>
          <w:lang w:val="vi-VN"/>
        </w:rPr>
        <w:fldChar w:fldCharType="end"/>
      </w:r>
    </w:p>
    <w:p w14:paraId="361BF678" w14:textId="70C41CAA" w:rsidR="001F3128" w:rsidRPr="003D1D9E" w:rsidRDefault="001F3128" w:rsidP="003D1D9E">
      <w:pPr>
        <w:spacing w:after="200" w:line="276" w:lineRule="auto"/>
      </w:pPr>
      <w:r>
        <w:br w:type="page"/>
      </w:r>
    </w:p>
    <w:p w14:paraId="28A508A8" w14:textId="01267AF2" w:rsidR="0033415F" w:rsidRPr="00522391" w:rsidRDefault="00157A09" w:rsidP="00F92533">
      <w:pPr>
        <w:pStyle w:val="Heading1"/>
        <w:rPr>
          <w:lang w:val="vi-VN"/>
        </w:rPr>
      </w:pPr>
      <w:r>
        <w:rPr>
          <w:lang w:val="vi-VN"/>
        </w:rPr>
        <w:lastRenderedPageBreak/>
        <w:t xml:space="preserve"> </w:t>
      </w:r>
      <w:bookmarkStart w:id="13" w:name="_Toc92381501"/>
      <w:r w:rsidR="0033415F" w:rsidRPr="00522391">
        <w:rPr>
          <w:lang w:val="vi-VN"/>
        </w:rPr>
        <w:t xml:space="preserve">– </w:t>
      </w:r>
      <w:r w:rsidR="00D82350">
        <w:rPr>
          <w:lang w:val="vi-VN"/>
        </w:rPr>
        <w:t>MÔ TẢ ĐỀ TÀI</w:t>
      </w:r>
      <w:bookmarkEnd w:id="13"/>
    </w:p>
    <w:p w14:paraId="2C5F09CD" w14:textId="78BF48CE" w:rsidR="00A24535" w:rsidRDefault="00A24535" w:rsidP="00A24535">
      <w:pPr>
        <w:pStyle w:val="Heading2"/>
        <w:rPr>
          <w:lang w:val="vi-VN"/>
        </w:rPr>
      </w:pPr>
      <w:r>
        <w:rPr>
          <w:lang w:val="vi-VN"/>
        </w:rPr>
        <w:t xml:space="preserve"> </w:t>
      </w:r>
      <w:bookmarkStart w:id="14" w:name="_Toc92381502"/>
      <w:r>
        <w:rPr>
          <w:lang w:val="vi-VN"/>
        </w:rPr>
        <w:t>Lý do xây dựng ứng dụng</w:t>
      </w:r>
      <w:bookmarkEnd w:id="14"/>
    </w:p>
    <w:p w14:paraId="6AEDF6A1" w14:textId="17938C9A" w:rsidR="00297364" w:rsidRDefault="0060017F" w:rsidP="004B3D0D">
      <w:pPr>
        <w:pStyle w:val="Nidungvnbn"/>
        <w:rPr>
          <w:lang w:val="vi-VN"/>
        </w:rPr>
      </w:pPr>
      <w:r>
        <w:rPr>
          <w:lang w:val="vi-VN"/>
        </w:rPr>
        <w:t>Hiện nay, có rất nhiều ứng dụng trên thị trường nhằm cung cấp cho khách hàng cũng như các công ty cung cấp dịch vụ để quản lý và sử dụng như điện, nước, internet,...</w:t>
      </w:r>
      <w:r w:rsidR="005F7B04">
        <w:rPr>
          <w:lang w:val="vi-VN"/>
        </w:rPr>
        <w:t xml:space="preserve"> Đa số các ứng dụng đều có thể tra cứu số lượng, khối lượng dịch vụ tiêu thụ từ đó</w:t>
      </w:r>
      <w:r w:rsidR="000B0609">
        <w:rPr>
          <w:lang w:val="vi-VN"/>
        </w:rPr>
        <w:t xml:space="preserve"> khách hàng</w:t>
      </w:r>
      <w:r w:rsidR="002C6B97">
        <w:rPr>
          <w:lang w:val="vi-VN"/>
        </w:rPr>
        <w:t xml:space="preserve"> sẽ</w:t>
      </w:r>
      <w:r w:rsidR="005F7B04">
        <w:rPr>
          <w:lang w:val="vi-VN"/>
        </w:rPr>
        <w:t xml:space="preserve"> xem được chi phí phải trả hàng tháng. Tuy nhiên, chưa có ứng dụng nào tích hợp việc điều khiển các</w:t>
      </w:r>
      <w:r w:rsidR="00CE5A2F">
        <w:rPr>
          <w:lang w:val="vi-VN"/>
        </w:rPr>
        <w:t xml:space="preserve"> thiết bị đi kèm với dịch vụ từ</w:t>
      </w:r>
      <w:bookmarkStart w:id="15" w:name="_GoBack"/>
      <w:bookmarkEnd w:id="15"/>
      <w:r w:rsidR="005F7B04">
        <w:rPr>
          <w:lang w:val="vi-VN"/>
        </w:rPr>
        <w:t xml:space="preserve"> nhà cung cấp (ví dụ: ứng dụng quản lý điện có thể bật/tắt đèn, quạt,... trong nhà).</w:t>
      </w:r>
    </w:p>
    <w:p w14:paraId="5D58FC2C" w14:textId="096D7C74" w:rsidR="004B3D0D" w:rsidRPr="004B3D0D" w:rsidRDefault="00297364" w:rsidP="004B3D0D">
      <w:pPr>
        <w:pStyle w:val="Nidungvnbn"/>
        <w:rPr>
          <w:lang w:val="vi-VN"/>
        </w:rPr>
      </w:pPr>
      <w:r>
        <w:rPr>
          <w:lang w:val="vi-VN"/>
        </w:rPr>
        <w:t xml:space="preserve">Vì vậy, nhóm chúng em quyết định xây dựng một ứng dụng có thể thực hiện tích hợp việc điều khiển các thiết bị </w:t>
      </w:r>
      <w:r w:rsidR="009E01A9">
        <w:rPr>
          <w:lang w:val="vi-VN"/>
        </w:rPr>
        <w:t xml:space="preserve">(vòi sen, vòi nước thường,...) </w:t>
      </w:r>
      <w:r>
        <w:rPr>
          <w:lang w:val="vi-VN"/>
        </w:rPr>
        <w:t>cũn</w:t>
      </w:r>
      <w:r w:rsidR="00CE35D2">
        <w:rPr>
          <w:lang w:val="vi-VN"/>
        </w:rPr>
        <w:t>g như quản lý và tính tiền nước.</w:t>
      </w:r>
      <w:r w:rsidR="007F76A2">
        <w:rPr>
          <w:lang w:val="vi-VN"/>
        </w:rPr>
        <w:t xml:space="preserve"> Với đề tài “</w:t>
      </w:r>
      <w:r w:rsidR="007F76A2" w:rsidRPr="007F76A2">
        <w:rPr>
          <w:i/>
          <w:lang w:val="vi-VN"/>
        </w:rPr>
        <w:t>Xây dựng ứng dụng quản lý và tính tiền nước</w:t>
      </w:r>
      <w:r w:rsidR="007F76A2">
        <w:rPr>
          <w:lang w:val="vi-VN"/>
        </w:rPr>
        <w:t>”</w:t>
      </w:r>
      <w:r w:rsidR="009623BD">
        <w:rPr>
          <w:lang w:val="vi-VN"/>
        </w:rPr>
        <w:t xml:space="preserve">, chúng em sẽ áp dụng vào đó các mẫu thiết kế đã học nhằm tối ưu mã </w:t>
      </w:r>
      <w:r w:rsidR="00142CC1">
        <w:rPr>
          <w:lang w:val="vi-VN"/>
        </w:rPr>
        <w:t xml:space="preserve">nguồn </w:t>
      </w:r>
      <w:r w:rsidR="009623BD">
        <w:rPr>
          <w:lang w:val="vi-VN"/>
        </w:rPr>
        <w:t>và dễ dàng cho công việc thêm/bớt các chức năng, thiết bị cũng như bảo trì về sau.</w:t>
      </w:r>
    </w:p>
    <w:p w14:paraId="3C901846" w14:textId="2CD3BD6A" w:rsidR="00A24535" w:rsidRDefault="00A24535" w:rsidP="00A24535">
      <w:pPr>
        <w:pStyle w:val="Heading2"/>
        <w:rPr>
          <w:lang w:val="vi-VN"/>
        </w:rPr>
      </w:pPr>
      <w:r>
        <w:rPr>
          <w:lang w:val="vi-VN"/>
        </w:rPr>
        <w:t xml:space="preserve"> </w:t>
      </w:r>
      <w:bookmarkStart w:id="16" w:name="_Toc92381503"/>
      <w:r>
        <w:rPr>
          <w:lang w:val="vi-VN"/>
        </w:rPr>
        <w:t>Các chức năng của ứng dụng</w:t>
      </w:r>
      <w:bookmarkEnd w:id="16"/>
    </w:p>
    <w:p w14:paraId="52164BB8" w14:textId="47D50984" w:rsidR="00AA6A69" w:rsidRDefault="00AA6A69" w:rsidP="00AA6A69">
      <w:pPr>
        <w:pStyle w:val="Heading3"/>
        <w:rPr>
          <w:lang w:val="vi-VN"/>
        </w:rPr>
      </w:pPr>
      <w:r>
        <w:rPr>
          <w:lang w:val="vi-VN"/>
        </w:rPr>
        <w:t xml:space="preserve"> </w:t>
      </w:r>
      <w:bookmarkStart w:id="17" w:name="_Toc92381504"/>
      <w:r>
        <w:rPr>
          <w:lang w:val="vi-VN"/>
        </w:rPr>
        <w:t>Đối với khách hàng</w:t>
      </w:r>
      <w:bookmarkEnd w:id="17"/>
    </w:p>
    <w:p w14:paraId="52DADED9" w14:textId="60A8B077" w:rsidR="00B71352" w:rsidRPr="006914B5" w:rsidRDefault="00B71352" w:rsidP="00B71352">
      <w:pPr>
        <w:pStyle w:val="Nidungvnbn"/>
        <w:numPr>
          <w:ilvl w:val="0"/>
          <w:numId w:val="33"/>
        </w:numPr>
        <w:rPr>
          <w:lang w:val="vi-VN"/>
        </w:rPr>
      </w:pPr>
      <w:r w:rsidRPr="006914B5">
        <w:rPr>
          <w:lang w:val="vi-VN"/>
        </w:rPr>
        <w:t xml:space="preserve">Đăng ký: </w:t>
      </w:r>
      <w:r w:rsidRPr="006914B5">
        <w:t xml:space="preserve">Những khách hàng chưa có tài khoản sẽ đăng ký để </w:t>
      </w:r>
      <w:r w:rsidR="00A04413" w:rsidRPr="006914B5">
        <w:t>có thể đăng nhập vào ứng dụng và</w:t>
      </w:r>
      <w:r w:rsidRPr="006914B5">
        <w:t xml:space="preserve"> thực hiện các chức năng khác.</w:t>
      </w:r>
    </w:p>
    <w:p w14:paraId="5664C6EA" w14:textId="77777777" w:rsidR="00B71352" w:rsidRDefault="00B71352" w:rsidP="00B71352">
      <w:pPr>
        <w:pStyle w:val="Nidungvnbn"/>
        <w:keepNext/>
        <w:ind w:left="720" w:firstLine="0"/>
        <w:jc w:val="center"/>
      </w:pPr>
      <w:r w:rsidRPr="007A6984">
        <w:rPr>
          <w:noProof/>
          <w:sz w:val="28"/>
          <w:szCs w:val="28"/>
        </w:rPr>
        <w:lastRenderedPageBreak/>
        <w:drawing>
          <wp:inline distT="0" distB="0" distL="0" distR="0" wp14:anchorId="4DAC2783" wp14:editId="36B5B485">
            <wp:extent cx="2520000" cy="2785548"/>
            <wp:effectExtent l="190500" t="190500" r="185420" b="1866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2785548"/>
                    </a:xfrm>
                    <a:prstGeom prst="rect">
                      <a:avLst/>
                    </a:prstGeom>
                    <a:ln>
                      <a:noFill/>
                    </a:ln>
                    <a:effectLst>
                      <a:outerShdw blurRad="190500" algn="tl" rotWithShape="0">
                        <a:srgbClr val="000000">
                          <a:alpha val="70000"/>
                        </a:srgbClr>
                      </a:outerShdw>
                    </a:effectLst>
                  </pic:spPr>
                </pic:pic>
              </a:graphicData>
            </a:graphic>
          </wp:inline>
        </w:drawing>
      </w:r>
    </w:p>
    <w:p w14:paraId="06403248" w14:textId="03E0620A" w:rsidR="00B71352" w:rsidRDefault="00B71352" w:rsidP="00B71352">
      <w:pPr>
        <w:pStyle w:val="Caption"/>
        <w:rPr>
          <w:lang w:val="vi-VN"/>
        </w:rPr>
      </w:pPr>
      <w:bookmarkStart w:id="18" w:name="_Toc92381568"/>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w:t>
      </w:r>
      <w:r w:rsidR="006C3135">
        <w:fldChar w:fldCharType="end"/>
      </w:r>
      <w:r>
        <w:rPr>
          <w:lang w:val="vi-VN"/>
        </w:rPr>
        <w:t xml:space="preserve"> </w:t>
      </w:r>
      <w:r w:rsidR="000256C1">
        <w:rPr>
          <w:lang w:val="vi-VN"/>
        </w:rPr>
        <w:t xml:space="preserve">Giao </w:t>
      </w:r>
      <w:r w:rsidR="00616D81">
        <w:rPr>
          <w:lang w:val="vi-VN"/>
        </w:rPr>
        <w:t>diện Đ</w:t>
      </w:r>
      <w:r w:rsidR="000256C1">
        <w:rPr>
          <w:lang w:val="vi-VN"/>
        </w:rPr>
        <w:t>ăng ký</w:t>
      </w:r>
      <w:bookmarkEnd w:id="18"/>
    </w:p>
    <w:p w14:paraId="0FED6C31" w14:textId="050F25D4" w:rsidR="00AF5BDF" w:rsidRPr="006914B5" w:rsidRDefault="00AF5BDF" w:rsidP="00AF5BDF">
      <w:pPr>
        <w:pStyle w:val="Nidungvnbn"/>
        <w:numPr>
          <w:ilvl w:val="0"/>
          <w:numId w:val="33"/>
        </w:numPr>
        <w:rPr>
          <w:lang w:val="vi-VN"/>
        </w:rPr>
      </w:pPr>
      <w:r w:rsidRPr="006914B5">
        <w:rPr>
          <w:lang w:val="vi-VN"/>
        </w:rPr>
        <w:t xml:space="preserve">Đăng nhập: </w:t>
      </w:r>
      <w:r w:rsidRPr="006914B5">
        <w:t>Sau khi đã đăng ký hoặc khách hàng đã có tài khoản, khách hàng có thể đăng nhập vào ứng dụng.</w:t>
      </w:r>
    </w:p>
    <w:p w14:paraId="4726EC60" w14:textId="77777777" w:rsidR="00AF5BDF" w:rsidRDefault="00AF5BDF" w:rsidP="00AF5BDF">
      <w:pPr>
        <w:pStyle w:val="Nidungvnbn"/>
        <w:ind w:left="720" w:firstLine="0"/>
        <w:jc w:val="center"/>
        <w:rPr>
          <w:noProof/>
          <w:sz w:val="28"/>
          <w:szCs w:val="28"/>
        </w:rPr>
      </w:pPr>
    </w:p>
    <w:p w14:paraId="27680893" w14:textId="77777777" w:rsidR="00AF5BDF" w:rsidRDefault="00AF5BDF" w:rsidP="00AF5BDF">
      <w:pPr>
        <w:pStyle w:val="Nidungvnbn"/>
        <w:ind w:left="720" w:firstLine="0"/>
        <w:jc w:val="center"/>
        <w:rPr>
          <w:noProof/>
          <w:sz w:val="28"/>
          <w:szCs w:val="28"/>
        </w:rPr>
      </w:pPr>
    </w:p>
    <w:p w14:paraId="4C47DF72" w14:textId="77777777" w:rsidR="00AF5BDF" w:rsidRDefault="00AF5BDF" w:rsidP="00AF5BDF">
      <w:pPr>
        <w:pStyle w:val="Nidungvnbn"/>
        <w:keepNext/>
        <w:ind w:left="720" w:firstLine="0"/>
        <w:jc w:val="center"/>
      </w:pPr>
      <w:r w:rsidRPr="00CB5CC9">
        <w:rPr>
          <w:noProof/>
          <w:sz w:val="28"/>
          <w:szCs w:val="28"/>
        </w:rPr>
        <w:drawing>
          <wp:inline distT="0" distB="0" distL="0" distR="0" wp14:anchorId="5141D193" wp14:editId="308F4FA4">
            <wp:extent cx="2520000" cy="2654049"/>
            <wp:effectExtent l="190500" t="190500" r="185420" b="1847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7" t="1137" r="1141"/>
                    <a:stretch/>
                  </pic:blipFill>
                  <pic:spPr bwMode="auto">
                    <a:xfrm>
                      <a:off x="0" y="0"/>
                      <a:ext cx="2520000" cy="26540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12AEB97" w14:textId="1549593C" w:rsidR="00AF5BDF" w:rsidRDefault="00AF5BDF" w:rsidP="00AF5BDF">
      <w:pPr>
        <w:pStyle w:val="Caption"/>
        <w:rPr>
          <w:lang w:val="vi-VN"/>
        </w:rPr>
      </w:pPr>
      <w:bookmarkStart w:id="19" w:name="_Toc92381569"/>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w:t>
      </w:r>
      <w:r w:rsidR="006C3135">
        <w:fldChar w:fldCharType="end"/>
      </w:r>
      <w:r w:rsidR="00616D81">
        <w:rPr>
          <w:lang w:val="vi-VN"/>
        </w:rPr>
        <w:t xml:space="preserve"> Giao diện Đ</w:t>
      </w:r>
      <w:r>
        <w:rPr>
          <w:lang w:val="vi-VN"/>
        </w:rPr>
        <w:t>ăng nhập</w:t>
      </w:r>
      <w:bookmarkEnd w:id="19"/>
    </w:p>
    <w:p w14:paraId="35643025" w14:textId="2FAB36EA" w:rsidR="002219F0" w:rsidRPr="006914B5" w:rsidRDefault="008966AE" w:rsidP="002219F0">
      <w:pPr>
        <w:pStyle w:val="Nidungvnbn"/>
        <w:numPr>
          <w:ilvl w:val="0"/>
          <w:numId w:val="33"/>
        </w:numPr>
        <w:rPr>
          <w:lang w:val="vi-VN"/>
        </w:rPr>
      </w:pPr>
      <w:r w:rsidRPr="006914B5">
        <w:lastRenderedPageBreak/>
        <w:t>Sử dụng nước: Khách hàng có thể sử dụng nước do công ty cung cấp bằng các thiết bị sử dụng nướ</w:t>
      </w:r>
      <w:r w:rsidR="006914B5">
        <w:t>c như vòi sen, vòi nước thường,…</w:t>
      </w:r>
      <w:r w:rsidR="006914B5">
        <w:rPr>
          <w:lang w:val="vi-VN"/>
        </w:rPr>
        <w:t xml:space="preserve"> </w:t>
      </w:r>
      <w:r w:rsidRPr="006914B5">
        <w:t>Khách hàng có thể lắp đặt thiết bị bằng cách nhấn chuột phải vào ô thiết bị và chọn thiết bị sử dụng nước.</w:t>
      </w:r>
    </w:p>
    <w:p w14:paraId="42F76246" w14:textId="0E096058" w:rsidR="002219F0" w:rsidRPr="002219F0" w:rsidRDefault="00014F50" w:rsidP="002219F0">
      <w:pPr>
        <w:pStyle w:val="Nidungvnbn"/>
        <w:ind w:firstLine="0"/>
        <w:jc w:val="center"/>
        <w:rPr>
          <w:lang w:val="vi-VN"/>
        </w:rPr>
      </w:pPr>
      <w:r>
        <w:rPr>
          <w:noProof/>
          <w:sz w:val="28"/>
          <w:szCs w:val="28"/>
        </w:rPr>
        <mc:AlternateContent>
          <mc:Choice Requires="wps">
            <w:drawing>
              <wp:anchor distT="0" distB="0" distL="114300" distR="114300" simplePos="0" relativeHeight="251659264" behindDoc="0" locked="0" layoutInCell="1" allowOverlap="1" wp14:anchorId="18C1B9EE" wp14:editId="40E83940">
                <wp:simplePos x="0" y="0"/>
                <wp:positionH relativeFrom="column">
                  <wp:posOffset>1147445</wp:posOffset>
                </wp:positionH>
                <wp:positionV relativeFrom="paragraph">
                  <wp:posOffset>998855</wp:posOffset>
                </wp:positionV>
                <wp:extent cx="3893820" cy="495300"/>
                <wp:effectExtent l="0" t="0" r="11430" b="19050"/>
                <wp:wrapNone/>
                <wp:docPr id="3" name="Rectangle 3"/>
                <wp:cNvGraphicFramePr/>
                <a:graphic xmlns:a="http://schemas.openxmlformats.org/drawingml/2006/main">
                  <a:graphicData uri="http://schemas.microsoft.com/office/word/2010/wordprocessingShape">
                    <wps:wsp>
                      <wps:cNvSpPr/>
                      <wps:spPr>
                        <a:xfrm>
                          <a:off x="0" y="0"/>
                          <a:ext cx="389382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35774" id="Rectangle 3" o:spid="_x0000_s1026" style="position:absolute;margin-left:90.35pt;margin-top:78.65pt;width:306.6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" filled="f" strokecolor="red" strokeweight="2pt"/>
            </w:pict>
          </mc:Fallback>
        </mc:AlternateContent>
      </w:r>
      <w:r w:rsidR="002219F0" w:rsidRPr="006E458F">
        <w:rPr>
          <w:noProof/>
          <w:sz w:val="28"/>
          <w:szCs w:val="28"/>
        </w:rPr>
        <w:drawing>
          <wp:inline distT="0" distB="0" distL="0" distR="0" wp14:anchorId="44AB3F34" wp14:editId="7F7BBA5C">
            <wp:extent cx="4389120" cy="2396666"/>
            <wp:effectExtent l="152400" t="152400" r="354330" b="3657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120" cy="2396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F5E5397" w14:textId="2D959FFC" w:rsidR="002219F0" w:rsidRDefault="00B0548B" w:rsidP="002219F0">
      <w:pPr>
        <w:pStyle w:val="Caption"/>
        <w:rPr>
          <w:lang w:val="vi-VN"/>
        </w:rPr>
      </w:pPr>
      <w:bookmarkStart w:id="20" w:name="_Toc92381570"/>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3</w:t>
      </w:r>
      <w:r w:rsidR="006C3135">
        <w:fldChar w:fldCharType="end"/>
      </w:r>
      <w:r>
        <w:rPr>
          <w:lang w:val="vi-VN"/>
        </w:rPr>
        <w:t xml:space="preserve"> Chức năng lắp đặt thiết bị (1)</w:t>
      </w:r>
      <w:bookmarkEnd w:id="20"/>
    </w:p>
    <w:p w14:paraId="6EC6B444" w14:textId="4F6D4591" w:rsidR="002219F0" w:rsidRPr="002219F0" w:rsidRDefault="00014F50" w:rsidP="002219F0">
      <w:pPr>
        <w:pStyle w:val="Nidungvnbn"/>
        <w:ind w:firstLine="0"/>
        <w:jc w:val="center"/>
        <w:rPr>
          <w:lang w:val="vi-VN"/>
        </w:rPr>
      </w:pPr>
      <w:r>
        <w:rPr>
          <w:noProof/>
          <w:sz w:val="28"/>
          <w:szCs w:val="28"/>
        </w:rPr>
        <mc:AlternateContent>
          <mc:Choice Requires="wps">
            <w:drawing>
              <wp:anchor distT="0" distB="0" distL="114300" distR="114300" simplePos="0" relativeHeight="251662336" behindDoc="0" locked="0" layoutInCell="1" allowOverlap="1" wp14:anchorId="2E12BC98" wp14:editId="258ADA9B">
                <wp:simplePos x="0" y="0"/>
                <wp:positionH relativeFrom="column">
                  <wp:posOffset>1825625</wp:posOffset>
                </wp:positionH>
                <wp:positionV relativeFrom="paragraph">
                  <wp:posOffset>1127760</wp:posOffset>
                </wp:positionV>
                <wp:extent cx="601980" cy="1752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6019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3AE27" id="Rectangle 6" o:spid="_x0000_s1026" style="position:absolute;margin-left:143.75pt;margin-top:88.8pt;width:47.4pt;height:1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" filled="f" strokecolor="red" strokeweight="2pt"/>
            </w:pict>
          </mc:Fallback>
        </mc:AlternateContent>
      </w:r>
      <w:r>
        <w:rPr>
          <w:noProof/>
          <w:sz w:val="28"/>
          <w:szCs w:val="28"/>
        </w:rPr>
        <mc:AlternateContent>
          <mc:Choice Requires="wps">
            <w:drawing>
              <wp:anchor distT="0" distB="0" distL="114300" distR="114300" simplePos="0" relativeHeight="251660288" behindDoc="0" locked="0" layoutInCell="1" allowOverlap="1" wp14:anchorId="0F5ED532" wp14:editId="7046A321">
                <wp:simplePos x="0" y="0"/>
                <wp:positionH relativeFrom="column">
                  <wp:posOffset>1170305</wp:posOffset>
                </wp:positionH>
                <wp:positionV relativeFrom="paragraph">
                  <wp:posOffset>1127760</wp:posOffset>
                </wp:positionV>
                <wp:extent cx="601980" cy="175260"/>
                <wp:effectExtent l="0" t="0" r="26670" b="15240"/>
                <wp:wrapNone/>
                <wp:docPr id="5" name="Rectangle 5"/>
                <wp:cNvGraphicFramePr/>
                <a:graphic xmlns:a="http://schemas.openxmlformats.org/drawingml/2006/main">
                  <a:graphicData uri="http://schemas.microsoft.com/office/word/2010/wordprocessingShape">
                    <wps:wsp>
                      <wps:cNvSpPr/>
                      <wps:spPr>
                        <a:xfrm>
                          <a:off x="0" y="0"/>
                          <a:ext cx="6019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B46BD" id="Rectangle 5" o:spid="_x0000_s1026" style="position:absolute;margin-left:92.15pt;margin-top:88.8pt;width:47.4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" filled="f" strokecolor="red" strokeweight="2pt"/>
            </w:pict>
          </mc:Fallback>
        </mc:AlternateContent>
      </w:r>
      <w:r w:rsidR="002219F0" w:rsidRPr="00805995">
        <w:rPr>
          <w:noProof/>
          <w:sz w:val="28"/>
          <w:szCs w:val="28"/>
        </w:rPr>
        <w:drawing>
          <wp:inline distT="0" distB="0" distL="0" distR="0" wp14:anchorId="021060C6" wp14:editId="7F568102">
            <wp:extent cx="4389120" cy="2391039"/>
            <wp:effectExtent l="152400" t="152400" r="354330"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9120" cy="2391039"/>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6A959" w14:textId="43FDEF42" w:rsidR="00B0548B" w:rsidRDefault="00B0548B" w:rsidP="00B0548B">
      <w:pPr>
        <w:pStyle w:val="Caption"/>
        <w:rPr>
          <w:lang w:val="vi-VN"/>
        </w:rPr>
      </w:pPr>
      <w:bookmarkStart w:id="21" w:name="_Toc92381571"/>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4</w:t>
      </w:r>
      <w:r w:rsidR="006C3135">
        <w:fldChar w:fldCharType="end"/>
      </w:r>
      <w:r>
        <w:rPr>
          <w:lang w:val="vi-VN"/>
        </w:rPr>
        <w:t xml:space="preserve"> Chức năng lắp đặt thiết bị (2)</w:t>
      </w:r>
      <w:bookmarkEnd w:id="21"/>
    </w:p>
    <w:p w14:paraId="29F5887D" w14:textId="14A51ED5" w:rsidR="00007947" w:rsidRPr="0078244F" w:rsidRDefault="00007947" w:rsidP="00007947">
      <w:pPr>
        <w:pStyle w:val="Nidungvnbn"/>
        <w:ind w:left="720"/>
        <w:rPr>
          <w:lang w:val="vi-VN"/>
        </w:rPr>
      </w:pPr>
      <w:r w:rsidRPr="0078244F">
        <w:lastRenderedPageBreak/>
        <w:t>Sau khi chọn thiết bị sử dụng nước và lắp đặt. Khách hàng có thể sử dụng thiết bị bằng cách bấm vào nút ON tướng ứng với mỗi thiết bị hoặc khách hàng có thể bấm vào nút OFF để ngừng sử dụng thiết bị.</w:t>
      </w:r>
    </w:p>
    <w:p w14:paraId="4D00B2E2" w14:textId="487950A3" w:rsidR="001C014A" w:rsidRDefault="00926109" w:rsidP="001C014A">
      <w:pPr>
        <w:pStyle w:val="Nidungvnbn"/>
        <w:keepNext/>
        <w:ind w:firstLine="0"/>
        <w:jc w:val="center"/>
      </w:pPr>
      <w:r>
        <w:rPr>
          <w:noProof/>
          <w:sz w:val="28"/>
          <w:szCs w:val="28"/>
        </w:rPr>
        <mc:AlternateContent>
          <mc:Choice Requires="wps">
            <w:drawing>
              <wp:anchor distT="0" distB="0" distL="114300" distR="114300" simplePos="0" relativeHeight="251663360" behindDoc="0" locked="0" layoutInCell="1" allowOverlap="1" wp14:anchorId="71175567" wp14:editId="37BC4216">
                <wp:simplePos x="0" y="0"/>
                <wp:positionH relativeFrom="column">
                  <wp:posOffset>758825</wp:posOffset>
                </wp:positionH>
                <wp:positionV relativeFrom="paragraph">
                  <wp:posOffset>391160</wp:posOffset>
                </wp:positionV>
                <wp:extent cx="281940" cy="54102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28194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8A2CC1" id="Rectangle 8" o:spid="_x0000_s1026" style="position:absolute;margin-left:59.75pt;margin-top:30.8pt;width:22.2pt;height:42.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" filled="f" strokecolor="red" strokeweight="2pt"/>
            </w:pict>
          </mc:Fallback>
        </mc:AlternateContent>
      </w:r>
      <w:r w:rsidR="001C014A" w:rsidRPr="006272F1">
        <w:rPr>
          <w:noProof/>
          <w:sz w:val="28"/>
          <w:szCs w:val="28"/>
        </w:rPr>
        <w:drawing>
          <wp:inline distT="0" distB="0" distL="0" distR="0" wp14:anchorId="02A61D9E" wp14:editId="545A8431">
            <wp:extent cx="4389120" cy="2389163"/>
            <wp:effectExtent l="152400" t="152400" r="354330" b="3543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9120" cy="238916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9C7F76" w14:textId="3901B022" w:rsidR="001C014A" w:rsidRDefault="001C014A" w:rsidP="001C014A">
      <w:pPr>
        <w:pStyle w:val="Caption"/>
        <w:rPr>
          <w:lang w:val="vi-VN"/>
        </w:rPr>
      </w:pPr>
      <w:bookmarkStart w:id="22" w:name="_Toc92381572"/>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5</w:t>
      </w:r>
      <w:r w:rsidR="006C3135">
        <w:fldChar w:fldCharType="end"/>
      </w:r>
      <w:r>
        <w:rPr>
          <w:lang w:val="vi-VN"/>
        </w:rPr>
        <w:t xml:space="preserve"> Chức năng ON/OFF thiết bị</w:t>
      </w:r>
      <w:bookmarkEnd w:id="22"/>
    </w:p>
    <w:p w14:paraId="4FDF18C6" w14:textId="61CB7714" w:rsidR="005D0133" w:rsidRPr="0078244F" w:rsidRDefault="005D0133" w:rsidP="005D0133">
      <w:pPr>
        <w:pStyle w:val="Nidungvnbn"/>
        <w:ind w:left="720" w:firstLine="0"/>
      </w:pPr>
      <w:r>
        <w:rPr>
          <w:lang w:val="vi-VN"/>
        </w:rPr>
        <w:tab/>
      </w:r>
      <w:r w:rsidR="00E206F0" w:rsidRPr="0078244F">
        <w:t>Khách hàng có thể gỡ</w:t>
      </w:r>
      <w:r w:rsidRPr="0078244F">
        <w:t xml:space="preserve"> cài đặt thiết bị sử dụng nước bằng cách nhấn chuột phải vào thiết bị đã lắp đặt và nhấn vào Remove.</w:t>
      </w:r>
    </w:p>
    <w:p w14:paraId="1302250E" w14:textId="08FB899C" w:rsidR="005D0133" w:rsidRDefault="00252FAA" w:rsidP="005D0133">
      <w:pPr>
        <w:pStyle w:val="Nidungvnbn"/>
        <w:keepNext/>
        <w:ind w:firstLine="0"/>
        <w:jc w:val="center"/>
      </w:pPr>
      <w:r>
        <w:rPr>
          <w:noProof/>
          <w:sz w:val="28"/>
          <w:szCs w:val="28"/>
        </w:rPr>
        <mc:AlternateContent>
          <mc:Choice Requires="wps">
            <w:drawing>
              <wp:anchor distT="0" distB="0" distL="114300" distR="114300" simplePos="0" relativeHeight="251664384" behindDoc="0" locked="0" layoutInCell="1" allowOverlap="1" wp14:anchorId="34DACD29" wp14:editId="17A2937D">
                <wp:simplePos x="0" y="0"/>
                <wp:positionH relativeFrom="column">
                  <wp:posOffset>2138045</wp:posOffset>
                </wp:positionH>
                <wp:positionV relativeFrom="paragraph">
                  <wp:posOffset>1390650</wp:posOffset>
                </wp:positionV>
                <wp:extent cx="716280" cy="114300"/>
                <wp:effectExtent l="0" t="0" r="26670" b="19050"/>
                <wp:wrapNone/>
                <wp:docPr id="11" name="Rectangle 11"/>
                <wp:cNvGraphicFramePr/>
                <a:graphic xmlns:a="http://schemas.openxmlformats.org/drawingml/2006/main">
                  <a:graphicData uri="http://schemas.microsoft.com/office/word/2010/wordprocessingShape">
                    <wps:wsp>
                      <wps:cNvSpPr/>
                      <wps:spPr>
                        <a:xfrm>
                          <a:off x="0" y="0"/>
                          <a:ext cx="71628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52AAE" id="Rectangle 11" o:spid="_x0000_s1026" style="position:absolute;margin-left:168.35pt;margin-top:109.5pt;width:56.4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" filled="f" strokecolor="red" strokeweight="2pt"/>
            </w:pict>
          </mc:Fallback>
        </mc:AlternateContent>
      </w:r>
      <w:r w:rsidR="005D0133" w:rsidRPr="0036451E">
        <w:rPr>
          <w:noProof/>
          <w:sz w:val="28"/>
          <w:szCs w:val="28"/>
        </w:rPr>
        <w:drawing>
          <wp:inline distT="0" distB="0" distL="0" distR="0" wp14:anchorId="20E8D5B4" wp14:editId="3594CD93">
            <wp:extent cx="4389120" cy="2387287"/>
            <wp:effectExtent l="152400" t="152400" r="35433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120" cy="2387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4E85DEB" w14:textId="74A6DC3D" w:rsidR="005D0133" w:rsidRPr="005D0133" w:rsidRDefault="005D0133" w:rsidP="005D0133">
      <w:pPr>
        <w:pStyle w:val="Caption"/>
        <w:rPr>
          <w:sz w:val="28"/>
          <w:szCs w:val="28"/>
          <w:lang w:val="vi-VN"/>
        </w:rPr>
      </w:pPr>
      <w:bookmarkStart w:id="23" w:name="_Toc92381573"/>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6</w:t>
      </w:r>
      <w:r w:rsidR="006C3135">
        <w:fldChar w:fldCharType="end"/>
      </w:r>
      <w:r>
        <w:rPr>
          <w:lang w:val="vi-VN"/>
        </w:rPr>
        <w:t xml:space="preserve"> Remove thiết bị</w:t>
      </w:r>
      <w:bookmarkEnd w:id="23"/>
    </w:p>
    <w:p w14:paraId="45420CD5" w14:textId="0810C4C7" w:rsidR="005D0133" w:rsidRPr="0078244F" w:rsidRDefault="005D0133" w:rsidP="005D0133">
      <w:pPr>
        <w:pStyle w:val="Nidungvnbn"/>
        <w:ind w:left="720" w:firstLine="0"/>
      </w:pPr>
      <w:r>
        <w:rPr>
          <w:lang w:val="vi-VN"/>
        </w:rPr>
        <w:lastRenderedPageBreak/>
        <w:tab/>
      </w:r>
      <w:r w:rsidRPr="0078244F">
        <w:t>Xem số tiền phải trả: Khách hàng có thể xem trước số tiền mà mình phải trả bằng cách nhấn vào nút “Xem số tiền phải trả”. Số tiền phải trả sẽ dựa trên số khối nước mà khách hàng đã sử dụng.</w:t>
      </w:r>
    </w:p>
    <w:p w14:paraId="136510BA" w14:textId="32334978" w:rsidR="00607D75" w:rsidRDefault="00252FAA" w:rsidP="00607D75">
      <w:pPr>
        <w:pStyle w:val="Nidungvnbn"/>
        <w:keepNext/>
        <w:ind w:firstLine="0"/>
        <w:jc w:val="center"/>
      </w:pPr>
      <w:r>
        <w:rPr>
          <w:noProof/>
          <w:sz w:val="28"/>
          <w:szCs w:val="28"/>
        </w:rPr>
        <mc:AlternateContent>
          <mc:Choice Requires="wps">
            <w:drawing>
              <wp:anchor distT="0" distB="0" distL="114300" distR="114300" simplePos="0" relativeHeight="251665408" behindDoc="0" locked="0" layoutInCell="1" allowOverlap="1" wp14:anchorId="74965B7B" wp14:editId="3AF5819D">
                <wp:simplePos x="0" y="0"/>
                <wp:positionH relativeFrom="column">
                  <wp:posOffset>2976245</wp:posOffset>
                </wp:positionH>
                <wp:positionV relativeFrom="paragraph">
                  <wp:posOffset>1686560</wp:posOffset>
                </wp:positionV>
                <wp:extent cx="2042160" cy="1219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204216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98E89" id="Rectangle 12" o:spid="_x0000_s1026" style="position:absolute;margin-left:234.35pt;margin-top:132.8pt;width:160.8pt;height:9.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" filled="f" strokecolor="red" strokeweight="2pt"/>
            </w:pict>
          </mc:Fallback>
        </mc:AlternateContent>
      </w:r>
      <w:r w:rsidR="00607D75" w:rsidRPr="0025284A">
        <w:rPr>
          <w:noProof/>
          <w:sz w:val="28"/>
          <w:szCs w:val="28"/>
        </w:rPr>
        <w:drawing>
          <wp:inline distT="0" distB="0" distL="0" distR="0" wp14:anchorId="5E055961" wp14:editId="7A458AAB">
            <wp:extent cx="4389120" cy="2394790"/>
            <wp:effectExtent l="152400" t="152400" r="354330" b="367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9120" cy="2394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59B115" w14:textId="0C3FF2FF" w:rsidR="00607D75" w:rsidRPr="00607D75" w:rsidRDefault="00607D75" w:rsidP="00607D75">
      <w:pPr>
        <w:pStyle w:val="Caption"/>
        <w:rPr>
          <w:sz w:val="28"/>
          <w:szCs w:val="28"/>
          <w:lang w:val="vi-VN"/>
        </w:rPr>
      </w:pPr>
      <w:bookmarkStart w:id="24" w:name="_Toc92381574"/>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7</w:t>
      </w:r>
      <w:r w:rsidR="006C3135">
        <w:fldChar w:fldCharType="end"/>
      </w:r>
      <w:r>
        <w:rPr>
          <w:lang w:val="vi-VN"/>
        </w:rPr>
        <w:t xml:space="preserve"> Chức năng xem tiền trước</w:t>
      </w:r>
      <w:bookmarkEnd w:id="24"/>
    </w:p>
    <w:p w14:paraId="5D93ADCC" w14:textId="068E2137" w:rsidR="003769E8" w:rsidRPr="0078244F" w:rsidRDefault="00D1063E" w:rsidP="003769E8">
      <w:pPr>
        <w:pStyle w:val="Nidungvnbn"/>
        <w:ind w:left="720"/>
      </w:pPr>
      <w:r w:rsidRPr="0078244F">
        <w:t>Đổi tiền phải trả từ đơn vị VND</w:t>
      </w:r>
      <w:r w:rsidR="005D0133" w:rsidRPr="0078244F">
        <w:t xml:space="preserve"> sang đơn vị Dollar bằng cách nhấn vào nút “Đổi sang Dollar”.</w:t>
      </w:r>
    </w:p>
    <w:p w14:paraId="294E74A5" w14:textId="327D165E" w:rsidR="003769E8" w:rsidRDefault="002C22CD" w:rsidP="003769E8">
      <w:pPr>
        <w:pStyle w:val="Nidungvnbn"/>
        <w:keepNext/>
        <w:ind w:firstLine="0"/>
        <w:jc w:val="center"/>
      </w:pPr>
      <w:r>
        <w:rPr>
          <w:noProof/>
          <w:sz w:val="28"/>
          <w:szCs w:val="28"/>
        </w:rPr>
        <mc:AlternateContent>
          <mc:Choice Requires="wps">
            <w:drawing>
              <wp:anchor distT="0" distB="0" distL="114300" distR="114300" simplePos="0" relativeHeight="251666432" behindDoc="0" locked="0" layoutInCell="1" allowOverlap="1" wp14:anchorId="03CFE274" wp14:editId="20D23CE8">
                <wp:simplePos x="0" y="0"/>
                <wp:positionH relativeFrom="column">
                  <wp:posOffset>3616325</wp:posOffset>
                </wp:positionH>
                <wp:positionV relativeFrom="paragraph">
                  <wp:posOffset>2251710</wp:posOffset>
                </wp:positionV>
                <wp:extent cx="1394460" cy="129540"/>
                <wp:effectExtent l="0" t="0" r="15240" b="22860"/>
                <wp:wrapNone/>
                <wp:docPr id="13" name="Rectangle 13"/>
                <wp:cNvGraphicFramePr/>
                <a:graphic xmlns:a="http://schemas.openxmlformats.org/drawingml/2006/main">
                  <a:graphicData uri="http://schemas.microsoft.com/office/word/2010/wordprocessingShape">
                    <wps:wsp>
                      <wps:cNvSpPr/>
                      <wps:spPr>
                        <a:xfrm>
                          <a:off x="0" y="0"/>
                          <a:ext cx="139446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89C7" id="Rectangle 13" o:spid="_x0000_s1026" style="position:absolute;margin-left:284.75pt;margin-top:177.3pt;width:109.8pt;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" filled="f" strokecolor="red" strokeweight="2pt"/>
            </w:pict>
          </mc:Fallback>
        </mc:AlternateContent>
      </w:r>
      <w:r w:rsidR="003769E8" w:rsidRPr="007C73C2">
        <w:rPr>
          <w:noProof/>
          <w:sz w:val="28"/>
          <w:szCs w:val="28"/>
        </w:rPr>
        <w:drawing>
          <wp:inline distT="0" distB="0" distL="0" distR="0" wp14:anchorId="3B83C590" wp14:editId="2D1DD070">
            <wp:extent cx="4389120" cy="2379785"/>
            <wp:effectExtent l="152400" t="152400" r="354330" b="3638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120" cy="2379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4EF502" w14:textId="563E26A4" w:rsidR="003769E8" w:rsidRPr="003769E8" w:rsidRDefault="003769E8" w:rsidP="003769E8">
      <w:pPr>
        <w:pStyle w:val="Caption"/>
        <w:rPr>
          <w:sz w:val="28"/>
          <w:szCs w:val="28"/>
          <w:lang w:val="vi-VN"/>
        </w:rPr>
      </w:pPr>
      <w:bookmarkStart w:id="25" w:name="_Toc92381575"/>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8</w:t>
      </w:r>
      <w:r w:rsidR="006C3135">
        <w:fldChar w:fldCharType="end"/>
      </w:r>
      <w:r>
        <w:rPr>
          <w:lang w:val="vi-VN"/>
        </w:rPr>
        <w:t xml:space="preserve"> Chức năng chuyển đơn vị tiền</w:t>
      </w:r>
      <w:bookmarkEnd w:id="25"/>
    </w:p>
    <w:p w14:paraId="35E7EC6B" w14:textId="668F2FBB" w:rsidR="00AA6A69" w:rsidRDefault="00AA6A69" w:rsidP="00AA6A69">
      <w:pPr>
        <w:pStyle w:val="Heading3"/>
        <w:rPr>
          <w:lang w:val="vi-VN"/>
        </w:rPr>
      </w:pPr>
      <w:r>
        <w:rPr>
          <w:lang w:val="vi-VN"/>
        </w:rPr>
        <w:lastRenderedPageBreak/>
        <w:t xml:space="preserve"> </w:t>
      </w:r>
      <w:bookmarkStart w:id="26" w:name="_Toc92381505"/>
      <w:r>
        <w:rPr>
          <w:lang w:val="vi-VN"/>
        </w:rPr>
        <w:t>Đối với công ty sử dụng ứng dụng</w:t>
      </w:r>
      <w:bookmarkEnd w:id="26"/>
    </w:p>
    <w:p w14:paraId="1E271923" w14:textId="4238D210" w:rsidR="008356E7" w:rsidRPr="0078244F" w:rsidRDefault="00014F50" w:rsidP="008356E7">
      <w:pPr>
        <w:pStyle w:val="Nidungvnbn"/>
        <w:numPr>
          <w:ilvl w:val="0"/>
          <w:numId w:val="33"/>
        </w:numPr>
        <w:rPr>
          <w:lang w:val="vi-VN"/>
        </w:rPr>
      </w:pPr>
      <w:r w:rsidRPr="0078244F">
        <w:t>Đăng nhập: Admin của công ty có thể đăng nhập vào ứng dụng.</w:t>
      </w:r>
    </w:p>
    <w:p w14:paraId="47CA63EC" w14:textId="77777777" w:rsidR="00CE2DF8" w:rsidRDefault="00CE2DF8" w:rsidP="00CE2DF8">
      <w:pPr>
        <w:pStyle w:val="Nidungvnbn"/>
        <w:keepNext/>
        <w:ind w:firstLine="0"/>
        <w:jc w:val="center"/>
      </w:pPr>
      <w:r w:rsidRPr="009A17C0">
        <w:rPr>
          <w:noProof/>
          <w:sz w:val="28"/>
          <w:szCs w:val="28"/>
        </w:rPr>
        <w:drawing>
          <wp:inline distT="0" distB="0" distL="0" distR="0" wp14:anchorId="6937DBBC" wp14:editId="6EBD0471">
            <wp:extent cx="2423160" cy="2536826"/>
            <wp:effectExtent l="152400" t="152400" r="358140" b="3587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206" cy="25421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8DF86BB" w14:textId="3E4ED8C7" w:rsidR="00CE2DF8" w:rsidRPr="00CE2DF8" w:rsidRDefault="00CE2DF8" w:rsidP="00CE2DF8">
      <w:pPr>
        <w:pStyle w:val="Caption"/>
        <w:rPr>
          <w:sz w:val="26"/>
          <w:lang w:val="vi-VN"/>
        </w:rPr>
      </w:pPr>
      <w:bookmarkStart w:id="27" w:name="_Toc92381576"/>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9</w:t>
      </w:r>
      <w:r w:rsidR="006C3135">
        <w:fldChar w:fldCharType="end"/>
      </w:r>
      <w:r>
        <w:rPr>
          <w:lang w:val="vi-VN"/>
        </w:rPr>
        <w:t xml:space="preserve"> Giao diện Đăng nhập</w:t>
      </w:r>
      <w:bookmarkEnd w:id="27"/>
    </w:p>
    <w:p w14:paraId="3E430FC9" w14:textId="4D6FF85F" w:rsidR="00CE2DF8" w:rsidRPr="0078244F" w:rsidRDefault="00014F50" w:rsidP="00CE2DF8">
      <w:pPr>
        <w:pStyle w:val="Nidungvnbn"/>
        <w:ind w:left="720"/>
      </w:pPr>
      <w:r w:rsidRPr="0078244F">
        <w:t>Sau khi đăng nhập thành công, chỉ có những khách hàng đã đăng ký đồng hồ nước mới hiển thị trên giao diện chính.</w:t>
      </w:r>
    </w:p>
    <w:p w14:paraId="349D79CE" w14:textId="427BC738" w:rsidR="00CE2DF8" w:rsidRDefault="00B52926" w:rsidP="00CE2DF8">
      <w:pPr>
        <w:pStyle w:val="Nidungvnbn"/>
        <w:keepNext/>
        <w:ind w:firstLine="0"/>
        <w:jc w:val="center"/>
      </w:pPr>
      <w:r>
        <w:rPr>
          <w:noProof/>
          <w:sz w:val="28"/>
          <w:szCs w:val="28"/>
        </w:rPr>
        <mc:AlternateContent>
          <mc:Choice Requires="wps">
            <w:drawing>
              <wp:anchor distT="0" distB="0" distL="114300" distR="114300" simplePos="0" relativeHeight="251667456" behindDoc="0" locked="0" layoutInCell="1" allowOverlap="1" wp14:anchorId="219692B4" wp14:editId="06F3EF9A">
                <wp:simplePos x="0" y="0"/>
                <wp:positionH relativeFrom="column">
                  <wp:posOffset>918845</wp:posOffset>
                </wp:positionH>
                <wp:positionV relativeFrom="paragraph">
                  <wp:posOffset>971550</wp:posOffset>
                </wp:positionV>
                <wp:extent cx="4008120" cy="510540"/>
                <wp:effectExtent l="0" t="0" r="11430" b="22860"/>
                <wp:wrapNone/>
                <wp:docPr id="14" name="Rectangle 14"/>
                <wp:cNvGraphicFramePr/>
                <a:graphic xmlns:a="http://schemas.openxmlformats.org/drawingml/2006/main">
                  <a:graphicData uri="http://schemas.microsoft.com/office/word/2010/wordprocessingShape">
                    <wps:wsp>
                      <wps:cNvSpPr/>
                      <wps:spPr>
                        <a:xfrm>
                          <a:off x="0" y="0"/>
                          <a:ext cx="400812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813F0" id="Rectangle 14" o:spid="_x0000_s1026" style="position:absolute;margin-left:72.35pt;margin-top:76.5pt;width:315.6pt;height:4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" filled="f" strokecolor="red" strokeweight="2pt"/>
            </w:pict>
          </mc:Fallback>
        </mc:AlternateContent>
      </w:r>
      <w:r w:rsidR="00CE2DF8" w:rsidRPr="0071693A">
        <w:rPr>
          <w:noProof/>
          <w:sz w:val="28"/>
          <w:szCs w:val="28"/>
        </w:rPr>
        <w:drawing>
          <wp:inline distT="0" distB="0" distL="0" distR="0" wp14:anchorId="09AE7092" wp14:editId="60C49658">
            <wp:extent cx="4389120" cy="2180492"/>
            <wp:effectExtent l="152400" t="152400" r="354330" b="3536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120" cy="21804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B983684" w14:textId="5108014C" w:rsidR="00CE2DF8" w:rsidRPr="00CE2DF8" w:rsidRDefault="00CE2DF8" w:rsidP="00CE2DF8">
      <w:pPr>
        <w:pStyle w:val="Caption"/>
        <w:rPr>
          <w:sz w:val="28"/>
          <w:szCs w:val="28"/>
          <w:lang w:val="vi-VN"/>
        </w:rPr>
      </w:pPr>
      <w:bookmarkStart w:id="28" w:name="_Toc92381577"/>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10</w:t>
      </w:r>
      <w:r w:rsidR="006C3135">
        <w:fldChar w:fldCharType="end"/>
      </w:r>
      <w:r>
        <w:rPr>
          <w:lang w:val="vi-VN"/>
        </w:rPr>
        <w:t xml:space="preserve"> Giao diện</w:t>
      </w:r>
      <w:r w:rsidR="00E07F61">
        <w:rPr>
          <w:lang w:val="vi-VN"/>
        </w:rPr>
        <w:t xml:space="preserve"> Quản lý</w:t>
      </w:r>
      <w:bookmarkEnd w:id="28"/>
    </w:p>
    <w:p w14:paraId="5817B61C" w14:textId="3B8822A7" w:rsidR="00B52926" w:rsidRPr="0078244F" w:rsidRDefault="00014F50" w:rsidP="00B52926">
      <w:pPr>
        <w:pStyle w:val="Nidungvnbn"/>
        <w:numPr>
          <w:ilvl w:val="0"/>
          <w:numId w:val="33"/>
        </w:numPr>
        <w:rPr>
          <w:lang w:val="vi-VN"/>
        </w:rPr>
      </w:pPr>
      <w:r w:rsidRPr="0078244F">
        <w:lastRenderedPageBreak/>
        <w:t>Tìm khách hàng</w:t>
      </w:r>
      <w:r w:rsidR="00F80046" w:rsidRPr="0078244F">
        <w:t>: A</w:t>
      </w:r>
      <w:r w:rsidRPr="0078244F">
        <w:t>dmin có thể tìm thông tin của khách hàng thông qua họ tên và số điện thoại.</w:t>
      </w:r>
    </w:p>
    <w:p w14:paraId="06430D7D" w14:textId="543FA4AC" w:rsidR="00B52926" w:rsidRDefault="00B52926" w:rsidP="00B52926">
      <w:pPr>
        <w:pStyle w:val="Nidungvnbn"/>
        <w:keepNext/>
        <w:ind w:firstLine="0"/>
        <w:jc w:val="center"/>
      </w:pPr>
      <w:r>
        <w:rPr>
          <w:noProof/>
          <w:sz w:val="28"/>
          <w:szCs w:val="28"/>
        </w:rPr>
        <mc:AlternateContent>
          <mc:Choice Requires="wps">
            <w:drawing>
              <wp:anchor distT="0" distB="0" distL="114300" distR="114300" simplePos="0" relativeHeight="251670528" behindDoc="0" locked="0" layoutInCell="1" allowOverlap="1" wp14:anchorId="289D30F4" wp14:editId="4E020011">
                <wp:simplePos x="0" y="0"/>
                <wp:positionH relativeFrom="column">
                  <wp:posOffset>3463925</wp:posOffset>
                </wp:positionH>
                <wp:positionV relativeFrom="paragraph">
                  <wp:posOffset>732155</wp:posOffset>
                </wp:positionV>
                <wp:extent cx="1112520" cy="175260"/>
                <wp:effectExtent l="0" t="0" r="11430" b="15240"/>
                <wp:wrapNone/>
                <wp:docPr id="44" name="Rectangle 44"/>
                <wp:cNvGraphicFramePr/>
                <a:graphic xmlns:a="http://schemas.openxmlformats.org/drawingml/2006/main">
                  <a:graphicData uri="http://schemas.microsoft.com/office/word/2010/wordprocessingShape">
                    <wps:wsp>
                      <wps:cNvSpPr/>
                      <wps:spPr>
                        <a:xfrm>
                          <a:off x="0" y="0"/>
                          <a:ext cx="11125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C4B6D" id="Rectangle 44" o:spid="_x0000_s1026" style="position:absolute;margin-left:272.75pt;margin-top:57.65pt;width:87.6pt;height:1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" filled="f" strokecolor="red" strokeweight="2pt"/>
            </w:pict>
          </mc:Fallback>
        </mc:AlternateContent>
      </w:r>
      <w:r>
        <w:rPr>
          <w:noProof/>
          <w:sz w:val="28"/>
          <w:szCs w:val="28"/>
        </w:rPr>
        <mc:AlternateContent>
          <mc:Choice Requires="wps">
            <w:drawing>
              <wp:anchor distT="0" distB="0" distL="114300" distR="114300" simplePos="0" relativeHeight="251668480" behindDoc="0" locked="0" layoutInCell="1" allowOverlap="1" wp14:anchorId="455311F3" wp14:editId="1BAAEAE4">
                <wp:simplePos x="0" y="0"/>
                <wp:positionH relativeFrom="column">
                  <wp:posOffset>1795145</wp:posOffset>
                </wp:positionH>
                <wp:positionV relativeFrom="paragraph">
                  <wp:posOffset>739775</wp:posOffset>
                </wp:positionV>
                <wp:extent cx="1112520" cy="175260"/>
                <wp:effectExtent l="0" t="0" r="11430" b="15240"/>
                <wp:wrapNone/>
                <wp:docPr id="40" name="Rectangle 40"/>
                <wp:cNvGraphicFramePr/>
                <a:graphic xmlns:a="http://schemas.openxmlformats.org/drawingml/2006/main">
                  <a:graphicData uri="http://schemas.microsoft.com/office/word/2010/wordprocessingShape">
                    <wps:wsp>
                      <wps:cNvSpPr/>
                      <wps:spPr>
                        <a:xfrm>
                          <a:off x="0" y="0"/>
                          <a:ext cx="11125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69AE3" id="Rectangle 40" o:spid="_x0000_s1026" style="position:absolute;margin-left:141.35pt;margin-top:58.25pt;width:87.6pt;height:1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" filled="f" strokecolor="red" strokeweight="2pt"/>
            </w:pict>
          </mc:Fallback>
        </mc:AlternateContent>
      </w:r>
      <w:r w:rsidRPr="009A17C0">
        <w:rPr>
          <w:noProof/>
          <w:sz w:val="28"/>
          <w:szCs w:val="28"/>
        </w:rPr>
        <w:drawing>
          <wp:inline distT="0" distB="0" distL="0" distR="0" wp14:anchorId="4313400D" wp14:editId="3D7431BB">
            <wp:extent cx="4389120" cy="2182368"/>
            <wp:effectExtent l="152400" t="152400" r="354330" b="3708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9120" cy="2182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9CAE6" w14:textId="1CB9C170" w:rsidR="00B52926" w:rsidRPr="00B52926" w:rsidRDefault="00B52926" w:rsidP="00B52926">
      <w:pPr>
        <w:pStyle w:val="Caption"/>
        <w:rPr>
          <w:sz w:val="26"/>
          <w:lang w:val="vi-VN"/>
        </w:rPr>
      </w:pPr>
      <w:bookmarkStart w:id="29" w:name="_Toc92381578"/>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11</w:t>
      </w:r>
      <w:r w:rsidR="006C3135">
        <w:fldChar w:fldCharType="end"/>
      </w:r>
      <w:r>
        <w:rPr>
          <w:lang w:val="vi-VN"/>
        </w:rPr>
        <w:t xml:space="preserve"> Tìm kiếm bằng số điện thoại và </w:t>
      </w:r>
      <w:r w:rsidR="004964F4">
        <w:rPr>
          <w:lang w:val="vi-VN"/>
        </w:rPr>
        <w:t xml:space="preserve">họ </w:t>
      </w:r>
      <w:r>
        <w:rPr>
          <w:lang w:val="vi-VN"/>
        </w:rPr>
        <w:t>tên khách hàng</w:t>
      </w:r>
      <w:bookmarkEnd w:id="29"/>
    </w:p>
    <w:p w14:paraId="5B0D5D42" w14:textId="0D9167AC" w:rsidR="00014F50" w:rsidRPr="0078244F" w:rsidRDefault="00014F50" w:rsidP="008356E7">
      <w:pPr>
        <w:pStyle w:val="Nidungvnbn"/>
        <w:numPr>
          <w:ilvl w:val="0"/>
          <w:numId w:val="33"/>
        </w:numPr>
        <w:rPr>
          <w:lang w:val="vi-VN"/>
        </w:rPr>
      </w:pPr>
      <w:r w:rsidRPr="0078244F">
        <w:t>Đăng ký đồng hồ nước: Admin có thể đăng ký đồng hồ nước cho khách hàng bằng cách chọn Menu trên thanh công cụ, chọn “Đăng ký đồng hồ nước”. Sau đó, giao diện đăng ký đồng hồ nước sẽ được hiển thị.</w:t>
      </w:r>
    </w:p>
    <w:p w14:paraId="6C80F2F7" w14:textId="216B6332" w:rsidR="00163AAA" w:rsidRDefault="00163AAA" w:rsidP="00163AAA">
      <w:pPr>
        <w:pStyle w:val="Nidungvnbn"/>
        <w:keepNext/>
        <w:ind w:firstLine="0"/>
        <w:jc w:val="center"/>
      </w:pPr>
      <w:r>
        <w:rPr>
          <w:noProof/>
          <w:sz w:val="28"/>
          <w:szCs w:val="28"/>
        </w:rPr>
        <mc:AlternateContent>
          <mc:Choice Requires="wps">
            <w:drawing>
              <wp:anchor distT="0" distB="0" distL="114300" distR="114300" simplePos="0" relativeHeight="251671552" behindDoc="0" locked="0" layoutInCell="1" allowOverlap="1" wp14:anchorId="2FC939CD" wp14:editId="33489EE9">
                <wp:simplePos x="0" y="0"/>
                <wp:positionH relativeFrom="column">
                  <wp:posOffset>659765</wp:posOffset>
                </wp:positionH>
                <wp:positionV relativeFrom="paragraph">
                  <wp:posOffset>268605</wp:posOffset>
                </wp:positionV>
                <wp:extent cx="906780" cy="228600"/>
                <wp:effectExtent l="0" t="0" r="26670" b="19050"/>
                <wp:wrapNone/>
                <wp:docPr id="46" name="Rectangle 46"/>
                <wp:cNvGraphicFramePr/>
                <a:graphic xmlns:a="http://schemas.openxmlformats.org/drawingml/2006/main">
                  <a:graphicData uri="http://schemas.microsoft.com/office/word/2010/wordprocessingShape">
                    <wps:wsp>
                      <wps:cNvSpPr/>
                      <wps:spPr>
                        <a:xfrm>
                          <a:off x="0" y="0"/>
                          <a:ext cx="90678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9F9DF" id="Rectangle 46" o:spid="_x0000_s1026" style="position:absolute;margin-left:51.95pt;margin-top:21.15pt;width:71.4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" filled="f" strokecolor="red" strokeweight="2pt"/>
            </w:pict>
          </mc:Fallback>
        </mc:AlternateContent>
      </w:r>
      <w:r w:rsidRPr="00B816E1">
        <w:rPr>
          <w:noProof/>
          <w:sz w:val="28"/>
          <w:szCs w:val="28"/>
        </w:rPr>
        <w:drawing>
          <wp:inline distT="0" distB="0" distL="0" distR="0" wp14:anchorId="3CFB7295" wp14:editId="23C21001">
            <wp:extent cx="4389120" cy="2172052"/>
            <wp:effectExtent l="152400" t="152400" r="354330" b="3619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9120" cy="2172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42E08B" w14:textId="272DDA70" w:rsidR="00163AAA" w:rsidRPr="00163AAA" w:rsidRDefault="00163AAA" w:rsidP="00163AAA">
      <w:pPr>
        <w:pStyle w:val="Caption"/>
        <w:rPr>
          <w:sz w:val="26"/>
          <w:lang w:val="vi-VN"/>
        </w:rPr>
      </w:pPr>
      <w:bookmarkStart w:id="30" w:name="_Toc92381579"/>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12</w:t>
      </w:r>
      <w:r w:rsidR="006C3135">
        <w:fldChar w:fldCharType="end"/>
      </w:r>
      <w:r>
        <w:rPr>
          <w:lang w:val="vi-VN"/>
        </w:rPr>
        <w:t xml:space="preserve"> Button chuyển giao diện Đăng ký đồng hồ nước</w:t>
      </w:r>
      <w:bookmarkEnd w:id="30"/>
    </w:p>
    <w:p w14:paraId="0E4DB09D" w14:textId="6968497A" w:rsidR="00014F50" w:rsidRPr="0078244F" w:rsidRDefault="00014F50" w:rsidP="008356E7">
      <w:pPr>
        <w:pStyle w:val="Nidungvnbn"/>
        <w:numPr>
          <w:ilvl w:val="0"/>
          <w:numId w:val="33"/>
        </w:numPr>
        <w:rPr>
          <w:lang w:val="vi-VN"/>
        </w:rPr>
      </w:pPr>
      <w:r w:rsidRPr="0078244F">
        <w:lastRenderedPageBreak/>
        <w:t xml:space="preserve">Tạo đồng hồ nước: Admin tạo đồng hồ nước bằng cách nhấn vào nút </w:t>
      </w:r>
      <w:r w:rsidR="006B02A2" w:rsidRPr="0078244F">
        <w:rPr>
          <w:lang w:val="vi-VN"/>
        </w:rPr>
        <w:t>“</w:t>
      </w:r>
      <w:r w:rsidRPr="0078244F">
        <w:t>Tạo đồng hồ</w:t>
      </w:r>
      <w:r w:rsidR="006B02A2" w:rsidRPr="0078244F">
        <w:rPr>
          <w:lang w:val="vi-VN"/>
        </w:rPr>
        <w:t>”</w:t>
      </w:r>
      <w:r w:rsidRPr="0078244F">
        <w:t xml:space="preserve"> trên giao diện.</w:t>
      </w:r>
    </w:p>
    <w:p w14:paraId="38BB445C" w14:textId="6A608AAE" w:rsidR="00C249B3" w:rsidRDefault="00C249B3" w:rsidP="00C249B3">
      <w:pPr>
        <w:pStyle w:val="Nidungvnbn"/>
        <w:keepNext/>
        <w:ind w:firstLine="0"/>
        <w:jc w:val="center"/>
      </w:pPr>
      <w:r>
        <w:rPr>
          <w:noProof/>
          <w:sz w:val="28"/>
          <w:szCs w:val="28"/>
        </w:rPr>
        <mc:AlternateContent>
          <mc:Choice Requires="wps">
            <w:drawing>
              <wp:anchor distT="0" distB="0" distL="114300" distR="114300" simplePos="0" relativeHeight="251672576" behindDoc="0" locked="0" layoutInCell="1" allowOverlap="1" wp14:anchorId="14B53438" wp14:editId="777EE9D8">
                <wp:simplePos x="0" y="0"/>
                <wp:positionH relativeFrom="column">
                  <wp:posOffset>3921125</wp:posOffset>
                </wp:positionH>
                <wp:positionV relativeFrom="paragraph">
                  <wp:posOffset>999490</wp:posOffset>
                </wp:positionV>
                <wp:extent cx="449580" cy="121920"/>
                <wp:effectExtent l="0" t="0" r="26670" b="11430"/>
                <wp:wrapNone/>
                <wp:docPr id="47" name="Rectangle 47"/>
                <wp:cNvGraphicFramePr/>
                <a:graphic xmlns:a="http://schemas.openxmlformats.org/drawingml/2006/main">
                  <a:graphicData uri="http://schemas.microsoft.com/office/word/2010/wordprocessingShape">
                    <wps:wsp>
                      <wps:cNvSpPr/>
                      <wps:spPr>
                        <a:xfrm>
                          <a:off x="0" y="0"/>
                          <a:ext cx="44958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FFF6A" id="Rectangle 47" o:spid="_x0000_s1026" style="position:absolute;margin-left:308.75pt;margin-top:78.7pt;width:35.4pt;height:9.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" filled="f" strokecolor="red" strokeweight="2pt"/>
            </w:pict>
          </mc:Fallback>
        </mc:AlternateContent>
      </w:r>
      <w:r w:rsidRPr="00E833A2">
        <w:rPr>
          <w:noProof/>
          <w:sz w:val="28"/>
          <w:szCs w:val="28"/>
        </w:rPr>
        <w:drawing>
          <wp:inline distT="0" distB="0" distL="0" distR="0" wp14:anchorId="62BFF412" wp14:editId="19181E66">
            <wp:extent cx="4389120" cy="2095148"/>
            <wp:effectExtent l="152400" t="152400" r="354330" b="3625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9120" cy="20951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7FD9A5" w14:textId="6D354B8F" w:rsidR="00C249B3" w:rsidRPr="00C249B3" w:rsidRDefault="00C249B3" w:rsidP="00C249B3">
      <w:pPr>
        <w:pStyle w:val="Caption"/>
        <w:rPr>
          <w:sz w:val="26"/>
          <w:lang w:val="vi-VN"/>
        </w:rPr>
      </w:pPr>
      <w:bookmarkStart w:id="31" w:name="_Toc92381580"/>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13</w:t>
      </w:r>
      <w:r w:rsidR="006C3135">
        <w:fldChar w:fldCharType="end"/>
      </w:r>
      <w:r>
        <w:rPr>
          <w:lang w:val="vi-VN"/>
        </w:rPr>
        <w:t xml:space="preserve"> </w:t>
      </w:r>
      <w:r w:rsidR="00C710A5">
        <w:rPr>
          <w:lang w:val="vi-VN"/>
        </w:rPr>
        <w:t>Tạo đồng hồ nước</w:t>
      </w:r>
      <w:bookmarkEnd w:id="31"/>
    </w:p>
    <w:p w14:paraId="362A9BF2" w14:textId="177BBE2A" w:rsidR="00014F50" w:rsidRPr="0078244F" w:rsidRDefault="00014F50" w:rsidP="008356E7">
      <w:pPr>
        <w:pStyle w:val="Nidungvnbn"/>
        <w:numPr>
          <w:ilvl w:val="0"/>
          <w:numId w:val="33"/>
        </w:numPr>
        <w:rPr>
          <w:lang w:val="vi-VN"/>
        </w:rPr>
      </w:pPr>
      <w:r w:rsidRPr="0078244F">
        <w:t>Xóa đồng hồ: Admin có thể xóa đồng hồ nước bằng cách chọn vào ô đồng hồ nước mà admin muốn xóa và nhấn vào nút “Xóa đồng hồ”. Thông báo xác nhận sẽ hiện lên giao diện để xác nhận việc xóa đồng hồ. Ngoài ra,</w:t>
      </w:r>
      <w:r w:rsidR="004C0BD9">
        <w:t xml:space="preserve"> admin có thể xem ID</w:t>
      </w:r>
      <w:r w:rsidRPr="0078244F">
        <w:t xml:space="preserve"> đồng hồ mà admin đã chọn ở góc trên bên trái màn hình.</w:t>
      </w:r>
    </w:p>
    <w:p w14:paraId="69350DDE" w14:textId="5C752CE0" w:rsidR="00500E36" w:rsidRDefault="00500E36" w:rsidP="00500E36">
      <w:pPr>
        <w:pStyle w:val="Nidungvnbn"/>
        <w:keepNext/>
        <w:ind w:firstLine="0"/>
        <w:jc w:val="center"/>
      </w:pPr>
      <w:r>
        <w:rPr>
          <w:noProof/>
          <w:sz w:val="28"/>
          <w:szCs w:val="28"/>
        </w:rPr>
        <mc:AlternateContent>
          <mc:Choice Requires="wps">
            <w:drawing>
              <wp:anchor distT="0" distB="0" distL="114300" distR="114300" simplePos="0" relativeHeight="251676672" behindDoc="0" locked="0" layoutInCell="1" allowOverlap="1" wp14:anchorId="16477CCC" wp14:editId="27595105">
                <wp:simplePos x="0" y="0"/>
                <wp:positionH relativeFrom="column">
                  <wp:posOffset>4073525</wp:posOffset>
                </wp:positionH>
                <wp:positionV relativeFrom="paragraph">
                  <wp:posOffset>1577340</wp:posOffset>
                </wp:positionV>
                <wp:extent cx="708660" cy="106680"/>
                <wp:effectExtent l="0" t="0" r="15240" b="26670"/>
                <wp:wrapNone/>
                <wp:docPr id="56" name="Rectangle 56"/>
                <wp:cNvGraphicFramePr/>
                <a:graphic xmlns:a="http://schemas.openxmlformats.org/drawingml/2006/main">
                  <a:graphicData uri="http://schemas.microsoft.com/office/word/2010/wordprocessingShape">
                    <wps:wsp>
                      <wps:cNvSpPr/>
                      <wps:spPr>
                        <a:xfrm>
                          <a:off x="0" y="0"/>
                          <a:ext cx="70866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7ECDB" id="Rectangle 56" o:spid="_x0000_s1026" style="position:absolute;margin-left:320.75pt;margin-top:124.2pt;width:55.8pt;height: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" filled="f" strokecolor="red" strokeweight="2pt"/>
            </w:pict>
          </mc:Fallback>
        </mc:AlternateContent>
      </w:r>
      <w:r>
        <w:rPr>
          <w:noProof/>
          <w:sz w:val="28"/>
          <w:szCs w:val="28"/>
        </w:rPr>
        <mc:AlternateContent>
          <mc:Choice Requires="wps">
            <w:drawing>
              <wp:anchor distT="0" distB="0" distL="114300" distR="114300" simplePos="0" relativeHeight="251675648" behindDoc="0" locked="0" layoutInCell="1" allowOverlap="1" wp14:anchorId="7EB5F91B" wp14:editId="76B94B41">
                <wp:simplePos x="0" y="0"/>
                <wp:positionH relativeFrom="column">
                  <wp:posOffset>2961005</wp:posOffset>
                </wp:positionH>
                <wp:positionV relativeFrom="paragraph">
                  <wp:posOffset>1440180</wp:posOffset>
                </wp:positionV>
                <wp:extent cx="1021080" cy="708660"/>
                <wp:effectExtent l="0" t="0" r="26670" b="15240"/>
                <wp:wrapNone/>
                <wp:docPr id="53" name="Rectangle 53"/>
                <wp:cNvGraphicFramePr/>
                <a:graphic xmlns:a="http://schemas.openxmlformats.org/drawingml/2006/main">
                  <a:graphicData uri="http://schemas.microsoft.com/office/word/2010/wordprocessingShape">
                    <wps:wsp>
                      <wps:cNvSpPr/>
                      <wps:spPr>
                        <a:xfrm>
                          <a:off x="0" y="0"/>
                          <a:ext cx="1021080" cy="708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3EA29" id="Rectangle 53" o:spid="_x0000_s1026" style="position:absolute;margin-left:233.15pt;margin-top:113.4pt;width:80.4pt;height:55.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" filled="f" strokecolor="red" strokeweight="2pt"/>
            </w:pict>
          </mc:Fallback>
        </mc:AlternateContent>
      </w:r>
      <w:r>
        <w:rPr>
          <w:noProof/>
          <w:sz w:val="28"/>
          <w:szCs w:val="28"/>
        </w:rPr>
        <mc:AlternateContent>
          <mc:Choice Requires="wps">
            <w:drawing>
              <wp:anchor distT="0" distB="0" distL="114300" distR="114300" simplePos="0" relativeHeight="251674624" behindDoc="0" locked="0" layoutInCell="1" allowOverlap="1" wp14:anchorId="162BC037" wp14:editId="1EC362C4">
                <wp:simplePos x="0" y="0"/>
                <wp:positionH relativeFrom="column">
                  <wp:posOffset>4584065</wp:posOffset>
                </wp:positionH>
                <wp:positionV relativeFrom="paragraph">
                  <wp:posOffset>990600</wp:posOffset>
                </wp:positionV>
                <wp:extent cx="426720" cy="144780"/>
                <wp:effectExtent l="0" t="0" r="11430" b="26670"/>
                <wp:wrapNone/>
                <wp:docPr id="52" name="Rectangle 52"/>
                <wp:cNvGraphicFramePr/>
                <a:graphic xmlns:a="http://schemas.openxmlformats.org/drawingml/2006/main">
                  <a:graphicData uri="http://schemas.microsoft.com/office/word/2010/wordprocessingShape">
                    <wps:wsp>
                      <wps:cNvSpPr/>
                      <wps:spPr>
                        <a:xfrm>
                          <a:off x="0" y="0"/>
                          <a:ext cx="42672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CE85E" id="Rectangle 52" o:spid="_x0000_s1026" style="position:absolute;margin-left:360.95pt;margin-top:78pt;width:33.6pt;height:11.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" filled="f" strokecolor="red" strokeweight="2pt"/>
            </w:pict>
          </mc:Fallback>
        </mc:AlternateContent>
      </w:r>
      <w:r>
        <w:rPr>
          <w:noProof/>
          <w:sz w:val="28"/>
          <w:szCs w:val="28"/>
        </w:rPr>
        <mc:AlternateContent>
          <mc:Choice Requires="wps">
            <w:drawing>
              <wp:anchor distT="0" distB="0" distL="114300" distR="114300" simplePos="0" relativeHeight="251673600" behindDoc="0" locked="0" layoutInCell="1" allowOverlap="1" wp14:anchorId="57B25282" wp14:editId="2A78FDDF">
                <wp:simplePos x="0" y="0"/>
                <wp:positionH relativeFrom="column">
                  <wp:posOffset>728345</wp:posOffset>
                </wp:positionH>
                <wp:positionV relativeFrom="paragraph">
                  <wp:posOffset>449580</wp:posOffset>
                </wp:positionV>
                <wp:extent cx="647700" cy="114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6477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3549E" id="Rectangle 50" o:spid="_x0000_s1026" style="position:absolute;margin-left:57.35pt;margin-top:35.4pt;width:51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" filled="f" strokecolor="red" strokeweight="2pt"/>
            </w:pict>
          </mc:Fallback>
        </mc:AlternateContent>
      </w:r>
      <w:r w:rsidRPr="00E833A2">
        <w:rPr>
          <w:noProof/>
          <w:sz w:val="28"/>
          <w:szCs w:val="28"/>
        </w:rPr>
        <w:drawing>
          <wp:inline distT="0" distB="0" distL="0" distR="0" wp14:anchorId="5F95317E" wp14:editId="5D7D79E6">
            <wp:extent cx="4389120" cy="2102182"/>
            <wp:effectExtent l="152400" t="152400" r="354330" b="3556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9120" cy="2102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74736F7" w14:textId="49EE95A6" w:rsidR="00500E36" w:rsidRPr="00500E36" w:rsidRDefault="00500E36" w:rsidP="00500E36">
      <w:pPr>
        <w:pStyle w:val="Caption"/>
        <w:rPr>
          <w:sz w:val="26"/>
          <w:lang w:val="vi-VN"/>
        </w:rPr>
      </w:pPr>
      <w:bookmarkStart w:id="32" w:name="_Toc92381581"/>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14</w:t>
      </w:r>
      <w:r w:rsidR="006C3135">
        <w:fldChar w:fldCharType="end"/>
      </w:r>
      <w:r>
        <w:rPr>
          <w:lang w:val="vi-VN"/>
        </w:rPr>
        <w:t xml:space="preserve"> </w:t>
      </w:r>
      <w:r w:rsidR="00EC27E9">
        <w:rPr>
          <w:lang w:val="vi-VN"/>
        </w:rPr>
        <w:t>Xóa đồng hồ nước</w:t>
      </w:r>
      <w:bookmarkEnd w:id="32"/>
    </w:p>
    <w:p w14:paraId="2289E194" w14:textId="03BC8B46" w:rsidR="00014F50" w:rsidRPr="0078244F" w:rsidRDefault="00014F50" w:rsidP="008356E7">
      <w:pPr>
        <w:pStyle w:val="Nidungvnbn"/>
        <w:numPr>
          <w:ilvl w:val="0"/>
          <w:numId w:val="33"/>
        </w:numPr>
        <w:rPr>
          <w:lang w:val="vi-VN"/>
        </w:rPr>
      </w:pPr>
      <w:r w:rsidRPr="0078244F">
        <w:lastRenderedPageBreak/>
        <w:t>Xóa khách hàng: Admin xóa khách hàng</w:t>
      </w:r>
      <w:r w:rsidR="00A938BE">
        <w:t xml:space="preserve"> bằng cách chọn vào ô</w:t>
      </w:r>
      <w:r w:rsidRPr="0078244F">
        <w:t xml:space="preserve"> khách hàng mà admin muốn xóa và nhấn nút “Xóa người dùng”. Thông báo xác nhận sẽ hiện lên giao diện để xác nhận việc xóa khách hàng. Ngoài ra, admin có thể xem số điện thoại mà admin đã chọn ở góc trên bên trái màn hình.</w:t>
      </w:r>
    </w:p>
    <w:p w14:paraId="400B1D49" w14:textId="5973A0DB" w:rsidR="00311D67" w:rsidRDefault="00C21483" w:rsidP="00311D67">
      <w:pPr>
        <w:pStyle w:val="Nidungvnbn"/>
        <w:keepNext/>
        <w:ind w:firstLine="0"/>
        <w:jc w:val="center"/>
      </w:pPr>
      <w:r>
        <w:rPr>
          <w:noProof/>
          <w:sz w:val="28"/>
          <w:szCs w:val="28"/>
        </w:rPr>
        <mc:AlternateContent>
          <mc:Choice Requires="wps">
            <w:drawing>
              <wp:anchor distT="0" distB="0" distL="114300" distR="114300" simplePos="0" relativeHeight="251680768" behindDoc="0" locked="0" layoutInCell="1" allowOverlap="1" wp14:anchorId="43EEC4BB" wp14:editId="5F6C3480">
                <wp:simplePos x="0" y="0"/>
                <wp:positionH relativeFrom="column">
                  <wp:posOffset>3334385</wp:posOffset>
                </wp:positionH>
                <wp:positionV relativeFrom="paragraph">
                  <wp:posOffset>1021080</wp:posOffset>
                </wp:positionV>
                <wp:extent cx="510540" cy="106680"/>
                <wp:effectExtent l="0" t="0" r="22860" b="26670"/>
                <wp:wrapNone/>
                <wp:docPr id="62" name="Rectangle 62"/>
                <wp:cNvGraphicFramePr/>
                <a:graphic xmlns:a="http://schemas.openxmlformats.org/drawingml/2006/main">
                  <a:graphicData uri="http://schemas.microsoft.com/office/word/2010/wordprocessingShape">
                    <wps:wsp>
                      <wps:cNvSpPr/>
                      <wps:spPr>
                        <a:xfrm>
                          <a:off x="0" y="0"/>
                          <a:ext cx="51054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46DBD" id="Rectangle 62" o:spid="_x0000_s1026" style="position:absolute;margin-left:262.55pt;margin-top:80.4pt;width:40.2pt;height:8.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" filled="f" strokecolor="red" strokeweight="2pt"/>
            </w:pict>
          </mc:Fallback>
        </mc:AlternateContent>
      </w:r>
      <w:r>
        <w:rPr>
          <w:noProof/>
          <w:sz w:val="28"/>
          <w:szCs w:val="28"/>
        </w:rPr>
        <mc:AlternateContent>
          <mc:Choice Requires="wps">
            <w:drawing>
              <wp:anchor distT="0" distB="0" distL="114300" distR="114300" simplePos="0" relativeHeight="251679744" behindDoc="0" locked="0" layoutInCell="1" allowOverlap="1" wp14:anchorId="16B8BA4F" wp14:editId="2B5C4B1E">
                <wp:simplePos x="0" y="0"/>
                <wp:positionH relativeFrom="column">
                  <wp:posOffset>2839085</wp:posOffset>
                </wp:positionH>
                <wp:positionV relativeFrom="paragraph">
                  <wp:posOffset>1478280</wp:posOffset>
                </wp:positionV>
                <wp:extent cx="1257300" cy="662940"/>
                <wp:effectExtent l="0" t="0" r="19050" b="22860"/>
                <wp:wrapNone/>
                <wp:docPr id="61" name="Rectangle 61"/>
                <wp:cNvGraphicFramePr/>
                <a:graphic xmlns:a="http://schemas.openxmlformats.org/drawingml/2006/main">
                  <a:graphicData uri="http://schemas.microsoft.com/office/word/2010/wordprocessingShape">
                    <wps:wsp>
                      <wps:cNvSpPr/>
                      <wps:spPr>
                        <a:xfrm>
                          <a:off x="0" y="0"/>
                          <a:ext cx="1257300" cy="662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2FD7E" id="Rectangle 61" o:spid="_x0000_s1026" style="position:absolute;margin-left:223.55pt;margin-top:116.4pt;width:99pt;height:52.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" filled="f" strokecolor="red" strokeweight="2pt"/>
            </w:pict>
          </mc:Fallback>
        </mc:AlternateContent>
      </w:r>
      <w:r>
        <w:rPr>
          <w:noProof/>
          <w:sz w:val="28"/>
          <w:szCs w:val="28"/>
        </w:rPr>
        <mc:AlternateContent>
          <mc:Choice Requires="wps">
            <w:drawing>
              <wp:anchor distT="0" distB="0" distL="114300" distR="114300" simplePos="0" relativeHeight="251678720" behindDoc="0" locked="0" layoutInCell="1" allowOverlap="1" wp14:anchorId="531C2DFB" wp14:editId="22FE440F">
                <wp:simplePos x="0" y="0"/>
                <wp:positionH relativeFrom="column">
                  <wp:posOffset>835025</wp:posOffset>
                </wp:positionH>
                <wp:positionV relativeFrom="paragraph">
                  <wp:posOffset>1280160</wp:posOffset>
                </wp:positionV>
                <wp:extent cx="2590800" cy="121920"/>
                <wp:effectExtent l="0" t="0" r="19050" b="11430"/>
                <wp:wrapNone/>
                <wp:docPr id="59" name="Rectangle 59"/>
                <wp:cNvGraphicFramePr/>
                <a:graphic xmlns:a="http://schemas.openxmlformats.org/drawingml/2006/main">
                  <a:graphicData uri="http://schemas.microsoft.com/office/word/2010/wordprocessingShape">
                    <wps:wsp>
                      <wps:cNvSpPr/>
                      <wps:spPr>
                        <a:xfrm>
                          <a:off x="0" y="0"/>
                          <a:ext cx="259080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DFAC6" id="Rectangle 59" o:spid="_x0000_s1026" style="position:absolute;margin-left:65.75pt;margin-top:100.8pt;width:204pt;height:9.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" filled="f" strokecolor="red" strokeweight="2pt"/>
            </w:pict>
          </mc:Fallback>
        </mc:AlternateContent>
      </w:r>
      <w:r>
        <w:rPr>
          <w:noProof/>
          <w:sz w:val="28"/>
          <w:szCs w:val="28"/>
        </w:rPr>
        <mc:AlternateContent>
          <mc:Choice Requires="wps">
            <w:drawing>
              <wp:anchor distT="0" distB="0" distL="114300" distR="114300" simplePos="0" relativeHeight="251677696" behindDoc="0" locked="0" layoutInCell="1" allowOverlap="1" wp14:anchorId="59603E0D" wp14:editId="540B2F01">
                <wp:simplePos x="0" y="0"/>
                <wp:positionH relativeFrom="column">
                  <wp:posOffset>1071245</wp:posOffset>
                </wp:positionH>
                <wp:positionV relativeFrom="paragraph">
                  <wp:posOffset>342900</wp:posOffset>
                </wp:positionV>
                <wp:extent cx="426720" cy="106680"/>
                <wp:effectExtent l="0" t="0" r="11430" b="26670"/>
                <wp:wrapNone/>
                <wp:docPr id="57" name="Rectangle 57"/>
                <wp:cNvGraphicFramePr/>
                <a:graphic xmlns:a="http://schemas.openxmlformats.org/drawingml/2006/main">
                  <a:graphicData uri="http://schemas.microsoft.com/office/word/2010/wordprocessingShape">
                    <wps:wsp>
                      <wps:cNvSpPr/>
                      <wps:spPr>
                        <a:xfrm>
                          <a:off x="0" y="0"/>
                          <a:ext cx="42672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0A73B" id="Rectangle 57" o:spid="_x0000_s1026" style="position:absolute;margin-left:84.35pt;margin-top:27pt;width:33.6pt;height:8.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" filled="f" strokecolor="red" strokeweight="2pt"/>
            </w:pict>
          </mc:Fallback>
        </mc:AlternateContent>
      </w:r>
      <w:r w:rsidR="00311D67" w:rsidRPr="003F6F99">
        <w:rPr>
          <w:noProof/>
          <w:sz w:val="28"/>
          <w:szCs w:val="28"/>
        </w:rPr>
        <w:drawing>
          <wp:inline distT="0" distB="0" distL="0" distR="0" wp14:anchorId="44C9A723" wp14:editId="14D72312">
            <wp:extent cx="4389120" cy="2102182"/>
            <wp:effectExtent l="152400" t="152400" r="354330" b="3556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120" cy="2102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E04FFC" w14:textId="11C4401A" w:rsidR="00311D67" w:rsidRPr="00311D67" w:rsidRDefault="00311D67" w:rsidP="00311D67">
      <w:pPr>
        <w:pStyle w:val="Caption"/>
        <w:rPr>
          <w:sz w:val="26"/>
          <w:lang w:val="vi-VN"/>
        </w:rPr>
      </w:pPr>
      <w:bookmarkStart w:id="33" w:name="_Toc92381582"/>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15</w:t>
      </w:r>
      <w:r w:rsidR="006C3135">
        <w:fldChar w:fldCharType="end"/>
      </w:r>
      <w:r>
        <w:rPr>
          <w:lang w:val="vi-VN"/>
        </w:rPr>
        <w:t xml:space="preserve"> Xóa khách hàng</w:t>
      </w:r>
      <w:bookmarkEnd w:id="33"/>
    </w:p>
    <w:p w14:paraId="62D61E3F" w14:textId="4BCA0709" w:rsidR="00014F50" w:rsidRPr="0078244F" w:rsidRDefault="00014F50" w:rsidP="008356E7">
      <w:pPr>
        <w:pStyle w:val="Nidungvnbn"/>
        <w:numPr>
          <w:ilvl w:val="0"/>
          <w:numId w:val="33"/>
        </w:numPr>
        <w:rPr>
          <w:lang w:val="vi-VN"/>
        </w:rPr>
      </w:pPr>
      <w:r w:rsidRPr="0078244F">
        <w:t>Hủy đồng hồ: Admin hủy đăng ký đồng hồ của khách hàng bằng cách chọn ô khách hàng mà người dùng muốn hủy đăng ký đồng hồ và nhấn “Hủy đồng hồ”. Thông báo xác nhận hủy đồng hồ sẽ được hiển thị lên giao diện để các nhận việc hủy. Ngoài ra, admin có thể xem ô người dùng mà mình đã chọn ở góc trên bên trái màn hình.</w:t>
      </w:r>
    </w:p>
    <w:p w14:paraId="632FC04F" w14:textId="326F9408" w:rsidR="009160A2" w:rsidRDefault="00D577A9" w:rsidP="009160A2">
      <w:pPr>
        <w:pStyle w:val="Nidungvnbn"/>
        <w:keepNext/>
        <w:ind w:firstLine="0"/>
        <w:jc w:val="center"/>
      </w:pPr>
      <w:r>
        <w:rPr>
          <w:noProof/>
          <w:sz w:val="28"/>
          <w:szCs w:val="28"/>
        </w:rPr>
        <w:lastRenderedPageBreak/>
        <mc:AlternateContent>
          <mc:Choice Requires="wps">
            <w:drawing>
              <wp:anchor distT="0" distB="0" distL="114300" distR="114300" simplePos="0" relativeHeight="251684864" behindDoc="0" locked="0" layoutInCell="1" allowOverlap="1" wp14:anchorId="03DBCB8D" wp14:editId="2E40023A">
                <wp:simplePos x="0" y="0"/>
                <wp:positionH relativeFrom="column">
                  <wp:posOffset>2724785</wp:posOffset>
                </wp:positionH>
                <wp:positionV relativeFrom="paragraph">
                  <wp:posOffset>1022350</wp:posOffset>
                </wp:positionV>
                <wp:extent cx="487680" cy="129540"/>
                <wp:effectExtent l="0" t="0" r="26670" b="22860"/>
                <wp:wrapNone/>
                <wp:docPr id="68" name="Rectangle 68"/>
                <wp:cNvGraphicFramePr/>
                <a:graphic xmlns:a="http://schemas.openxmlformats.org/drawingml/2006/main">
                  <a:graphicData uri="http://schemas.microsoft.com/office/word/2010/wordprocessingShape">
                    <wps:wsp>
                      <wps:cNvSpPr/>
                      <wps:spPr>
                        <a:xfrm>
                          <a:off x="0" y="0"/>
                          <a:ext cx="48768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0EBF7" id="Rectangle 68" o:spid="_x0000_s1026" style="position:absolute;margin-left:214.55pt;margin-top:80.5pt;width:38.4pt;height:10.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" filled="f" strokecolor="red" strokeweight="2pt"/>
            </w:pict>
          </mc:Fallback>
        </mc:AlternateContent>
      </w:r>
      <w:r>
        <w:rPr>
          <w:noProof/>
          <w:sz w:val="28"/>
          <w:szCs w:val="28"/>
        </w:rPr>
        <mc:AlternateContent>
          <mc:Choice Requires="wps">
            <w:drawing>
              <wp:anchor distT="0" distB="0" distL="114300" distR="114300" simplePos="0" relativeHeight="251682816" behindDoc="0" locked="0" layoutInCell="1" allowOverlap="1" wp14:anchorId="2FD73BBF" wp14:editId="16E0C9B8">
                <wp:simplePos x="0" y="0"/>
                <wp:positionH relativeFrom="column">
                  <wp:posOffset>2587625</wp:posOffset>
                </wp:positionH>
                <wp:positionV relativeFrom="paragraph">
                  <wp:posOffset>1456690</wp:posOffset>
                </wp:positionV>
                <wp:extent cx="1737360" cy="655320"/>
                <wp:effectExtent l="0" t="0" r="15240" b="11430"/>
                <wp:wrapNone/>
                <wp:docPr id="66" name="Rectangle 66"/>
                <wp:cNvGraphicFramePr/>
                <a:graphic xmlns:a="http://schemas.openxmlformats.org/drawingml/2006/main">
                  <a:graphicData uri="http://schemas.microsoft.com/office/word/2010/wordprocessingShape">
                    <wps:wsp>
                      <wps:cNvSpPr/>
                      <wps:spPr>
                        <a:xfrm>
                          <a:off x="0" y="0"/>
                          <a:ext cx="1737360" cy="6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2A597" id="Rectangle 66" o:spid="_x0000_s1026" style="position:absolute;margin-left:203.75pt;margin-top:114.7pt;width:136.8pt;height:51.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2mQIAAIcFAAAOAAAAZHJzL2Uyb0RvYy54bWysVE1v2zAMvQ/YfxB0X52kT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" filled="f" strokecolor="red" strokeweight="2pt"/>
            </w:pict>
          </mc:Fallback>
        </mc:AlternateContent>
      </w:r>
      <w:r>
        <w:rPr>
          <w:noProof/>
          <w:sz w:val="28"/>
          <w:szCs w:val="28"/>
        </w:rPr>
        <mc:AlternateContent>
          <mc:Choice Requires="wps">
            <w:drawing>
              <wp:anchor distT="0" distB="0" distL="114300" distR="114300" simplePos="0" relativeHeight="251683840" behindDoc="0" locked="0" layoutInCell="1" allowOverlap="1" wp14:anchorId="4D1760E6" wp14:editId="2880027A">
                <wp:simplePos x="0" y="0"/>
                <wp:positionH relativeFrom="column">
                  <wp:posOffset>895985</wp:posOffset>
                </wp:positionH>
                <wp:positionV relativeFrom="paragraph">
                  <wp:posOffset>1593850</wp:posOffset>
                </wp:positionV>
                <wp:extent cx="1668780" cy="99060"/>
                <wp:effectExtent l="0" t="0" r="26670" b="15240"/>
                <wp:wrapNone/>
                <wp:docPr id="67" name="Rectangle 67"/>
                <wp:cNvGraphicFramePr/>
                <a:graphic xmlns:a="http://schemas.openxmlformats.org/drawingml/2006/main">
                  <a:graphicData uri="http://schemas.microsoft.com/office/word/2010/wordprocessingShape">
                    <wps:wsp>
                      <wps:cNvSpPr/>
                      <wps:spPr>
                        <a:xfrm>
                          <a:off x="0" y="0"/>
                          <a:ext cx="166878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44B3C" id="Rectangle 67" o:spid="_x0000_s1026" style="position:absolute;margin-left:70.55pt;margin-top:125.5pt;width:131.4pt;height:7.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" filled="f" strokecolor="red" strokeweight="2pt"/>
            </w:pict>
          </mc:Fallback>
        </mc:AlternateContent>
      </w:r>
      <w:r>
        <w:rPr>
          <w:noProof/>
          <w:sz w:val="28"/>
          <w:szCs w:val="28"/>
        </w:rPr>
        <mc:AlternateContent>
          <mc:Choice Requires="wps">
            <w:drawing>
              <wp:anchor distT="0" distB="0" distL="114300" distR="114300" simplePos="0" relativeHeight="251681792" behindDoc="0" locked="0" layoutInCell="1" allowOverlap="1" wp14:anchorId="5CEF0A55" wp14:editId="257C53EB">
                <wp:simplePos x="0" y="0"/>
                <wp:positionH relativeFrom="column">
                  <wp:posOffset>1094105</wp:posOffset>
                </wp:positionH>
                <wp:positionV relativeFrom="paragraph">
                  <wp:posOffset>344170</wp:posOffset>
                </wp:positionV>
                <wp:extent cx="441960" cy="99060"/>
                <wp:effectExtent l="0" t="0" r="15240" b="15240"/>
                <wp:wrapNone/>
                <wp:docPr id="64" name="Rectangle 64"/>
                <wp:cNvGraphicFramePr/>
                <a:graphic xmlns:a="http://schemas.openxmlformats.org/drawingml/2006/main">
                  <a:graphicData uri="http://schemas.microsoft.com/office/word/2010/wordprocessingShape">
                    <wps:wsp>
                      <wps:cNvSpPr/>
                      <wps:spPr>
                        <a:xfrm>
                          <a:off x="0" y="0"/>
                          <a:ext cx="44196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E1D0D" id="Rectangle 64" o:spid="_x0000_s1026" style="position:absolute;margin-left:86.15pt;margin-top:27.1pt;width:34.8pt;height:7.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" filled="f" strokecolor="red" strokeweight="2pt"/>
            </w:pict>
          </mc:Fallback>
        </mc:AlternateContent>
      </w:r>
      <w:r w:rsidR="009160A2" w:rsidRPr="001B641C">
        <w:rPr>
          <w:noProof/>
          <w:sz w:val="28"/>
          <w:szCs w:val="28"/>
        </w:rPr>
        <w:drawing>
          <wp:inline distT="0" distB="0" distL="0" distR="0" wp14:anchorId="2FC7877E" wp14:editId="00F847D8">
            <wp:extent cx="4389120" cy="2103589"/>
            <wp:effectExtent l="152400" t="152400" r="354330" b="3543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9120" cy="21035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07CB69E" w14:textId="4A91A961" w:rsidR="009160A2" w:rsidRPr="009160A2" w:rsidRDefault="009160A2" w:rsidP="009160A2">
      <w:pPr>
        <w:pStyle w:val="Caption"/>
        <w:rPr>
          <w:sz w:val="26"/>
          <w:lang w:val="vi-VN"/>
        </w:rPr>
      </w:pPr>
      <w:bookmarkStart w:id="34" w:name="_Toc92381583"/>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16</w:t>
      </w:r>
      <w:r w:rsidR="006C3135">
        <w:fldChar w:fldCharType="end"/>
      </w:r>
      <w:r>
        <w:rPr>
          <w:lang w:val="vi-VN"/>
        </w:rPr>
        <w:t xml:space="preserve"> Hủy đồng hồ nước của khách hàng</w:t>
      </w:r>
      <w:bookmarkEnd w:id="34"/>
    </w:p>
    <w:p w14:paraId="19F46582" w14:textId="25011304" w:rsidR="00014F50" w:rsidRPr="0078244F" w:rsidRDefault="00014F50" w:rsidP="008356E7">
      <w:pPr>
        <w:pStyle w:val="Nidungvnbn"/>
        <w:numPr>
          <w:ilvl w:val="0"/>
          <w:numId w:val="33"/>
        </w:numPr>
        <w:rPr>
          <w:lang w:val="vi-VN"/>
        </w:rPr>
      </w:pPr>
      <w:r w:rsidRPr="0078244F">
        <w:t>Đăng ký đồng hồ: Admin đăng ký đồng hồ cho khách hàng bằng cách chọn ô khách hàng đăng ký đồng hồ và ô đồng hồ mà admin muốn đăng ký cho khách hàng. Thông tin sẽ được hiển thị ở góc trên bên trái màn hình. Sau đó, người sẽ nhấn vào “Đăng ký đồng hồ”. Thông báo xác nhận cũng sẽ được hiển thị.</w:t>
      </w:r>
    </w:p>
    <w:p w14:paraId="76B9E7AF" w14:textId="4AD55962" w:rsidR="00D577A9" w:rsidRDefault="005F1BB7" w:rsidP="00D577A9">
      <w:pPr>
        <w:pStyle w:val="Nidungvnbn"/>
        <w:keepNext/>
        <w:ind w:firstLine="0"/>
        <w:jc w:val="center"/>
      </w:pPr>
      <w:r>
        <w:rPr>
          <w:noProof/>
          <w:sz w:val="28"/>
          <w:szCs w:val="28"/>
        </w:rPr>
        <mc:AlternateContent>
          <mc:Choice Requires="wps">
            <w:drawing>
              <wp:anchor distT="0" distB="0" distL="114300" distR="114300" simplePos="0" relativeHeight="251689984" behindDoc="0" locked="0" layoutInCell="1" allowOverlap="1" wp14:anchorId="75D2E6AE" wp14:editId="020AF8BB">
                <wp:simplePos x="0" y="0"/>
                <wp:positionH relativeFrom="column">
                  <wp:posOffset>4088765</wp:posOffset>
                </wp:positionH>
                <wp:positionV relativeFrom="paragraph">
                  <wp:posOffset>1571625</wp:posOffset>
                </wp:positionV>
                <wp:extent cx="845820" cy="121920"/>
                <wp:effectExtent l="0" t="0" r="11430" b="11430"/>
                <wp:wrapNone/>
                <wp:docPr id="74" name="Rectangle 74"/>
                <wp:cNvGraphicFramePr/>
                <a:graphic xmlns:a="http://schemas.openxmlformats.org/drawingml/2006/main">
                  <a:graphicData uri="http://schemas.microsoft.com/office/word/2010/wordprocessingShape">
                    <wps:wsp>
                      <wps:cNvSpPr/>
                      <wps:spPr>
                        <a:xfrm>
                          <a:off x="0" y="0"/>
                          <a:ext cx="84582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81D23" id="Rectangle 74" o:spid="_x0000_s1026" style="position:absolute;margin-left:321.95pt;margin-top:123.75pt;width:66.6pt;height:9.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" filled="f" strokecolor="red" strokeweight="2pt"/>
            </w:pict>
          </mc:Fallback>
        </mc:AlternateContent>
      </w:r>
      <w:r>
        <w:rPr>
          <w:noProof/>
          <w:sz w:val="28"/>
          <w:szCs w:val="28"/>
        </w:rPr>
        <mc:AlternateContent>
          <mc:Choice Requires="wps">
            <w:drawing>
              <wp:anchor distT="0" distB="0" distL="114300" distR="114300" simplePos="0" relativeHeight="251688960" behindDoc="0" locked="0" layoutInCell="1" allowOverlap="1" wp14:anchorId="1BEAA040" wp14:editId="46865A96">
                <wp:simplePos x="0" y="0"/>
                <wp:positionH relativeFrom="column">
                  <wp:posOffset>2138045</wp:posOffset>
                </wp:positionH>
                <wp:positionV relativeFrom="paragraph">
                  <wp:posOffset>1464945</wp:posOffset>
                </wp:positionV>
                <wp:extent cx="1775460" cy="670560"/>
                <wp:effectExtent l="0" t="0" r="15240" b="15240"/>
                <wp:wrapNone/>
                <wp:docPr id="73" name="Rectangle 73"/>
                <wp:cNvGraphicFramePr/>
                <a:graphic xmlns:a="http://schemas.openxmlformats.org/drawingml/2006/main">
                  <a:graphicData uri="http://schemas.microsoft.com/office/word/2010/wordprocessingShape">
                    <wps:wsp>
                      <wps:cNvSpPr/>
                      <wps:spPr>
                        <a:xfrm>
                          <a:off x="0" y="0"/>
                          <a:ext cx="1775460" cy="670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DDFF7" id="Rectangle 73" o:spid="_x0000_s1026" style="position:absolute;margin-left:168.35pt;margin-top:115.35pt;width:139.8pt;height:52.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" filled="f" strokecolor="red" strokeweight="2pt"/>
            </w:pict>
          </mc:Fallback>
        </mc:AlternateContent>
      </w:r>
      <w:r>
        <w:rPr>
          <w:noProof/>
          <w:sz w:val="28"/>
          <w:szCs w:val="28"/>
        </w:rPr>
        <mc:AlternateContent>
          <mc:Choice Requires="wps">
            <w:drawing>
              <wp:anchor distT="0" distB="0" distL="114300" distR="114300" simplePos="0" relativeHeight="251687936" behindDoc="0" locked="0" layoutInCell="1" allowOverlap="1" wp14:anchorId="1199F7F9" wp14:editId="40C1446C">
                <wp:simplePos x="0" y="0"/>
                <wp:positionH relativeFrom="column">
                  <wp:posOffset>812165</wp:posOffset>
                </wp:positionH>
                <wp:positionV relativeFrom="paragraph">
                  <wp:posOffset>1297305</wp:posOffset>
                </wp:positionV>
                <wp:extent cx="2628900" cy="91440"/>
                <wp:effectExtent l="0" t="0" r="19050" b="22860"/>
                <wp:wrapNone/>
                <wp:docPr id="72" name="Rectangle 72"/>
                <wp:cNvGraphicFramePr/>
                <a:graphic xmlns:a="http://schemas.openxmlformats.org/drawingml/2006/main">
                  <a:graphicData uri="http://schemas.microsoft.com/office/word/2010/wordprocessingShape">
                    <wps:wsp>
                      <wps:cNvSpPr/>
                      <wps:spPr>
                        <a:xfrm>
                          <a:off x="0" y="0"/>
                          <a:ext cx="262890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67D6F" id="Rectangle 72" o:spid="_x0000_s1026" style="position:absolute;margin-left:63.95pt;margin-top:102.15pt;width:207pt;height:7.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" filled="f" strokecolor="red" strokeweight="2pt"/>
            </w:pict>
          </mc:Fallback>
        </mc:AlternateContent>
      </w:r>
      <w:r>
        <w:rPr>
          <w:noProof/>
          <w:sz w:val="28"/>
          <w:szCs w:val="28"/>
        </w:rPr>
        <mc:AlternateContent>
          <mc:Choice Requires="wps">
            <w:drawing>
              <wp:anchor distT="0" distB="0" distL="114300" distR="114300" simplePos="0" relativeHeight="251686912" behindDoc="0" locked="0" layoutInCell="1" allowOverlap="1" wp14:anchorId="63A8E5EF" wp14:editId="676AF24D">
                <wp:simplePos x="0" y="0"/>
                <wp:positionH relativeFrom="column">
                  <wp:posOffset>1063625</wp:posOffset>
                </wp:positionH>
                <wp:positionV relativeFrom="paragraph">
                  <wp:posOffset>611505</wp:posOffset>
                </wp:positionV>
                <wp:extent cx="510540" cy="114300"/>
                <wp:effectExtent l="0" t="0" r="22860" b="19050"/>
                <wp:wrapNone/>
                <wp:docPr id="71" name="Rectangle 71"/>
                <wp:cNvGraphicFramePr/>
                <a:graphic xmlns:a="http://schemas.openxmlformats.org/drawingml/2006/main">
                  <a:graphicData uri="http://schemas.microsoft.com/office/word/2010/wordprocessingShape">
                    <wps:wsp>
                      <wps:cNvSpPr/>
                      <wps:spPr>
                        <a:xfrm>
                          <a:off x="0" y="0"/>
                          <a:ext cx="51054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904C3" id="Rectangle 71" o:spid="_x0000_s1026" style="position:absolute;margin-left:83.75pt;margin-top:48.15pt;width:40.2pt;height: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" filled="f" strokecolor="red" strokeweight="2pt"/>
            </w:pict>
          </mc:Fallback>
        </mc:AlternateContent>
      </w:r>
      <w:r>
        <w:rPr>
          <w:noProof/>
          <w:sz w:val="28"/>
          <w:szCs w:val="28"/>
        </w:rPr>
        <mc:AlternateContent>
          <mc:Choice Requires="wps">
            <w:drawing>
              <wp:anchor distT="0" distB="0" distL="114300" distR="114300" simplePos="0" relativeHeight="251685888" behindDoc="0" locked="0" layoutInCell="1" allowOverlap="1" wp14:anchorId="614FDC23" wp14:editId="3E1067C2">
                <wp:simplePos x="0" y="0"/>
                <wp:positionH relativeFrom="column">
                  <wp:posOffset>713105</wp:posOffset>
                </wp:positionH>
                <wp:positionV relativeFrom="paragraph">
                  <wp:posOffset>321945</wp:posOffset>
                </wp:positionV>
                <wp:extent cx="815340" cy="236220"/>
                <wp:effectExtent l="0" t="0" r="22860" b="11430"/>
                <wp:wrapNone/>
                <wp:docPr id="69" name="Rectangle 69"/>
                <wp:cNvGraphicFramePr/>
                <a:graphic xmlns:a="http://schemas.openxmlformats.org/drawingml/2006/main">
                  <a:graphicData uri="http://schemas.microsoft.com/office/word/2010/wordprocessingShape">
                    <wps:wsp>
                      <wps:cNvSpPr/>
                      <wps:spPr>
                        <a:xfrm>
                          <a:off x="0" y="0"/>
                          <a:ext cx="81534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A28FF" id="Rectangle 69" o:spid="_x0000_s1026" style="position:absolute;margin-left:56.15pt;margin-top:25.35pt;width:64.2pt;height:1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" filled="f" strokecolor="red" strokeweight="2pt"/>
            </w:pict>
          </mc:Fallback>
        </mc:AlternateContent>
      </w:r>
      <w:r w:rsidR="00D577A9" w:rsidRPr="00F7724B">
        <w:rPr>
          <w:noProof/>
          <w:sz w:val="28"/>
          <w:szCs w:val="28"/>
        </w:rPr>
        <w:drawing>
          <wp:inline distT="0" distB="0" distL="0" distR="0" wp14:anchorId="523F972D" wp14:editId="1348BBBD">
            <wp:extent cx="4388400" cy="2094804"/>
            <wp:effectExtent l="152400" t="152400" r="355600" b="3632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8400" cy="2094804"/>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3581F" w14:textId="1ADABC6E" w:rsidR="00D577A9" w:rsidRPr="00D577A9" w:rsidRDefault="00D577A9" w:rsidP="00D577A9">
      <w:pPr>
        <w:pStyle w:val="Caption"/>
        <w:rPr>
          <w:sz w:val="26"/>
          <w:lang w:val="vi-VN"/>
        </w:rPr>
      </w:pPr>
      <w:bookmarkStart w:id="35" w:name="_Toc92381584"/>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17</w:t>
      </w:r>
      <w:r w:rsidR="006C3135">
        <w:fldChar w:fldCharType="end"/>
      </w:r>
      <w:r>
        <w:rPr>
          <w:lang w:val="vi-VN"/>
        </w:rPr>
        <w:t xml:space="preserve"> Đăng ký đồng hồ nước</w:t>
      </w:r>
      <w:bookmarkEnd w:id="35"/>
    </w:p>
    <w:p w14:paraId="2D54712F" w14:textId="3C43B9FA" w:rsidR="005753C2" w:rsidRPr="0078244F" w:rsidRDefault="00014F50" w:rsidP="005753C2">
      <w:pPr>
        <w:pStyle w:val="Nidungvnbn"/>
        <w:numPr>
          <w:ilvl w:val="0"/>
          <w:numId w:val="33"/>
        </w:numPr>
        <w:rPr>
          <w:lang w:val="vi-VN"/>
        </w:rPr>
      </w:pPr>
      <w:r w:rsidRPr="0078244F">
        <w:t xml:space="preserve">Tính tiền nước: Cuối mối tháng Công ty sẽ tính tiền nước đã sử dụng của mỗi khách hàng và thông báo về giao diện cho mỗi khách hàng sử dụng bằng cách nhấn vào </w:t>
      </w:r>
      <w:r w:rsidRPr="0078244F">
        <w:lastRenderedPageBreak/>
        <w:t>nút “Tính tiền nước” phía trên bên phải màn hình giao diện chính. Tiền nước sẽ dựa trên số khối nước mà khách hàng đó đã sử dụng.</w:t>
      </w:r>
    </w:p>
    <w:p w14:paraId="66F92037" w14:textId="172B6EE8" w:rsidR="005753C2" w:rsidRDefault="00F56867" w:rsidP="005753C2">
      <w:pPr>
        <w:pStyle w:val="Nidungvnbn"/>
        <w:keepNext/>
        <w:ind w:firstLine="0"/>
        <w:jc w:val="center"/>
      </w:pPr>
      <w:r>
        <w:rPr>
          <w:noProof/>
          <w:sz w:val="28"/>
          <w:szCs w:val="28"/>
        </w:rPr>
        <mc:AlternateContent>
          <mc:Choice Requires="wps">
            <w:drawing>
              <wp:anchor distT="0" distB="0" distL="114300" distR="114300" simplePos="0" relativeHeight="251691008" behindDoc="0" locked="0" layoutInCell="1" allowOverlap="1" wp14:anchorId="784A7B8A" wp14:editId="70AD53D8">
                <wp:simplePos x="0" y="0"/>
                <wp:positionH relativeFrom="column">
                  <wp:posOffset>4485005</wp:posOffset>
                </wp:positionH>
                <wp:positionV relativeFrom="paragraph">
                  <wp:posOffset>426720</wp:posOffset>
                </wp:positionV>
                <wp:extent cx="510540" cy="160020"/>
                <wp:effectExtent l="0" t="0" r="22860" b="11430"/>
                <wp:wrapNone/>
                <wp:docPr id="76" name="Rectangle 76"/>
                <wp:cNvGraphicFramePr/>
                <a:graphic xmlns:a="http://schemas.openxmlformats.org/drawingml/2006/main">
                  <a:graphicData uri="http://schemas.microsoft.com/office/word/2010/wordprocessingShape">
                    <wps:wsp>
                      <wps:cNvSpPr/>
                      <wps:spPr>
                        <a:xfrm>
                          <a:off x="0" y="0"/>
                          <a:ext cx="5105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E4034" id="Rectangle 76" o:spid="_x0000_s1026" style="position:absolute;margin-left:353.15pt;margin-top:33.6pt;width:40.2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" filled="f" strokecolor="red" strokeweight="2pt"/>
            </w:pict>
          </mc:Fallback>
        </mc:AlternateContent>
      </w:r>
      <w:r w:rsidR="005753C2" w:rsidRPr="00A65C39">
        <w:rPr>
          <w:noProof/>
          <w:sz w:val="28"/>
          <w:szCs w:val="28"/>
        </w:rPr>
        <w:drawing>
          <wp:inline distT="0" distB="0" distL="0" distR="0" wp14:anchorId="71878E1B" wp14:editId="60117750">
            <wp:extent cx="4388400" cy="2178727"/>
            <wp:effectExtent l="152400" t="152400" r="355600" b="3549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8400" cy="21787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14B0E" w14:textId="5DD98208" w:rsidR="00014F50" w:rsidRDefault="005753C2" w:rsidP="005753C2">
      <w:pPr>
        <w:pStyle w:val="Caption"/>
        <w:rPr>
          <w:lang w:val="vi-VN"/>
        </w:rPr>
      </w:pPr>
      <w:bookmarkStart w:id="36" w:name="_Toc92381585"/>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18</w:t>
      </w:r>
      <w:r w:rsidR="006C3135">
        <w:fldChar w:fldCharType="end"/>
      </w:r>
      <w:r>
        <w:rPr>
          <w:lang w:val="vi-VN"/>
        </w:rPr>
        <w:t xml:space="preserve"> Button thực hiện Tính tiền nước</w:t>
      </w:r>
      <w:bookmarkEnd w:id="36"/>
    </w:p>
    <w:p w14:paraId="2AE4A3CD" w14:textId="35A21737" w:rsidR="00F56867" w:rsidRDefault="00F56867" w:rsidP="00F56867">
      <w:pPr>
        <w:pStyle w:val="Nidungvnbn"/>
        <w:keepNext/>
        <w:ind w:firstLine="0"/>
        <w:jc w:val="center"/>
      </w:pPr>
      <w:r>
        <w:rPr>
          <w:noProof/>
          <w:sz w:val="28"/>
          <w:szCs w:val="28"/>
        </w:rPr>
        <mc:AlternateContent>
          <mc:Choice Requires="wps">
            <w:drawing>
              <wp:anchor distT="0" distB="0" distL="114300" distR="114300" simplePos="0" relativeHeight="251692032" behindDoc="0" locked="0" layoutInCell="1" allowOverlap="1" wp14:anchorId="266163D6" wp14:editId="3695A6C0">
                <wp:simplePos x="0" y="0"/>
                <wp:positionH relativeFrom="column">
                  <wp:posOffset>2328545</wp:posOffset>
                </wp:positionH>
                <wp:positionV relativeFrom="paragraph">
                  <wp:posOffset>1489075</wp:posOffset>
                </wp:positionV>
                <wp:extent cx="1021080" cy="640080"/>
                <wp:effectExtent l="0" t="0" r="26670" b="26670"/>
                <wp:wrapNone/>
                <wp:docPr id="77" name="Rectangle 77"/>
                <wp:cNvGraphicFramePr/>
                <a:graphic xmlns:a="http://schemas.openxmlformats.org/drawingml/2006/main">
                  <a:graphicData uri="http://schemas.microsoft.com/office/word/2010/wordprocessingShape">
                    <wps:wsp>
                      <wps:cNvSpPr/>
                      <wps:spPr>
                        <a:xfrm>
                          <a:off x="0" y="0"/>
                          <a:ext cx="1021080" cy="640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4F08F" id="Rectangle 77" o:spid="_x0000_s1026" style="position:absolute;margin-left:183.35pt;margin-top:117.25pt;width:80.4pt;height:50.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" filled="f" strokecolor="red" strokeweight="2pt"/>
            </w:pict>
          </mc:Fallback>
        </mc:AlternateContent>
      </w:r>
      <w:r w:rsidRPr="001735CE">
        <w:rPr>
          <w:noProof/>
          <w:sz w:val="28"/>
          <w:szCs w:val="28"/>
        </w:rPr>
        <w:drawing>
          <wp:inline distT="0" distB="0" distL="0" distR="0" wp14:anchorId="4BB28B76" wp14:editId="3973D112">
            <wp:extent cx="4389120" cy="2039815"/>
            <wp:effectExtent l="152400" t="152400" r="354330" b="3606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9120" cy="2039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4911B0" w14:textId="03035677" w:rsidR="00F56867" w:rsidRPr="00F56867" w:rsidRDefault="00F56867" w:rsidP="00F56867">
      <w:pPr>
        <w:pStyle w:val="Caption"/>
        <w:rPr>
          <w:lang w:val="vi-VN"/>
        </w:rPr>
      </w:pPr>
      <w:bookmarkStart w:id="37" w:name="_Toc92381586"/>
      <w:r>
        <w:t xml:space="preserve">Hình </w:t>
      </w:r>
      <w:r w:rsidR="006C3135">
        <w:fldChar w:fldCharType="begin"/>
      </w:r>
      <w:r w:rsidR="006C3135">
        <w:instrText xml:space="preserve"> STYLEREF 1 \s </w:instrText>
      </w:r>
      <w:r w:rsidR="006C3135">
        <w:fldChar w:fldCharType="separate"/>
      </w:r>
      <w:r w:rsidR="006C3135">
        <w:rPr>
          <w:noProof/>
        </w:rPr>
        <w:t>1</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19</w:t>
      </w:r>
      <w:r w:rsidR="006C3135">
        <w:fldChar w:fldCharType="end"/>
      </w:r>
      <w:r>
        <w:rPr>
          <w:lang w:val="vi-VN"/>
        </w:rPr>
        <w:t xml:space="preserve"> Thông tin Tính tiền nước</w:t>
      </w:r>
      <w:bookmarkEnd w:id="37"/>
    </w:p>
    <w:p w14:paraId="0E3973C5" w14:textId="0438B6D0" w:rsidR="00135A74" w:rsidRPr="00990F36" w:rsidRDefault="001A036E" w:rsidP="000D5956">
      <w:pPr>
        <w:pStyle w:val="Nidungvnbn"/>
        <w:rPr>
          <w:lang w:val="vi-VN"/>
        </w:rPr>
      </w:pPr>
      <w:r w:rsidRPr="00990F36">
        <w:rPr>
          <w:lang w:val="vi-VN"/>
        </w:rPr>
        <w:br w:type="page"/>
      </w:r>
    </w:p>
    <w:p w14:paraId="4B0B6EF7" w14:textId="6A3E4605" w:rsidR="0089179D" w:rsidRPr="00522391" w:rsidRDefault="002C7D31" w:rsidP="00C62682">
      <w:pPr>
        <w:pStyle w:val="Heading1"/>
        <w:spacing w:line="360" w:lineRule="auto"/>
        <w:rPr>
          <w:rFonts w:cs="Times New Roman"/>
          <w:szCs w:val="32"/>
          <w:lang w:val="vi-VN"/>
        </w:rPr>
      </w:pPr>
      <w:bookmarkStart w:id="38" w:name="_Toc55428445"/>
      <w:r>
        <w:rPr>
          <w:rFonts w:cs="Times New Roman"/>
          <w:szCs w:val="32"/>
          <w:lang w:val="vi-VN"/>
        </w:rPr>
        <w:lastRenderedPageBreak/>
        <w:t xml:space="preserve"> </w:t>
      </w:r>
      <w:bookmarkStart w:id="39" w:name="_Toc92381506"/>
      <w:r w:rsidR="00AB05FE" w:rsidRPr="00522391">
        <w:rPr>
          <w:rFonts w:cs="Times New Roman"/>
          <w:szCs w:val="32"/>
          <w:lang w:val="vi-VN"/>
        </w:rPr>
        <w:t>–</w:t>
      </w:r>
      <w:bookmarkEnd w:id="38"/>
      <w:r w:rsidR="00E060AA" w:rsidRPr="00522391">
        <w:rPr>
          <w:rFonts w:cs="Times New Roman"/>
          <w:szCs w:val="32"/>
          <w:lang w:val="vi-VN"/>
        </w:rPr>
        <w:t xml:space="preserve"> </w:t>
      </w:r>
      <w:bookmarkStart w:id="40" w:name="_Toc36162307"/>
      <w:r w:rsidR="00A24535">
        <w:rPr>
          <w:rFonts w:cs="Times New Roman"/>
          <w:szCs w:val="32"/>
          <w:lang w:val="vi-VN"/>
        </w:rPr>
        <w:t>ÁP DỤNG PATTERN</w:t>
      </w:r>
      <w:bookmarkEnd w:id="39"/>
    </w:p>
    <w:p w14:paraId="0C274F12" w14:textId="408E55F3" w:rsidR="006C02EB" w:rsidRDefault="003B364E" w:rsidP="00B254A1">
      <w:pPr>
        <w:pStyle w:val="Heading2"/>
        <w:spacing w:before="0"/>
        <w:ind w:left="0" w:firstLine="0"/>
        <w:rPr>
          <w:lang w:val="vi-VN"/>
        </w:rPr>
      </w:pPr>
      <w:r>
        <w:t xml:space="preserve"> </w:t>
      </w:r>
      <w:bookmarkStart w:id="41" w:name="_Toc92381507"/>
      <w:r w:rsidR="00B254A1">
        <w:rPr>
          <w:lang w:val="vi-VN"/>
        </w:rPr>
        <w:t>Singleton Pattern</w:t>
      </w:r>
      <w:bookmarkEnd w:id="41"/>
    </w:p>
    <w:p w14:paraId="2F84251E" w14:textId="39A40F05" w:rsidR="00CD3FFB" w:rsidRDefault="00CD3FFB" w:rsidP="00CD3FFB">
      <w:pPr>
        <w:pStyle w:val="Nidungvnbn"/>
      </w:pPr>
      <w:r>
        <w:rPr>
          <w:lang w:val="vi-VN"/>
        </w:rPr>
        <w:t xml:space="preserve">Lý do áp dụng: </w:t>
      </w:r>
      <w:r w:rsidRPr="00CD3FFB">
        <w:t>Ứng dụng chỉ được một Công ty quản lý và cung cấp nước đến các khách hàng đăng ký, vậy nên ở đây chúng ta sẽ áp dụng Singleton Pattern cho WaterCompany để nó là duy nhất.</w:t>
      </w:r>
    </w:p>
    <w:p w14:paraId="4C493664" w14:textId="77777777" w:rsidR="00CB03EC" w:rsidRDefault="00CB03EC" w:rsidP="00CB03EC">
      <w:pPr>
        <w:pStyle w:val="Nidungvnbn"/>
        <w:keepNext/>
        <w:ind w:firstLine="0"/>
        <w:jc w:val="center"/>
      </w:pPr>
      <w:r w:rsidRPr="001C4F30">
        <w:rPr>
          <w:noProof/>
        </w:rPr>
        <w:drawing>
          <wp:inline distT="0" distB="0" distL="0" distR="0" wp14:anchorId="58F974C1" wp14:editId="62300383">
            <wp:extent cx="2369820" cy="1440180"/>
            <wp:effectExtent l="152400" t="152400" r="354330" b="369570"/>
            <wp:docPr id="2" name="Picture 2" descr="D:\hk7\mauthietke\CK\anh\SingletonPatter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7\mauthietke\CK\anh\SingletonPattern.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9820" cy="1440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E1004A" w14:textId="520CF998" w:rsidR="00CB03EC" w:rsidRDefault="00CB03EC" w:rsidP="00CB03EC">
      <w:pPr>
        <w:pStyle w:val="Caption"/>
        <w:rPr>
          <w:lang w:val="vi-VN"/>
        </w:rPr>
      </w:pPr>
      <w:bookmarkStart w:id="42" w:name="_Toc92381587"/>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w:t>
      </w:r>
      <w:r w:rsidR="006C3135">
        <w:fldChar w:fldCharType="end"/>
      </w:r>
      <w:r>
        <w:rPr>
          <w:lang w:val="vi-VN"/>
        </w:rPr>
        <w:t xml:space="preserve"> Sơ đồ lớp Singleton Pattern</w:t>
      </w:r>
      <w:bookmarkEnd w:id="42"/>
    </w:p>
    <w:p w14:paraId="1FC77619" w14:textId="77777777" w:rsidR="0052247A" w:rsidRDefault="0052247A" w:rsidP="0052247A">
      <w:pPr>
        <w:pStyle w:val="Nidungvnbn"/>
        <w:keepNext/>
        <w:ind w:firstLine="0"/>
        <w:jc w:val="center"/>
      </w:pPr>
      <w:r w:rsidRPr="0054170F">
        <w:rPr>
          <w:noProof/>
        </w:rPr>
        <w:drawing>
          <wp:inline distT="0" distB="0" distL="0" distR="0" wp14:anchorId="062482A3" wp14:editId="16D613D8">
            <wp:extent cx="2738009" cy="347472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8009" cy="3474720"/>
                    </a:xfrm>
                    <a:prstGeom prst="rect">
                      <a:avLst/>
                    </a:prstGeom>
                  </pic:spPr>
                </pic:pic>
              </a:graphicData>
            </a:graphic>
          </wp:inline>
        </w:drawing>
      </w:r>
    </w:p>
    <w:p w14:paraId="734B83EB" w14:textId="20D0B417" w:rsidR="0052247A" w:rsidRPr="0052247A" w:rsidRDefault="0052247A" w:rsidP="0052247A">
      <w:pPr>
        <w:pStyle w:val="Caption"/>
        <w:rPr>
          <w:lang w:val="vi-VN"/>
        </w:rPr>
      </w:pPr>
      <w:bookmarkStart w:id="43" w:name="_Toc92381588"/>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w:t>
      </w:r>
      <w:r w:rsidR="006C3135">
        <w:fldChar w:fldCharType="end"/>
      </w:r>
      <w:r>
        <w:rPr>
          <w:lang w:val="vi-VN"/>
        </w:rPr>
        <w:t xml:space="preserve"> Code áp dụng Singleton Pattern</w:t>
      </w:r>
      <w:bookmarkEnd w:id="43"/>
    </w:p>
    <w:p w14:paraId="21390174" w14:textId="2D70B645" w:rsidR="00B254A1" w:rsidRDefault="00B254A1" w:rsidP="00B254A1">
      <w:pPr>
        <w:pStyle w:val="Heading2"/>
        <w:rPr>
          <w:lang w:val="vi-VN"/>
        </w:rPr>
      </w:pPr>
      <w:r>
        <w:rPr>
          <w:lang w:val="vi-VN"/>
        </w:rPr>
        <w:lastRenderedPageBreak/>
        <w:t xml:space="preserve"> </w:t>
      </w:r>
      <w:bookmarkStart w:id="44" w:name="_Toc92381508"/>
      <w:r>
        <w:rPr>
          <w:lang w:val="vi-VN"/>
        </w:rPr>
        <w:t>Strategy Pattern</w:t>
      </w:r>
      <w:bookmarkEnd w:id="44"/>
    </w:p>
    <w:p w14:paraId="580D3F65" w14:textId="5454E6A9" w:rsidR="00AA4BDF" w:rsidRDefault="00AA4BDF" w:rsidP="00AA4BDF">
      <w:pPr>
        <w:pStyle w:val="Nidungvnbn"/>
      </w:pPr>
      <w:r>
        <w:rPr>
          <w:lang w:val="vi-VN"/>
        </w:rPr>
        <w:t xml:space="preserve">Lý do áp dụng: </w:t>
      </w:r>
      <w:r>
        <w:t>Sử dụng Strategy P</w:t>
      </w:r>
      <w:r w:rsidRPr="00AA4BDF">
        <w:t>attern để kiểm tra tính hợp lệ khi điền form đăng ký hoặc điền form đăng nhập. Mỗi ô input sẽ có hành vi kiểm tra hợp lệ khác nhau. Nếu như chúng ta muốn thêm một ô input và cần thêm hành vi kiểm tra hợp lệ cho nó, chúng ta chỉ cần thêm một class mới và implement từ class interface ValidationStrategy. Sử dụng Strategy Pattern trong trường hợp này giúp chúng ta dễ dàng mở rộng và kết hợp các hành vi mới mà không cần phải thay đổi ứng dụng.</w:t>
      </w:r>
    </w:p>
    <w:p w14:paraId="274C8394" w14:textId="77777777" w:rsidR="00AA4BDF" w:rsidRDefault="00AA4BDF" w:rsidP="00AA4BDF">
      <w:pPr>
        <w:pStyle w:val="Nidungvnbn"/>
        <w:keepNext/>
        <w:ind w:firstLine="0"/>
        <w:jc w:val="center"/>
      </w:pPr>
      <w:r w:rsidRPr="001A242D">
        <w:rPr>
          <w:noProof/>
        </w:rPr>
        <w:drawing>
          <wp:inline distT="0" distB="0" distL="0" distR="0" wp14:anchorId="77048429" wp14:editId="080550F8">
            <wp:extent cx="4389120" cy="2176348"/>
            <wp:effectExtent l="152400" t="152400" r="354330" b="357505"/>
            <wp:docPr id="79" name="Picture 79" descr="D:\hk7\mauthietke\CK\anh\StrategyPatter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k7\mauthietke\CK\anh\StrategyPattern.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21763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21C892" w14:textId="35999E0D" w:rsidR="00AA4BDF" w:rsidRDefault="00AA4BDF" w:rsidP="00AA4BDF">
      <w:pPr>
        <w:pStyle w:val="Caption"/>
        <w:rPr>
          <w:lang w:val="vi-VN"/>
        </w:rPr>
      </w:pPr>
      <w:bookmarkStart w:id="45" w:name="_Toc92381589"/>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3</w:t>
      </w:r>
      <w:r w:rsidR="006C3135">
        <w:fldChar w:fldCharType="end"/>
      </w:r>
      <w:r>
        <w:rPr>
          <w:lang w:val="vi-VN"/>
        </w:rPr>
        <w:t xml:space="preserve"> Sơ đồ lớp Strategy Pattern</w:t>
      </w:r>
      <w:bookmarkEnd w:id="45"/>
    </w:p>
    <w:p w14:paraId="45FEFB89" w14:textId="77777777" w:rsidR="008059DF" w:rsidRDefault="008059DF" w:rsidP="008059DF">
      <w:pPr>
        <w:pStyle w:val="Nidungvnbn"/>
        <w:keepNext/>
        <w:ind w:firstLine="0"/>
        <w:jc w:val="center"/>
      </w:pPr>
      <w:r w:rsidRPr="001A242D">
        <w:rPr>
          <w:noProof/>
        </w:rPr>
        <w:drawing>
          <wp:inline distT="0" distB="0" distL="0" distR="0" wp14:anchorId="0E6534D3" wp14:editId="5BA82977">
            <wp:extent cx="2560320" cy="856760"/>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0320" cy="856760"/>
                    </a:xfrm>
                    <a:prstGeom prst="rect">
                      <a:avLst/>
                    </a:prstGeom>
                  </pic:spPr>
                </pic:pic>
              </a:graphicData>
            </a:graphic>
          </wp:inline>
        </w:drawing>
      </w:r>
    </w:p>
    <w:p w14:paraId="2DC74FE0" w14:textId="38D414A6" w:rsidR="008059DF" w:rsidRDefault="008059DF" w:rsidP="008059DF">
      <w:pPr>
        <w:pStyle w:val="Caption"/>
        <w:rPr>
          <w:lang w:val="vi-VN"/>
        </w:rPr>
      </w:pPr>
      <w:bookmarkStart w:id="46" w:name="_Toc92381590"/>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4</w:t>
      </w:r>
      <w:r w:rsidR="006C3135">
        <w:fldChar w:fldCharType="end"/>
      </w:r>
      <w:r>
        <w:rPr>
          <w:lang w:val="vi-VN"/>
        </w:rPr>
        <w:t xml:space="preserve"> Code áp dụng Strategy Pattern (1)</w:t>
      </w:r>
      <w:bookmarkEnd w:id="46"/>
    </w:p>
    <w:p w14:paraId="0EC5CAE9" w14:textId="77777777" w:rsidR="008059DF" w:rsidRDefault="008059DF" w:rsidP="008059DF">
      <w:pPr>
        <w:pStyle w:val="Nidungvnbn"/>
        <w:keepNext/>
        <w:ind w:firstLine="0"/>
        <w:jc w:val="center"/>
      </w:pPr>
      <w:r w:rsidRPr="001A242D">
        <w:rPr>
          <w:noProof/>
        </w:rPr>
        <w:lastRenderedPageBreak/>
        <w:drawing>
          <wp:inline distT="0" distB="0" distL="0" distR="0" wp14:anchorId="12D2CF4C" wp14:editId="3C674597">
            <wp:extent cx="2560320" cy="2921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0320" cy="2921717"/>
                    </a:xfrm>
                    <a:prstGeom prst="rect">
                      <a:avLst/>
                    </a:prstGeom>
                  </pic:spPr>
                </pic:pic>
              </a:graphicData>
            </a:graphic>
          </wp:inline>
        </w:drawing>
      </w:r>
    </w:p>
    <w:p w14:paraId="0A8E59AC" w14:textId="2A83083D" w:rsidR="008059DF" w:rsidRPr="008059DF" w:rsidRDefault="008059DF" w:rsidP="008059DF">
      <w:pPr>
        <w:pStyle w:val="Caption"/>
        <w:rPr>
          <w:lang w:val="vi-VN"/>
        </w:rPr>
      </w:pPr>
      <w:bookmarkStart w:id="47" w:name="_Toc92381591"/>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5</w:t>
      </w:r>
      <w:r w:rsidR="006C3135">
        <w:fldChar w:fldCharType="end"/>
      </w:r>
      <w:r>
        <w:rPr>
          <w:lang w:val="vi-VN"/>
        </w:rPr>
        <w:t xml:space="preserve"> </w:t>
      </w:r>
      <w:r>
        <w:rPr>
          <w:lang w:val="vi-VN"/>
        </w:rPr>
        <w:t>Code áp dụng Strategy Pattern (</w:t>
      </w:r>
      <w:r>
        <w:rPr>
          <w:lang w:val="vi-VN"/>
        </w:rPr>
        <w:t>2</w:t>
      </w:r>
      <w:r>
        <w:rPr>
          <w:lang w:val="vi-VN"/>
        </w:rPr>
        <w:t>)</w:t>
      </w:r>
      <w:bookmarkEnd w:id="47"/>
    </w:p>
    <w:p w14:paraId="6D09CE18" w14:textId="77777777" w:rsidR="008059DF" w:rsidRDefault="008059DF" w:rsidP="008059DF">
      <w:pPr>
        <w:pStyle w:val="Nidungvnbn"/>
        <w:keepNext/>
        <w:ind w:firstLine="0"/>
        <w:jc w:val="center"/>
      </w:pPr>
      <w:r w:rsidRPr="001132FB">
        <w:rPr>
          <w:noProof/>
        </w:rPr>
        <w:drawing>
          <wp:inline distT="0" distB="0" distL="0" distR="0" wp14:anchorId="19B71EFA" wp14:editId="212C0D14">
            <wp:extent cx="2560320" cy="28255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0320" cy="2825513"/>
                    </a:xfrm>
                    <a:prstGeom prst="rect">
                      <a:avLst/>
                    </a:prstGeom>
                  </pic:spPr>
                </pic:pic>
              </a:graphicData>
            </a:graphic>
          </wp:inline>
        </w:drawing>
      </w:r>
    </w:p>
    <w:p w14:paraId="716F97BD" w14:textId="2C04EA25" w:rsidR="008059DF" w:rsidRPr="008059DF" w:rsidRDefault="008059DF" w:rsidP="008059DF">
      <w:pPr>
        <w:pStyle w:val="Caption"/>
        <w:rPr>
          <w:lang w:val="vi-VN"/>
        </w:rPr>
      </w:pPr>
      <w:bookmarkStart w:id="48" w:name="_Toc92381592"/>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6</w:t>
      </w:r>
      <w:r w:rsidR="006C3135">
        <w:fldChar w:fldCharType="end"/>
      </w:r>
      <w:r>
        <w:rPr>
          <w:lang w:val="vi-VN"/>
        </w:rPr>
        <w:t xml:space="preserve"> </w:t>
      </w:r>
      <w:r>
        <w:rPr>
          <w:lang w:val="vi-VN"/>
        </w:rPr>
        <w:t>Code áp dụng Strategy Pattern (</w:t>
      </w:r>
      <w:r>
        <w:rPr>
          <w:lang w:val="vi-VN"/>
        </w:rPr>
        <w:t>3</w:t>
      </w:r>
      <w:r>
        <w:rPr>
          <w:lang w:val="vi-VN"/>
        </w:rPr>
        <w:t>)</w:t>
      </w:r>
      <w:bookmarkEnd w:id="48"/>
    </w:p>
    <w:p w14:paraId="0A929035" w14:textId="77777777" w:rsidR="008059DF" w:rsidRDefault="008059DF" w:rsidP="008059DF">
      <w:pPr>
        <w:pStyle w:val="Nidungvnbn"/>
        <w:keepNext/>
        <w:ind w:firstLine="0"/>
        <w:jc w:val="center"/>
      </w:pPr>
      <w:r w:rsidRPr="001A242D">
        <w:rPr>
          <w:noProof/>
        </w:rPr>
        <w:drawing>
          <wp:inline distT="0" distB="0" distL="0" distR="0" wp14:anchorId="62FF1CC7" wp14:editId="6FFFF86C">
            <wp:extent cx="2560320" cy="10177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0320" cy="1017727"/>
                    </a:xfrm>
                    <a:prstGeom prst="rect">
                      <a:avLst/>
                    </a:prstGeom>
                  </pic:spPr>
                </pic:pic>
              </a:graphicData>
            </a:graphic>
          </wp:inline>
        </w:drawing>
      </w:r>
    </w:p>
    <w:p w14:paraId="7D9C04D3" w14:textId="34EE7B59" w:rsidR="008059DF" w:rsidRPr="008059DF" w:rsidRDefault="008059DF" w:rsidP="008059DF">
      <w:pPr>
        <w:pStyle w:val="Caption"/>
        <w:rPr>
          <w:lang w:val="vi-VN"/>
        </w:rPr>
      </w:pPr>
      <w:bookmarkStart w:id="49" w:name="_Toc92381593"/>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7</w:t>
      </w:r>
      <w:r w:rsidR="006C3135">
        <w:fldChar w:fldCharType="end"/>
      </w:r>
      <w:r>
        <w:rPr>
          <w:lang w:val="vi-VN"/>
        </w:rPr>
        <w:t xml:space="preserve"> </w:t>
      </w:r>
      <w:r>
        <w:rPr>
          <w:lang w:val="vi-VN"/>
        </w:rPr>
        <w:t>Code áp dụng Strategy Pattern (</w:t>
      </w:r>
      <w:r>
        <w:rPr>
          <w:lang w:val="vi-VN"/>
        </w:rPr>
        <w:t>4</w:t>
      </w:r>
      <w:r>
        <w:rPr>
          <w:lang w:val="vi-VN"/>
        </w:rPr>
        <w:t>)</w:t>
      </w:r>
      <w:bookmarkEnd w:id="49"/>
    </w:p>
    <w:p w14:paraId="21B675B5" w14:textId="5678D4F7" w:rsidR="00B254A1" w:rsidRDefault="00B254A1" w:rsidP="00B254A1">
      <w:pPr>
        <w:pStyle w:val="Heading2"/>
        <w:rPr>
          <w:lang w:val="vi-VN"/>
        </w:rPr>
      </w:pPr>
      <w:r>
        <w:rPr>
          <w:lang w:val="vi-VN"/>
        </w:rPr>
        <w:lastRenderedPageBreak/>
        <w:t xml:space="preserve"> </w:t>
      </w:r>
      <w:bookmarkStart w:id="50" w:name="_Toc92381509"/>
      <w:r>
        <w:rPr>
          <w:lang w:val="vi-VN"/>
        </w:rPr>
        <w:t>Template Method Pattern</w:t>
      </w:r>
      <w:bookmarkEnd w:id="50"/>
    </w:p>
    <w:p w14:paraId="02D2AE1D" w14:textId="3F9E76A9" w:rsidR="008F1AF5" w:rsidRDefault="001958B1" w:rsidP="008F1AF5">
      <w:pPr>
        <w:pStyle w:val="Nidungvnbn"/>
      </w:pPr>
      <w:r>
        <w:t>Lý do áp dụng: Mỗi tháng, Công ty cấp nước cần tính tiền cho từng khách hàng với các loại hình đăng ký khác nhau như: Hộ gia đình, Hộ nghèo, Doanh</w:t>
      </w:r>
      <w:r>
        <w:t xml:space="preserve"> nghiệp. Các bước tính tiền nước</w:t>
      </w:r>
      <w:r>
        <w:t xml:space="preserve"> ở mỗi loại khách hàng là giống nhau như: Lấy thông tin khách hàng, lấy số khối nước mà khách hàng đã sử dụng và tính tiền theo loại kh</w:t>
      </w:r>
      <w:r w:rsidR="00360840">
        <w:t>ách hàng. Tuy nhiên</w:t>
      </w:r>
      <w:r w:rsidR="00360840">
        <w:rPr>
          <w:lang w:val="vi-VN"/>
        </w:rPr>
        <w:t>,</w:t>
      </w:r>
      <w:r w:rsidR="00360840">
        <w:t xml:space="preserve"> ở</w:t>
      </w:r>
      <w:r>
        <w:t xml:space="preserve"> bước tính tiền theo loại khách hàng thì mỗi loại khách hàng sẽ có một cách tính khác nhau. Vì vậy</w:t>
      </w:r>
      <w:r w:rsidR="00360840">
        <w:t>, chúng ta sẽ áp dụng Template Method P</w:t>
      </w:r>
      <w:r>
        <w:t>attern cho trường hợp này.</w:t>
      </w:r>
      <w:r w:rsidR="00597FC4">
        <w:t xml:space="preserve"> Áp dụng Template M</w:t>
      </w:r>
      <w:r>
        <w:t>ethod sẽ giúp chúng ta tái sử dụng code, tránh trùng lặp code và đưa những phần trùng lặp vào lớp cha</w:t>
      </w:r>
      <w:r w:rsidR="00597FC4">
        <w:rPr>
          <w:lang w:val="vi-VN"/>
        </w:rPr>
        <w:t xml:space="preserve"> </w:t>
      </w:r>
      <w:r>
        <w:t>(class abstract CalculatorTemplate).</w:t>
      </w:r>
    </w:p>
    <w:p w14:paraId="7AEC9577" w14:textId="77777777" w:rsidR="008F1AF5" w:rsidRDefault="008F1AF5" w:rsidP="008F1AF5">
      <w:pPr>
        <w:pStyle w:val="Nidungvnbn"/>
        <w:keepNext/>
        <w:ind w:firstLine="0"/>
        <w:jc w:val="center"/>
      </w:pPr>
      <w:r w:rsidRPr="00324388">
        <w:rPr>
          <w:noProof/>
        </w:rPr>
        <w:drawing>
          <wp:inline distT="0" distB="0" distL="0" distR="0" wp14:anchorId="79D9867C" wp14:editId="6486F286">
            <wp:extent cx="4389120" cy="1567543"/>
            <wp:effectExtent l="152400" t="152400" r="354330" b="356870"/>
            <wp:docPr id="10" name="Picture 10" descr="D:\hk7\mauthietke\CK\anh\TemplateMethodPatter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7\mauthietke\CK\anh\TemplateMethodPattern.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9120" cy="15675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D3B125A" w14:textId="1D828F0A" w:rsidR="008F1AF5" w:rsidRPr="008F1AF5" w:rsidRDefault="008F1AF5" w:rsidP="008F1AF5">
      <w:pPr>
        <w:pStyle w:val="Caption"/>
        <w:rPr>
          <w:lang w:val="vi-VN"/>
        </w:rPr>
      </w:pPr>
      <w:bookmarkStart w:id="51" w:name="_Toc92381594"/>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8</w:t>
      </w:r>
      <w:r w:rsidR="006C3135">
        <w:fldChar w:fldCharType="end"/>
      </w:r>
      <w:r>
        <w:rPr>
          <w:lang w:val="vi-VN"/>
        </w:rPr>
        <w:t xml:space="preserve"> Sơ đồ lớp Template Method Pattern</w:t>
      </w:r>
      <w:bookmarkEnd w:id="51"/>
    </w:p>
    <w:p w14:paraId="7B603741" w14:textId="77777777" w:rsidR="008F1AF5" w:rsidRDefault="008F1AF5" w:rsidP="008F1AF5">
      <w:pPr>
        <w:pStyle w:val="Nidungvnbn"/>
        <w:keepNext/>
        <w:ind w:firstLine="0"/>
        <w:jc w:val="center"/>
      </w:pPr>
      <w:r w:rsidRPr="00767D43">
        <w:rPr>
          <w:noProof/>
        </w:rPr>
        <w:lastRenderedPageBreak/>
        <w:drawing>
          <wp:inline distT="0" distB="0" distL="0" distR="0" wp14:anchorId="415C85C6" wp14:editId="1584CFE1">
            <wp:extent cx="2560320" cy="3351007"/>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320" cy="3351007"/>
                    </a:xfrm>
                    <a:prstGeom prst="rect">
                      <a:avLst/>
                    </a:prstGeom>
                  </pic:spPr>
                </pic:pic>
              </a:graphicData>
            </a:graphic>
          </wp:inline>
        </w:drawing>
      </w:r>
    </w:p>
    <w:p w14:paraId="73BF680E" w14:textId="71CCF16F" w:rsidR="008F1AF5" w:rsidRPr="0077430C" w:rsidRDefault="008F1AF5" w:rsidP="008F1AF5">
      <w:pPr>
        <w:pStyle w:val="Caption"/>
        <w:rPr>
          <w:lang w:val="vi-VN"/>
        </w:rPr>
      </w:pPr>
      <w:bookmarkStart w:id="52" w:name="_Toc92381595"/>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9</w:t>
      </w:r>
      <w:r w:rsidR="006C3135">
        <w:fldChar w:fldCharType="end"/>
      </w:r>
      <w:r w:rsidR="0077430C">
        <w:rPr>
          <w:lang w:val="vi-VN"/>
        </w:rPr>
        <w:t xml:space="preserve"> Code áp dụng Template Method Pattern (1)</w:t>
      </w:r>
      <w:bookmarkEnd w:id="52"/>
    </w:p>
    <w:p w14:paraId="038501E4" w14:textId="77777777" w:rsidR="008F1AF5" w:rsidRDefault="008F1AF5" w:rsidP="008F1AF5">
      <w:pPr>
        <w:pStyle w:val="Nidungvnbn"/>
        <w:keepNext/>
        <w:ind w:firstLine="0"/>
        <w:jc w:val="center"/>
      </w:pPr>
      <w:r w:rsidRPr="00767D43">
        <w:rPr>
          <w:noProof/>
        </w:rPr>
        <w:drawing>
          <wp:inline distT="0" distB="0" distL="0" distR="0" wp14:anchorId="104F54AF" wp14:editId="4E707206">
            <wp:extent cx="2560320" cy="2525151"/>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0320" cy="2525151"/>
                    </a:xfrm>
                    <a:prstGeom prst="rect">
                      <a:avLst/>
                    </a:prstGeom>
                  </pic:spPr>
                </pic:pic>
              </a:graphicData>
            </a:graphic>
          </wp:inline>
        </w:drawing>
      </w:r>
    </w:p>
    <w:p w14:paraId="49863D98" w14:textId="0C58D2C7" w:rsidR="008F1AF5" w:rsidRPr="0077430C" w:rsidRDefault="008F1AF5" w:rsidP="008F1AF5">
      <w:pPr>
        <w:pStyle w:val="Caption"/>
        <w:rPr>
          <w:lang w:val="vi-VN"/>
        </w:rPr>
      </w:pPr>
      <w:bookmarkStart w:id="53" w:name="_Toc92381596"/>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10</w:t>
      </w:r>
      <w:r w:rsidR="006C3135">
        <w:fldChar w:fldCharType="end"/>
      </w:r>
      <w:r w:rsidR="0077430C">
        <w:rPr>
          <w:lang w:val="vi-VN"/>
        </w:rPr>
        <w:t xml:space="preserve"> </w:t>
      </w:r>
      <w:r w:rsidR="0077430C">
        <w:rPr>
          <w:lang w:val="vi-VN"/>
        </w:rPr>
        <w:t>Code áp dụng Template Method Pattern (</w:t>
      </w:r>
      <w:r w:rsidR="0077430C">
        <w:rPr>
          <w:lang w:val="vi-VN"/>
        </w:rPr>
        <w:t>2</w:t>
      </w:r>
      <w:r w:rsidR="0077430C">
        <w:rPr>
          <w:lang w:val="vi-VN"/>
        </w:rPr>
        <w:t>)</w:t>
      </w:r>
      <w:bookmarkEnd w:id="53"/>
    </w:p>
    <w:p w14:paraId="1CAEB448" w14:textId="77777777" w:rsidR="008F1AF5" w:rsidRDefault="008F1AF5" w:rsidP="008F1AF5">
      <w:pPr>
        <w:pStyle w:val="Nidungvnbn"/>
        <w:keepNext/>
        <w:ind w:firstLine="0"/>
        <w:jc w:val="center"/>
      </w:pPr>
      <w:r w:rsidRPr="00FC65F2">
        <w:rPr>
          <w:noProof/>
        </w:rPr>
        <w:lastRenderedPageBreak/>
        <w:drawing>
          <wp:inline distT="0" distB="0" distL="0" distR="0" wp14:anchorId="42524949" wp14:editId="69D242FE">
            <wp:extent cx="2560320" cy="261523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0320" cy="2615233"/>
                    </a:xfrm>
                    <a:prstGeom prst="rect">
                      <a:avLst/>
                    </a:prstGeom>
                  </pic:spPr>
                </pic:pic>
              </a:graphicData>
            </a:graphic>
          </wp:inline>
        </w:drawing>
      </w:r>
    </w:p>
    <w:p w14:paraId="01418107" w14:textId="565CED8E" w:rsidR="008F1AF5" w:rsidRPr="0077430C" w:rsidRDefault="008F1AF5" w:rsidP="008F1AF5">
      <w:pPr>
        <w:pStyle w:val="Caption"/>
        <w:rPr>
          <w:lang w:val="vi-VN"/>
        </w:rPr>
      </w:pPr>
      <w:bookmarkStart w:id="54" w:name="_Toc92381597"/>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11</w:t>
      </w:r>
      <w:r w:rsidR="006C3135">
        <w:fldChar w:fldCharType="end"/>
      </w:r>
      <w:r w:rsidR="0077430C">
        <w:rPr>
          <w:lang w:val="vi-VN"/>
        </w:rPr>
        <w:t xml:space="preserve"> </w:t>
      </w:r>
      <w:r w:rsidR="0077430C">
        <w:rPr>
          <w:lang w:val="vi-VN"/>
        </w:rPr>
        <w:t>Code áp dụng Template Method Pattern (</w:t>
      </w:r>
      <w:r w:rsidR="0077430C">
        <w:rPr>
          <w:lang w:val="vi-VN"/>
        </w:rPr>
        <w:t>3</w:t>
      </w:r>
      <w:r w:rsidR="0077430C">
        <w:rPr>
          <w:lang w:val="vi-VN"/>
        </w:rPr>
        <w:t>)</w:t>
      </w:r>
      <w:bookmarkEnd w:id="54"/>
    </w:p>
    <w:p w14:paraId="454C6F93" w14:textId="77777777" w:rsidR="008F1AF5" w:rsidRDefault="008F1AF5" w:rsidP="008F1AF5">
      <w:pPr>
        <w:pStyle w:val="Nidungvnbn"/>
        <w:keepNext/>
        <w:ind w:firstLine="0"/>
        <w:jc w:val="center"/>
      </w:pPr>
      <w:r w:rsidRPr="00C21E47">
        <w:rPr>
          <w:noProof/>
          <w:sz w:val="22"/>
          <w:szCs w:val="22"/>
        </w:rPr>
        <w:drawing>
          <wp:inline distT="0" distB="0" distL="0" distR="0" wp14:anchorId="11800842" wp14:editId="77C97602">
            <wp:extent cx="2560320" cy="10347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0320" cy="1034740"/>
                    </a:xfrm>
                    <a:prstGeom prst="rect">
                      <a:avLst/>
                    </a:prstGeom>
                  </pic:spPr>
                </pic:pic>
              </a:graphicData>
            </a:graphic>
          </wp:inline>
        </w:drawing>
      </w:r>
    </w:p>
    <w:p w14:paraId="6143417D" w14:textId="732A4686" w:rsidR="008F1AF5" w:rsidRPr="0077430C" w:rsidRDefault="008F1AF5" w:rsidP="008F1AF5">
      <w:pPr>
        <w:pStyle w:val="Caption"/>
        <w:rPr>
          <w:lang w:val="vi-VN"/>
        </w:rPr>
      </w:pPr>
      <w:bookmarkStart w:id="55" w:name="_Toc92381598"/>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12</w:t>
      </w:r>
      <w:r w:rsidR="006C3135">
        <w:fldChar w:fldCharType="end"/>
      </w:r>
      <w:r w:rsidR="0077430C">
        <w:rPr>
          <w:lang w:val="vi-VN"/>
        </w:rPr>
        <w:t xml:space="preserve"> </w:t>
      </w:r>
      <w:r w:rsidR="0077430C">
        <w:rPr>
          <w:lang w:val="vi-VN"/>
        </w:rPr>
        <w:t>Code áp dụng Template Method Pattern (</w:t>
      </w:r>
      <w:r w:rsidR="0077430C">
        <w:rPr>
          <w:lang w:val="vi-VN"/>
        </w:rPr>
        <w:t>4</w:t>
      </w:r>
      <w:r w:rsidR="0077430C">
        <w:rPr>
          <w:lang w:val="vi-VN"/>
        </w:rPr>
        <w:t>)</w:t>
      </w:r>
      <w:bookmarkEnd w:id="55"/>
    </w:p>
    <w:p w14:paraId="4A4EE054" w14:textId="77777777" w:rsidR="008F1AF5" w:rsidRDefault="008F1AF5" w:rsidP="008F1AF5">
      <w:pPr>
        <w:pStyle w:val="Nidungvnbn"/>
        <w:keepNext/>
        <w:ind w:firstLine="0"/>
        <w:jc w:val="center"/>
      </w:pPr>
      <w:r w:rsidRPr="00BA7360">
        <w:rPr>
          <w:noProof/>
        </w:rPr>
        <w:drawing>
          <wp:inline distT="0" distB="0" distL="0" distR="0" wp14:anchorId="4DB9BBDA" wp14:editId="69686CD7">
            <wp:extent cx="2560320" cy="144666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0320" cy="1446662"/>
                    </a:xfrm>
                    <a:prstGeom prst="rect">
                      <a:avLst/>
                    </a:prstGeom>
                  </pic:spPr>
                </pic:pic>
              </a:graphicData>
            </a:graphic>
          </wp:inline>
        </w:drawing>
      </w:r>
    </w:p>
    <w:p w14:paraId="36C035D4" w14:textId="5E8EE7A2" w:rsidR="008F1AF5" w:rsidRPr="0077430C" w:rsidRDefault="008F1AF5" w:rsidP="008F1AF5">
      <w:pPr>
        <w:pStyle w:val="Caption"/>
        <w:rPr>
          <w:lang w:val="vi-VN"/>
        </w:rPr>
      </w:pPr>
      <w:bookmarkStart w:id="56" w:name="_Toc92381599"/>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13</w:t>
      </w:r>
      <w:r w:rsidR="006C3135">
        <w:fldChar w:fldCharType="end"/>
      </w:r>
      <w:r w:rsidR="0077430C">
        <w:rPr>
          <w:lang w:val="vi-VN"/>
        </w:rPr>
        <w:t xml:space="preserve"> </w:t>
      </w:r>
      <w:r w:rsidR="0077430C">
        <w:rPr>
          <w:lang w:val="vi-VN"/>
        </w:rPr>
        <w:t>Code áp dụng Template Method Pattern (</w:t>
      </w:r>
      <w:r w:rsidR="0077430C">
        <w:rPr>
          <w:lang w:val="vi-VN"/>
        </w:rPr>
        <w:t>5</w:t>
      </w:r>
      <w:r w:rsidR="0077430C">
        <w:rPr>
          <w:lang w:val="vi-VN"/>
        </w:rPr>
        <w:t>)</w:t>
      </w:r>
      <w:bookmarkEnd w:id="56"/>
    </w:p>
    <w:p w14:paraId="6B4BC671" w14:textId="036C0970" w:rsidR="00B254A1" w:rsidRDefault="00B254A1" w:rsidP="00B254A1">
      <w:pPr>
        <w:pStyle w:val="Heading2"/>
        <w:rPr>
          <w:lang w:val="vi-VN"/>
        </w:rPr>
      </w:pPr>
      <w:r>
        <w:rPr>
          <w:lang w:val="vi-VN"/>
        </w:rPr>
        <w:t xml:space="preserve"> </w:t>
      </w:r>
      <w:bookmarkStart w:id="57" w:name="_Toc92381510"/>
      <w:r>
        <w:rPr>
          <w:lang w:val="vi-VN"/>
        </w:rPr>
        <w:t>Factory Method Pattern</w:t>
      </w:r>
      <w:bookmarkEnd w:id="57"/>
    </w:p>
    <w:p w14:paraId="62B2C0DD" w14:textId="2CAFBECC" w:rsidR="004A2B7D" w:rsidRDefault="004A2B7D" w:rsidP="004A2B7D">
      <w:pPr>
        <w:pStyle w:val="Nidungvnbn"/>
      </w:pPr>
      <w:r>
        <w:t xml:space="preserve">Lý do áp dụng: Để thuận tiện cho việc khởi tạo các thiết bị sử dụng nước khác nhau và được khởi tạo tùy vào từng khách hàng. Vì vậy, chúng ta sẽ áp dụng Factory Method Pattern. Nếu như khách hàng muốn tạo một thiết bị sử dụng nước thì khách hàng chỉ cần truyền tên thiết bị cần sử dụng và thiết bị đó sẽ được tạo. Áp dụng Factory Method Pattern </w:t>
      </w:r>
      <w:r>
        <w:lastRenderedPageBreak/>
        <w:t>giúp chúng ta đưa trách nhiệm của việc khởi tạo một lớp từ phía người dùng (client) sang lớp Factory.</w:t>
      </w:r>
    </w:p>
    <w:p w14:paraId="4847881E" w14:textId="77777777" w:rsidR="004A2B7D" w:rsidRDefault="004A2B7D" w:rsidP="004A2B7D">
      <w:pPr>
        <w:pStyle w:val="Nidungvnbn"/>
        <w:keepNext/>
        <w:ind w:firstLine="0"/>
        <w:jc w:val="center"/>
      </w:pPr>
      <w:r w:rsidRPr="00953F65">
        <w:rPr>
          <w:noProof/>
        </w:rPr>
        <w:drawing>
          <wp:inline distT="0" distB="0" distL="0" distR="0" wp14:anchorId="12B2D52D" wp14:editId="0C998B39">
            <wp:extent cx="4389120" cy="1843977"/>
            <wp:effectExtent l="152400" t="152400" r="354330" b="366395"/>
            <wp:docPr id="16" name="Picture 16" descr="D:\hk7\mauthietke\CK\anh\FactoryMethodPatter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7\mauthietke\CK\anh\FactoryMethodPattern.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9120" cy="1843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77146" w14:textId="7A2B79F1" w:rsidR="004A2B7D" w:rsidRPr="004A2B7D" w:rsidRDefault="004A2B7D" w:rsidP="004A2B7D">
      <w:pPr>
        <w:pStyle w:val="Caption"/>
        <w:rPr>
          <w:lang w:val="vi-VN"/>
        </w:rPr>
      </w:pPr>
      <w:bookmarkStart w:id="58" w:name="_Toc92381600"/>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14</w:t>
      </w:r>
      <w:r w:rsidR="006C3135">
        <w:fldChar w:fldCharType="end"/>
      </w:r>
      <w:r>
        <w:rPr>
          <w:lang w:val="vi-VN"/>
        </w:rPr>
        <w:t xml:space="preserve"> Sơ đồ lớp Factory Method Pattern</w:t>
      </w:r>
      <w:bookmarkEnd w:id="58"/>
    </w:p>
    <w:p w14:paraId="5DFABBB5" w14:textId="77777777" w:rsidR="004A2B7D" w:rsidRDefault="004A2B7D" w:rsidP="004A2B7D">
      <w:pPr>
        <w:pStyle w:val="Nidungvnbn"/>
        <w:keepNext/>
        <w:ind w:firstLine="0"/>
        <w:jc w:val="center"/>
      </w:pPr>
      <w:r w:rsidRPr="00953F65">
        <w:rPr>
          <w:noProof/>
        </w:rPr>
        <w:drawing>
          <wp:inline distT="0" distB="0" distL="0" distR="0" wp14:anchorId="6A6633E3" wp14:editId="6DE187B2">
            <wp:extent cx="2560320" cy="391502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0320" cy="3915021"/>
                    </a:xfrm>
                    <a:prstGeom prst="rect">
                      <a:avLst/>
                    </a:prstGeom>
                  </pic:spPr>
                </pic:pic>
              </a:graphicData>
            </a:graphic>
          </wp:inline>
        </w:drawing>
      </w:r>
    </w:p>
    <w:p w14:paraId="4872E864" w14:textId="6CE0DFF8" w:rsidR="004A2B7D" w:rsidRPr="004A2B7D" w:rsidRDefault="004A2B7D" w:rsidP="004A2B7D">
      <w:pPr>
        <w:pStyle w:val="Caption"/>
        <w:rPr>
          <w:lang w:val="vi-VN"/>
        </w:rPr>
      </w:pPr>
      <w:bookmarkStart w:id="59" w:name="_Toc92381601"/>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15</w:t>
      </w:r>
      <w:r w:rsidR="006C3135">
        <w:fldChar w:fldCharType="end"/>
      </w:r>
      <w:r>
        <w:rPr>
          <w:lang w:val="vi-VN"/>
        </w:rPr>
        <w:t xml:space="preserve"> Code áp dụng Factory Method Pattern (1)</w:t>
      </w:r>
      <w:bookmarkEnd w:id="59"/>
    </w:p>
    <w:p w14:paraId="2D626AEA" w14:textId="77777777" w:rsidR="004A2B7D" w:rsidRDefault="004A2B7D" w:rsidP="004A2B7D">
      <w:pPr>
        <w:pStyle w:val="Nidungvnbn"/>
        <w:keepNext/>
        <w:ind w:firstLine="0"/>
        <w:jc w:val="center"/>
      </w:pPr>
      <w:r w:rsidRPr="00953F65">
        <w:rPr>
          <w:noProof/>
        </w:rPr>
        <w:lastRenderedPageBreak/>
        <w:drawing>
          <wp:inline distT="0" distB="0" distL="0" distR="0" wp14:anchorId="203E2770" wp14:editId="0B7BB2EE">
            <wp:extent cx="2560320" cy="144326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320" cy="1443269"/>
                    </a:xfrm>
                    <a:prstGeom prst="rect">
                      <a:avLst/>
                    </a:prstGeom>
                  </pic:spPr>
                </pic:pic>
              </a:graphicData>
            </a:graphic>
          </wp:inline>
        </w:drawing>
      </w:r>
    </w:p>
    <w:p w14:paraId="3A3CE4ED" w14:textId="5C16C84A" w:rsidR="004A2B7D" w:rsidRDefault="004A2B7D" w:rsidP="004A2B7D">
      <w:pPr>
        <w:pStyle w:val="Caption"/>
        <w:rPr>
          <w:lang w:val="vi-VN"/>
        </w:rPr>
      </w:pPr>
      <w:bookmarkStart w:id="60" w:name="_Toc92381602"/>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16</w:t>
      </w:r>
      <w:r w:rsidR="006C3135">
        <w:fldChar w:fldCharType="end"/>
      </w:r>
      <w:r>
        <w:rPr>
          <w:lang w:val="vi-VN"/>
        </w:rPr>
        <w:t xml:space="preserve"> Code áp dụng Factory Method Pattern (</w:t>
      </w:r>
      <w:r>
        <w:rPr>
          <w:lang w:val="vi-VN"/>
        </w:rPr>
        <w:t>2</w:t>
      </w:r>
      <w:r>
        <w:rPr>
          <w:lang w:val="vi-VN"/>
        </w:rPr>
        <w:t>)</w:t>
      </w:r>
      <w:bookmarkEnd w:id="60"/>
    </w:p>
    <w:p w14:paraId="59FF369F" w14:textId="77777777" w:rsidR="004A2B7D" w:rsidRDefault="004A2B7D" w:rsidP="004A2B7D">
      <w:pPr>
        <w:pStyle w:val="Nidungvnbn"/>
        <w:keepNext/>
        <w:ind w:firstLine="0"/>
        <w:jc w:val="center"/>
      </w:pPr>
      <w:r w:rsidRPr="00953F65">
        <w:rPr>
          <w:noProof/>
        </w:rPr>
        <w:drawing>
          <wp:inline distT="0" distB="0" distL="0" distR="0" wp14:anchorId="429CCABD" wp14:editId="141A9878">
            <wp:extent cx="2560320" cy="16972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0320" cy="1697226"/>
                    </a:xfrm>
                    <a:prstGeom prst="rect">
                      <a:avLst/>
                    </a:prstGeom>
                  </pic:spPr>
                </pic:pic>
              </a:graphicData>
            </a:graphic>
          </wp:inline>
        </w:drawing>
      </w:r>
    </w:p>
    <w:p w14:paraId="3B9AB6E1" w14:textId="7FF5D53B" w:rsidR="004A2B7D" w:rsidRDefault="004A2B7D" w:rsidP="004A2B7D">
      <w:pPr>
        <w:pStyle w:val="Caption"/>
        <w:rPr>
          <w:lang w:val="vi-VN"/>
        </w:rPr>
      </w:pPr>
      <w:bookmarkStart w:id="61" w:name="_Toc92381603"/>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17</w:t>
      </w:r>
      <w:r w:rsidR="006C3135">
        <w:fldChar w:fldCharType="end"/>
      </w:r>
      <w:r>
        <w:rPr>
          <w:lang w:val="vi-VN"/>
        </w:rPr>
        <w:t xml:space="preserve"> Code áp dụng Factory Method Pattern (</w:t>
      </w:r>
      <w:r>
        <w:rPr>
          <w:lang w:val="vi-VN"/>
        </w:rPr>
        <w:t>3</w:t>
      </w:r>
      <w:r>
        <w:rPr>
          <w:lang w:val="vi-VN"/>
        </w:rPr>
        <w:t>)</w:t>
      </w:r>
      <w:bookmarkEnd w:id="61"/>
    </w:p>
    <w:p w14:paraId="608A5B0D" w14:textId="77777777" w:rsidR="004A2B7D" w:rsidRDefault="004A2B7D" w:rsidP="004A2B7D">
      <w:pPr>
        <w:pStyle w:val="Nidungvnbn"/>
        <w:keepNext/>
        <w:ind w:firstLine="0"/>
        <w:jc w:val="center"/>
      </w:pPr>
      <w:r w:rsidRPr="00953F65">
        <w:rPr>
          <w:noProof/>
        </w:rPr>
        <w:drawing>
          <wp:inline distT="0" distB="0" distL="0" distR="0" wp14:anchorId="2F0AE5E9" wp14:editId="5022F7E1">
            <wp:extent cx="2560320" cy="25729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0320" cy="2572964"/>
                    </a:xfrm>
                    <a:prstGeom prst="rect">
                      <a:avLst/>
                    </a:prstGeom>
                  </pic:spPr>
                </pic:pic>
              </a:graphicData>
            </a:graphic>
          </wp:inline>
        </w:drawing>
      </w:r>
    </w:p>
    <w:p w14:paraId="7C57AC91" w14:textId="0EE3F715" w:rsidR="004A2B7D" w:rsidRPr="004A2B7D" w:rsidRDefault="004A2B7D" w:rsidP="004A2B7D">
      <w:pPr>
        <w:pStyle w:val="Caption"/>
        <w:rPr>
          <w:lang w:val="vi-VN"/>
        </w:rPr>
      </w:pPr>
      <w:bookmarkStart w:id="62" w:name="_Toc92381604"/>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18</w:t>
      </w:r>
      <w:r w:rsidR="006C3135">
        <w:fldChar w:fldCharType="end"/>
      </w:r>
      <w:r>
        <w:rPr>
          <w:lang w:val="vi-VN"/>
        </w:rPr>
        <w:t xml:space="preserve"> Code áp dụng Factory Method Pattern (</w:t>
      </w:r>
      <w:r>
        <w:rPr>
          <w:lang w:val="vi-VN"/>
        </w:rPr>
        <w:t>4</w:t>
      </w:r>
      <w:r>
        <w:rPr>
          <w:lang w:val="vi-VN"/>
        </w:rPr>
        <w:t>)</w:t>
      </w:r>
      <w:bookmarkEnd w:id="62"/>
    </w:p>
    <w:p w14:paraId="1FFB10F1" w14:textId="31B633E8" w:rsidR="00B254A1" w:rsidRDefault="00B254A1" w:rsidP="00B254A1">
      <w:pPr>
        <w:pStyle w:val="Heading2"/>
        <w:rPr>
          <w:lang w:val="vi-VN"/>
        </w:rPr>
      </w:pPr>
      <w:r>
        <w:rPr>
          <w:lang w:val="vi-VN"/>
        </w:rPr>
        <w:t xml:space="preserve"> </w:t>
      </w:r>
      <w:bookmarkStart w:id="63" w:name="_Toc92381511"/>
      <w:r>
        <w:rPr>
          <w:lang w:val="vi-VN"/>
        </w:rPr>
        <w:t>Command Pattern</w:t>
      </w:r>
      <w:bookmarkEnd w:id="63"/>
    </w:p>
    <w:p w14:paraId="35F21D41" w14:textId="565ADDAB" w:rsidR="004F7381" w:rsidRDefault="004F7381" w:rsidP="004F7381">
      <w:pPr>
        <w:pStyle w:val="Nidungvnbn"/>
      </w:pPr>
      <w:r>
        <w:t>Lý do áp dụng: Mỗi thiết bị nước gồm có hai chức năng: mở</w:t>
      </w:r>
      <w:r>
        <w:rPr>
          <w:lang w:val="vi-VN"/>
        </w:rPr>
        <w:t xml:space="preserve"> </w:t>
      </w:r>
      <w:r>
        <w:t>(turn on) và đóng</w:t>
      </w:r>
      <w:r>
        <w:rPr>
          <w:lang w:val="vi-VN"/>
        </w:rPr>
        <w:t xml:space="preserve"> </w:t>
      </w:r>
      <w:r>
        <w:t xml:space="preserve">(turn off). Để khách hàng có thể thực hiện được hai chức năng trên thì Command Pattern </w:t>
      </w:r>
      <w:r>
        <w:lastRenderedPageBreak/>
        <w:t>là một sự lựa chọn hợp lý để áp dụng. Command Pattern là một pattern giúp người dùng thực hiện một hành động hoặc kích hoạt một sự kiện nào đó.</w:t>
      </w:r>
    </w:p>
    <w:p w14:paraId="0F5B15EC" w14:textId="77777777" w:rsidR="004F7381" w:rsidRDefault="004F7381" w:rsidP="004F7381">
      <w:pPr>
        <w:pStyle w:val="Nidungvnbn"/>
        <w:keepNext/>
        <w:ind w:firstLine="0"/>
        <w:jc w:val="center"/>
      </w:pPr>
      <w:r w:rsidRPr="00BB2787">
        <w:rPr>
          <w:noProof/>
        </w:rPr>
        <w:drawing>
          <wp:inline distT="0" distB="0" distL="0" distR="0" wp14:anchorId="0C072708" wp14:editId="7AC8C994">
            <wp:extent cx="4389120" cy="2922289"/>
            <wp:effectExtent l="152400" t="152400" r="354330" b="354330"/>
            <wp:docPr id="21" name="Picture 21" descr="D:\hk7\mauthietke\CK\anh\CommandPatter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k7\mauthietke\CK\anh\CommandPattern.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9120" cy="2922289"/>
                    </a:xfrm>
                    <a:prstGeom prst="rect">
                      <a:avLst/>
                    </a:prstGeom>
                    <a:ln>
                      <a:noFill/>
                    </a:ln>
                    <a:effectLst>
                      <a:outerShdw blurRad="292100" dist="139700" dir="2700000" algn="tl" rotWithShape="0">
                        <a:srgbClr val="333333">
                          <a:alpha val="65000"/>
                        </a:srgbClr>
                      </a:outerShdw>
                    </a:effectLst>
                  </pic:spPr>
                </pic:pic>
              </a:graphicData>
            </a:graphic>
          </wp:inline>
        </w:drawing>
      </w:r>
    </w:p>
    <w:p w14:paraId="76F6D1CB" w14:textId="30FB7FCF" w:rsidR="004F7381" w:rsidRPr="004F7381" w:rsidRDefault="004F7381" w:rsidP="004F7381">
      <w:pPr>
        <w:pStyle w:val="Caption"/>
        <w:rPr>
          <w:lang w:val="vi-VN"/>
        </w:rPr>
      </w:pPr>
      <w:bookmarkStart w:id="64" w:name="_Toc92381605"/>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19</w:t>
      </w:r>
      <w:r w:rsidR="006C3135">
        <w:fldChar w:fldCharType="end"/>
      </w:r>
      <w:r>
        <w:rPr>
          <w:lang w:val="vi-VN"/>
        </w:rPr>
        <w:t xml:space="preserve"> Sơ đồ lớp Command Pattern</w:t>
      </w:r>
      <w:bookmarkEnd w:id="64"/>
    </w:p>
    <w:p w14:paraId="70889053" w14:textId="77777777" w:rsidR="004F7381" w:rsidRDefault="004F7381" w:rsidP="004F7381">
      <w:pPr>
        <w:pStyle w:val="Nidungvnbn"/>
        <w:keepNext/>
        <w:ind w:firstLine="0"/>
        <w:jc w:val="center"/>
      </w:pPr>
      <w:r w:rsidRPr="0009334F">
        <w:rPr>
          <w:noProof/>
        </w:rPr>
        <w:drawing>
          <wp:inline distT="0" distB="0" distL="0" distR="0" wp14:anchorId="76B49726" wp14:editId="09179182">
            <wp:extent cx="1981477" cy="2410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1477" cy="2410161"/>
                    </a:xfrm>
                    <a:prstGeom prst="rect">
                      <a:avLst/>
                    </a:prstGeom>
                  </pic:spPr>
                </pic:pic>
              </a:graphicData>
            </a:graphic>
          </wp:inline>
        </w:drawing>
      </w:r>
    </w:p>
    <w:p w14:paraId="263A0D6A" w14:textId="629B8318" w:rsidR="004F7381" w:rsidRPr="004F7381" w:rsidRDefault="004F7381" w:rsidP="004F7381">
      <w:pPr>
        <w:pStyle w:val="Caption"/>
        <w:rPr>
          <w:lang w:val="vi-VN"/>
        </w:rPr>
      </w:pPr>
      <w:bookmarkStart w:id="65" w:name="_Toc92381606"/>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20</w:t>
      </w:r>
      <w:r w:rsidR="006C3135">
        <w:fldChar w:fldCharType="end"/>
      </w:r>
      <w:r>
        <w:rPr>
          <w:lang w:val="vi-VN"/>
        </w:rPr>
        <w:t xml:space="preserve"> Code áp dụng Command Pattern (1)</w:t>
      </w:r>
      <w:bookmarkEnd w:id="65"/>
    </w:p>
    <w:p w14:paraId="280283C7" w14:textId="77777777" w:rsidR="004F7381" w:rsidRDefault="004F7381" w:rsidP="004F7381">
      <w:pPr>
        <w:pStyle w:val="Nidungvnbn"/>
        <w:keepNext/>
        <w:ind w:firstLine="0"/>
        <w:jc w:val="center"/>
      </w:pPr>
      <w:r w:rsidRPr="005E49FC">
        <w:rPr>
          <w:noProof/>
        </w:rPr>
        <w:lastRenderedPageBreak/>
        <w:drawing>
          <wp:inline distT="0" distB="0" distL="0" distR="0" wp14:anchorId="092DF0A2" wp14:editId="42752FDF">
            <wp:extent cx="2560320" cy="371317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0320" cy="3713172"/>
                    </a:xfrm>
                    <a:prstGeom prst="rect">
                      <a:avLst/>
                    </a:prstGeom>
                  </pic:spPr>
                </pic:pic>
              </a:graphicData>
            </a:graphic>
          </wp:inline>
        </w:drawing>
      </w:r>
    </w:p>
    <w:p w14:paraId="6A2AAF96" w14:textId="3EFA1D16" w:rsidR="004F7381" w:rsidRDefault="004F7381" w:rsidP="004F7381">
      <w:pPr>
        <w:pStyle w:val="Caption"/>
        <w:rPr>
          <w:lang w:val="vi-VN"/>
        </w:rPr>
      </w:pPr>
      <w:bookmarkStart w:id="66" w:name="_Toc92381607"/>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21</w:t>
      </w:r>
      <w:r w:rsidR="006C3135">
        <w:fldChar w:fldCharType="end"/>
      </w:r>
      <w:r>
        <w:rPr>
          <w:lang w:val="vi-VN"/>
        </w:rPr>
        <w:t xml:space="preserve"> Code áp dụng Command Pattern (</w:t>
      </w:r>
      <w:r>
        <w:rPr>
          <w:lang w:val="vi-VN"/>
        </w:rPr>
        <w:t>2</w:t>
      </w:r>
      <w:r>
        <w:rPr>
          <w:lang w:val="vi-VN"/>
        </w:rPr>
        <w:t>)</w:t>
      </w:r>
      <w:bookmarkEnd w:id="66"/>
    </w:p>
    <w:p w14:paraId="3ABA30A0" w14:textId="77777777" w:rsidR="004F7381" w:rsidRDefault="004F7381" w:rsidP="004F7381">
      <w:pPr>
        <w:pStyle w:val="Nidungvnbn"/>
        <w:keepNext/>
        <w:ind w:firstLine="0"/>
        <w:jc w:val="center"/>
      </w:pPr>
      <w:r w:rsidRPr="005E49FC">
        <w:rPr>
          <w:noProof/>
        </w:rPr>
        <w:drawing>
          <wp:inline distT="0" distB="0" distL="0" distR="0" wp14:anchorId="08C501DA" wp14:editId="08E4AD83">
            <wp:extent cx="2560320" cy="264633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0320" cy="2646338"/>
                    </a:xfrm>
                    <a:prstGeom prst="rect">
                      <a:avLst/>
                    </a:prstGeom>
                  </pic:spPr>
                </pic:pic>
              </a:graphicData>
            </a:graphic>
          </wp:inline>
        </w:drawing>
      </w:r>
    </w:p>
    <w:p w14:paraId="7E2508FB" w14:textId="7E8367B0" w:rsidR="004F7381" w:rsidRDefault="004F7381" w:rsidP="004F7381">
      <w:pPr>
        <w:pStyle w:val="Caption"/>
        <w:rPr>
          <w:lang w:val="vi-VN"/>
        </w:rPr>
      </w:pPr>
      <w:bookmarkStart w:id="67" w:name="_Toc92381608"/>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22</w:t>
      </w:r>
      <w:r w:rsidR="006C3135">
        <w:fldChar w:fldCharType="end"/>
      </w:r>
      <w:r>
        <w:rPr>
          <w:lang w:val="vi-VN"/>
        </w:rPr>
        <w:t xml:space="preserve"> Code áp dụng Command Pattern (</w:t>
      </w:r>
      <w:r>
        <w:rPr>
          <w:lang w:val="vi-VN"/>
        </w:rPr>
        <w:t>3</w:t>
      </w:r>
      <w:r>
        <w:rPr>
          <w:lang w:val="vi-VN"/>
        </w:rPr>
        <w:t>)</w:t>
      </w:r>
      <w:bookmarkEnd w:id="67"/>
    </w:p>
    <w:p w14:paraId="6A553883" w14:textId="77777777" w:rsidR="004F7381" w:rsidRDefault="004F7381" w:rsidP="004F7381">
      <w:pPr>
        <w:pStyle w:val="Nidungvnbn"/>
        <w:keepNext/>
        <w:ind w:firstLine="0"/>
        <w:jc w:val="center"/>
      </w:pPr>
      <w:r w:rsidRPr="002737DC">
        <w:rPr>
          <w:noProof/>
          <w:sz w:val="22"/>
          <w:szCs w:val="22"/>
        </w:rPr>
        <w:lastRenderedPageBreak/>
        <w:drawing>
          <wp:inline distT="0" distB="0" distL="0" distR="0" wp14:anchorId="7DD7208E" wp14:editId="4108D775">
            <wp:extent cx="4389120" cy="23647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120" cy="2364779"/>
                    </a:xfrm>
                    <a:prstGeom prst="rect">
                      <a:avLst/>
                    </a:prstGeom>
                  </pic:spPr>
                </pic:pic>
              </a:graphicData>
            </a:graphic>
          </wp:inline>
        </w:drawing>
      </w:r>
    </w:p>
    <w:p w14:paraId="0573C596" w14:textId="3993978C" w:rsidR="004F7381" w:rsidRPr="004F7381" w:rsidRDefault="004F7381" w:rsidP="004F7381">
      <w:pPr>
        <w:pStyle w:val="Caption"/>
        <w:rPr>
          <w:lang w:val="vi-VN"/>
        </w:rPr>
      </w:pPr>
      <w:bookmarkStart w:id="68" w:name="_Toc92381609"/>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23</w:t>
      </w:r>
      <w:r w:rsidR="006C3135">
        <w:fldChar w:fldCharType="end"/>
      </w:r>
      <w:r>
        <w:rPr>
          <w:lang w:val="vi-VN"/>
        </w:rPr>
        <w:t xml:space="preserve"> Code áp dụng Command Pattern (</w:t>
      </w:r>
      <w:r>
        <w:rPr>
          <w:lang w:val="vi-VN"/>
        </w:rPr>
        <w:t>4</w:t>
      </w:r>
      <w:r>
        <w:rPr>
          <w:lang w:val="vi-VN"/>
        </w:rPr>
        <w:t>)</w:t>
      </w:r>
      <w:bookmarkEnd w:id="68"/>
    </w:p>
    <w:p w14:paraId="1575884E" w14:textId="26F7C3F2" w:rsidR="00B254A1" w:rsidRDefault="00B254A1" w:rsidP="00B254A1">
      <w:pPr>
        <w:pStyle w:val="Heading2"/>
        <w:rPr>
          <w:lang w:val="vi-VN"/>
        </w:rPr>
      </w:pPr>
      <w:r>
        <w:rPr>
          <w:lang w:val="vi-VN"/>
        </w:rPr>
        <w:t xml:space="preserve"> </w:t>
      </w:r>
      <w:bookmarkStart w:id="69" w:name="_Toc92381512"/>
      <w:r>
        <w:rPr>
          <w:lang w:val="vi-VN"/>
        </w:rPr>
        <w:t>Adapter Pattern</w:t>
      </w:r>
      <w:bookmarkEnd w:id="69"/>
    </w:p>
    <w:p w14:paraId="0A24DC8E" w14:textId="038F0A76" w:rsidR="00221592" w:rsidRDefault="00221592" w:rsidP="00221592">
      <w:pPr>
        <w:pStyle w:val="Nidungvnbn"/>
      </w:pPr>
      <w:r>
        <w:t xml:space="preserve">Lý do áp dụng: Nhiều khách hàng sẽ có nhu cầu chuyển tiền thanh toán từ </w:t>
      </w:r>
      <w:r w:rsidR="007207D2">
        <w:t>đơn vị tiền tệ VND</w:t>
      </w:r>
      <w:r>
        <w:t xml:space="preserve"> sang các đơn vị tiền tệ khác để dễ dàng phục vụ cho việc thanh toán của mỗi người. Vì vậy, chúng ta sẽ áp dụng Adapter</w:t>
      </w:r>
      <w:r w:rsidR="00465B77">
        <w:t xml:space="preserve"> Pattern để chuyển từ đơn vị VND ,</w:t>
      </w:r>
      <w:r>
        <w:t xml:space="preserve"> đơn vị tiền tệ mặc định khi Công ty thông báo chi phí thanh toán về cho mỗi khách hàng</w:t>
      </w:r>
      <w:r w:rsidR="00465B77">
        <w:rPr>
          <w:lang w:val="vi-VN"/>
        </w:rPr>
        <w:t>,</w:t>
      </w:r>
      <w:r>
        <w:t xml:space="preserve"> sang các đơn vị tiền tệ khác, ở trong trường hợp này là đơn vị Dollar. Nếu muốn thêm một số đơn vị tiền tệ khác chúng ta chỉ cần tạo 1 class Adaptee mới mà không cần thay đổi cấu trúc code.</w:t>
      </w:r>
    </w:p>
    <w:p w14:paraId="17B8FCC8" w14:textId="77777777" w:rsidR="00221592" w:rsidRDefault="00221592" w:rsidP="00221592">
      <w:pPr>
        <w:pStyle w:val="Nidungvnbn"/>
        <w:keepNext/>
        <w:ind w:firstLine="0"/>
        <w:jc w:val="center"/>
      </w:pPr>
      <w:r w:rsidRPr="00800056">
        <w:rPr>
          <w:noProof/>
        </w:rPr>
        <w:drawing>
          <wp:inline distT="0" distB="0" distL="0" distR="0" wp14:anchorId="443B66DD" wp14:editId="21983BB3">
            <wp:extent cx="4389120" cy="1892260"/>
            <wp:effectExtent l="152400" t="152400" r="354330" b="356235"/>
            <wp:docPr id="33" name="Picture 33" descr="D:\hk7\mauthietke\CK\anh\AdapterPatter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k7\mauthietke\CK\anh\AdapterPattern.draw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9120" cy="1892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F48320" w14:textId="7D5E4A0A" w:rsidR="00221592" w:rsidRPr="00221592" w:rsidRDefault="00221592" w:rsidP="00221592">
      <w:pPr>
        <w:pStyle w:val="Caption"/>
        <w:rPr>
          <w:lang w:val="vi-VN"/>
        </w:rPr>
      </w:pPr>
      <w:bookmarkStart w:id="70" w:name="_Toc92381610"/>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24</w:t>
      </w:r>
      <w:r w:rsidR="006C3135">
        <w:fldChar w:fldCharType="end"/>
      </w:r>
      <w:r>
        <w:rPr>
          <w:lang w:val="vi-VN"/>
        </w:rPr>
        <w:t xml:space="preserve"> Sơ đồ lớp Adapter Pattern</w:t>
      </w:r>
      <w:bookmarkEnd w:id="70"/>
    </w:p>
    <w:p w14:paraId="22828F97" w14:textId="77777777" w:rsidR="00221592" w:rsidRDefault="00221592" w:rsidP="00221592">
      <w:pPr>
        <w:pStyle w:val="Nidungvnbn"/>
        <w:keepNext/>
        <w:ind w:firstLine="0"/>
        <w:jc w:val="center"/>
      </w:pPr>
      <w:r w:rsidRPr="00261899">
        <w:rPr>
          <w:noProof/>
        </w:rPr>
        <w:lastRenderedPageBreak/>
        <w:drawing>
          <wp:inline distT="0" distB="0" distL="0" distR="0" wp14:anchorId="02284CA7" wp14:editId="5F116427">
            <wp:extent cx="2560320" cy="19259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60320" cy="1925904"/>
                    </a:xfrm>
                    <a:prstGeom prst="rect">
                      <a:avLst/>
                    </a:prstGeom>
                  </pic:spPr>
                </pic:pic>
              </a:graphicData>
            </a:graphic>
          </wp:inline>
        </w:drawing>
      </w:r>
    </w:p>
    <w:p w14:paraId="7839D1AA" w14:textId="22D70698" w:rsidR="00221592" w:rsidRPr="00221592" w:rsidRDefault="00221592" w:rsidP="00221592">
      <w:pPr>
        <w:pStyle w:val="Caption"/>
        <w:rPr>
          <w:lang w:val="vi-VN"/>
        </w:rPr>
      </w:pPr>
      <w:bookmarkStart w:id="71" w:name="_Toc92381611"/>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25</w:t>
      </w:r>
      <w:r w:rsidR="006C3135">
        <w:fldChar w:fldCharType="end"/>
      </w:r>
      <w:r>
        <w:rPr>
          <w:lang w:val="vi-VN"/>
        </w:rPr>
        <w:t xml:space="preserve"> Code áp dụng Adapter Pattern (1)</w:t>
      </w:r>
      <w:bookmarkEnd w:id="71"/>
    </w:p>
    <w:p w14:paraId="117F74B3" w14:textId="77777777" w:rsidR="00221592" w:rsidRDefault="00221592" w:rsidP="00221592">
      <w:pPr>
        <w:pStyle w:val="Nidungvnbn"/>
        <w:keepNext/>
        <w:ind w:firstLine="0"/>
        <w:jc w:val="center"/>
      </w:pPr>
      <w:r w:rsidRPr="004840EB">
        <w:rPr>
          <w:noProof/>
          <w:sz w:val="22"/>
          <w:szCs w:val="22"/>
        </w:rPr>
        <w:drawing>
          <wp:inline distT="0" distB="0" distL="0" distR="0" wp14:anchorId="3E40E890" wp14:editId="5B26A358">
            <wp:extent cx="2560320" cy="15705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60320" cy="1570548"/>
                    </a:xfrm>
                    <a:prstGeom prst="rect">
                      <a:avLst/>
                    </a:prstGeom>
                  </pic:spPr>
                </pic:pic>
              </a:graphicData>
            </a:graphic>
          </wp:inline>
        </w:drawing>
      </w:r>
    </w:p>
    <w:p w14:paraId="7F24A602" w14:textId="35A2B2BD" w:rsidR="00221592" w:rsidRDefault="00221592" w:rsidP="00221592">
      <w:pPr>
        <w:pStyle w:val="Caption"/>
        <w:rPr>
          <w:lang w:val="vi-VN"/>
        </w:rPr>
      </w:pPr>
      <w:bookmarkStart w:id="72" w:name="_Toc92381612"/>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26</w:t>
      </w:r>
      <w:r w:rsidR="006C3135">
        <w:fldChar w:fldCharType="end"/>
      </w:r>
      <w:r>
        <w:rPr>
          <w:lang w:val="vi-VN"/>
        </w:rPr>
        <w:t xml:space="preserve"> Code áp dụng Adapter Pattern (</w:t>
      </w:r>
      <w:r>
        <w:rPr>
          <w:lang w:val="vi-VN"/>
        </w:rPr>
        <w:t>2</w:t>
      </w:r>
      <w:r>
        <w:rPr>
          <w:lang w:val="vi-VN"/>
        </w:rPr>
        <w:t>)</w:t>
      </w:r>
      <w:bookmarkEnd w:id="72"/>
    </w:p>
    <w:p w14:paraId="759E1EB3" w14:textId="77777777" w:rsidR="00221592" w:rsidRDefault="00221592" w:rsidP="00221592">
      <w:pPr>
        <w:pStyle w:val="Nidungvnbn"/>
        <w:keepNext/>
        <w:ind w:firstLine="0"/>
        <w:jc w:val="center"/>
      </w:pPr>
      <w:r w:rsidRPr="00261899">
        <w:rPr>
          <w:noProof/>
        </w:rPr>
        <w:drawing>
          <wp:inline distT="0" distB="0" distL="0" distR="0" wp14:anchorId="01960CC7" wp14:editId="7474E6F0">
            <wp:extent cx="2560320" cy="1507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60320" cy="1507375"/>
                    </a:xfrm>
                    <a:prstGeom prst="rect">
                      <a:avLst/>
                    </a:prstGeom>
                  </pic:spPr>
                </pic:pic>
              </a:graphicData>
            </a:graphic>
          </wp:inline>
        </w:drawing>
      </w:r>
    </w:p>
    <w:p w14:paraId="797E6BE7" w14:textId="1B299D5F" w:rsidR="00221592" w:rsidRDefault="00221592" w:rsidP="00221592">
      <w:pPr>
        <w:pStyle w:val="Caption"/>
        <w:rPr>
          <w:lang w:val="vi-VN"/>
        </w:rPr>
      </w:pPr>
      <w:bookmarkStart w:id="73" w:name="_Toc92381613"/>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27</w:t>
      </w:r>
      <w:r w:rsidR="006C3135">
        <w:fldChar w:fldCharType="end"/>
      </w:r>
      <w:r>
        <w:rPr>
          <w:lang w:val="vi-VN"/>
        </w:rPr>
        <w:t xml:space="preserve"> Code áp dụng Adapter Pattern (</w:t>
      </w:r>
      <w:r>
        <w:rPr>
          <w:lang w:val="vi-VN"/>
        </w:rPr>
        <w:t>3</w:t>
      </w:r>
      <w:r>
        <w:rPr>
          <w:lang w:val="vi-VN"/>
        </w:rPr>
        <w:t>)</w:t>
      </w:r>
      <w:bookmarkEnd w:id="73"/>
    </w:p>
    <w:p w14:paraId="7F993C23" w14:textId="77777777" w:rsidR="00221592" w:rsidRDefault="00221592" w:rsidP="00221592">
      <w:pPr>
        <w:pStyle w:val="Nidungvnbn"/>
        <w:keepNext/>
        <w:ind w:firstLine="0"/>
        <w:jc w:val="center"/>
      </w:pPr>
      <w:r w:rsidRPr="00CB3BAF">
        <w:rPr>
          <w:noProof/>
        </w:rPr>
        <w:drawing>
          <wp:inline distT="0" distB="0" distL="0" distR="0" wp14:anchorId="00824821" wp14:editId="2115CA2C">
            <wp:extent cx="3474720" cy="12424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4720" cy="1242476"/>
                    </a:xfrm>
                    <a:prstGeom prst="rect">
                      <a:avLst/>
                    </a:prstGeom>
                  </pic:spPr>
                </pic:pic>
              </a:graphicData>
            </a:graphic>
          </wp:inline>
        </w:drawing>
      </w:r>
    </w:p>
    <w:p w14:paraId="3CAC0D43" w14:textId="5A2954EB" w:rsidR="00221592" w:rsidRPr="00221592" w:rsidRDefault="00221592" w:rsidP="00221592">
      <w:pPr>
        <w:pStyle w:val="Caption"/>
        <w:rPr>
          <w:lang w:val="vi-VN"/>
        </w:rPr>
      </w:pPr>
      <w:bookmarkStart w:id="74" w:name="_Toc92381614"/>
      <w:r>
        <w:t xml:space="preserve">Hình </w:t>
      </w:r>
      <w:r w:rsidR="006C3135">
        <w:fldChar w:fldCharType="begin"/>
      </w:r>
      <w:r w:rsidR="006C3135">
        <w:instrText xml:space="preserve"> STYLEREF 1 \s </w:instrText>
      </w:r>
      <w:r w:rsidR="006C3135">
        <w:fldChar w:fldCharType="separate"/>
      </w:r>
      <w:r w:rsidR="006C3135">
        <w:rPr>
          <w:noProof/>
        </w:rPr>
        <w:t>2</w:t>
      </w:r>
      <w:r w:rsidR="006C3135">
        <w:fldChar w:fldCharType="end"/>
      </w:r>
      <w:r w:rsidR="006C3135">
        <w:t>.</w:t>
      </w:r>
      <w:r w:rsidR="006C3135">
        <w:fldChar w:fldCharType="begin"/>
      </w:r>
      <w:r w:rsidR="006C3135">
        <w:instrText xml:space="preserve"> SEQ Hình \* ARABIC \s 1 </w:instrText>
      </w:r>
      <w:r w:rsidR="006C3135">
        <w:fldChar w:fldCharType="separate"/>
      </w:r>
      <w:r w:rsidR="006C3135">
        <w:rPr>
          <w:noProof/>
        </w:rPr>
        <w:t>28</w:t>
      </w:r>
      <w:r w:rsidR="006C3135">
        <w:fldChar w:fldCharType="end"/>
      </w:r>
      <w:r>
        <w:rPr>
          <w:lang w:val="vi-VN"/>
        </w:rPr>
        <w:t xml:space="preserve"> Code áp dụng Adapter Pattern (</w:t>
      </w:r>
      <w:r>
        <w:rPr>
          <w:lang w:val="vi-VN"/>
        </w:rPr>
        <w:t>4</w:t>
      </w:r>
      <w:r>
        <w:rPr>
          <w:lang w:val="vi-VN"/>
        </w:rPr>
        <w:t>)</w:t>
      </w:r>
      <w:bookmarkEnd w:id="74"/>
    </w:p>
    <w:p w14:paraId="10389BC9" w14:textId="466D12F5" w:rsidR="00B254A1" w:rsidRDefault="00B254A1" w:rsidP="00B254A1">
      <w:pPr>
        <w:pStyle w:val="Heading2"/>
        <w:rPr>
          <w:lang w:val="vi-VN"/>
        </w:rPr>
      </w:pPr>
      <w:r>
        <w:rPr>
          <w:lang w:val="vi-VN"/>
        </w:rPr>
        <w:lastRenderedPageBreak/>
        <w:t xml:space="preserve"> </w:t>
      </w:r>
      <w:bookmarkStart w:id="75" w:name="_Toc92381513"/>
      <w:r>
        <w:rPr>
          <w:lang w:val="vi-VN"/>
        </w:rPr>
        <w:t>Observer Pattern</w:t>
      </w:r>
      <w:bookmarkEnd w:id="75"/>
    </w:p>
    <w:p w14:paraId="617D0BB5" w14:textId="3915ACE6" w:rsidR="006C3135" w:rsidRDefault="006C3135" w:rsidP="006C3135">
      <w:pPr>
        <w:pStyle w:val="Nidungvnbn"/>
      </w:pPr>
      <w:r>
        <w:t>Lý do áp dụng: Cuối mỗi tháng th</w:t>
      </w:r>
      <w:r w:rsidR="00066A42">
        <w:t>ì Công ty sẽ thông báo tiền nước</w:t>
      </w:r>
      <w:r>
        <w:t xml:space="preserve"> về cho mỗi khách hà</w:t>
      </w:r>
      <w:r w:rsidR="006E1B4F">
        <w:t>ng. Thông tin chi tiết tiền nước</w:t>
      </w:r>
      <w:r>
        <w:t xml:space="preserve"> sẽ được hiển thị trên mỗi giao diện khách hàng khi Công ty nhấn nút thông báo. Ở đây chúng ta có Observer Pattern giúp định nghĩa mối phụ thuộc một – nhiều giữa các đối tượng để khi mà một đối tượng có sự thay đổi trạng thái, tất cả các thành phần phụ thuộc của nó sẽ được thông báo và cập nhật một cách tự động. Vậy nên Observer Pattern rất phù hợp để áp dụng trong trường hợp này.</w:t>
      </w:r>
    </w:p>
    <w:p w14:paraId="32D66743" w14:textId="77777777" w:rsidR="006C3135" w:rsidRDefault="006C3135" w:rsidP="006C3135">
      <w:pPr>
        <w:pStyle w:val="Nidungvnbn"/>
        <w:keepNext/>
        <w:ind w:firstLine="0"/>
        <w:jc w:val="center"/>
      </w:pPr>
      <w:r w:rsidRPr="00EE474C">
        <w:rPr>
          <w:noProof/>
        </w:rPr>
        <w:drawing>
          <wp:inline distT="0" distB="0" distL="0" distR="0" wp14:anchorId="107992CD" wp14:editId="01D8675F">
            <wp:extent cx="4389120" cy="1854817"/>
            <wp:effectExtent l="152400" t="152400" r="354330" b="355600"/>
            <wp:docPr id="88" name="Picture 88" descr="D:\hk7\mauthietke\CK\anh\ObserverPatter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k7\mauthietke\CK\anh\ObserverPattern.drawi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9120" cy="185481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EC79E5" w14:textId="56992BB7" w:rsidR="006C3135" w:rsidRPr="00391D8B" w:rsidRDefault="006C3135" w:rsidP="006C3135">
      <w:pPr>
        <w:pStyle w:val="Caption"/>
        <w:rPr>
          <w:lang w:val="vi-VN"/>
        </w:rPr>
      </w:pPr>
      <w:bookmarkStart w:id="76" w:name="_Toc92381615"/>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29</w:t>
      </w:r>
      <w:r>
        <w:fldChar w:fldCharType="end"/>
      </w:r>
      <w:r w:rsidR="00391D8B">
        <w:rPr>
          <w:lang w:val="vi-VN"/>
        </w:rPr>
        <w:t xml:space="preserve"> Sơ đồ lớp Observer Pattern</w:t>
      </w:r>
      <w:bookmarkEnd w:id="76"/>
    </w:p>
    <w:p w14:paraId="5FD91CCC" w14:textId="77777777" w:rsidR="006C3135" w:rsidRDefault="006C3135" w:rsidP="006C3135">
      <w:pPr>
        <w:pStyle w:val="Nidungvnbn"/>
        <w:keepNext/>
        <w:ind w:firstLine="0"/>
        <w:jc w:val="center"/>
      </w:pPr>
      <w:r w:rsidRPr="00EE474C">
        <w:rPr>
          <w:noProof/>
        </w:rPr>
        <w:drawing>
          <wp:inline distT="0" distB="0" distL="0" distR="0" wp14:anchorId="58CD7858" wp14:editId="5D8EAF12">
            <wp:extent cx="2560320" cy="171258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1712588"/>
                    </a:xfrm>
                    <a:prstGeom prst="rect">
                      <a:avLst/>
                    </a:prstGeom>
                  </pic:spPr>
                </pic:pic>
              </a:graphicData>
            </a:graphic>
          </wp:inline>
        </w:drawing>
      </w:r>
    </w:p>
    <w:p w14:paraId="4842571F" w14:textId="25E230CC" w:rsidR="006C3135" w:rsidRDefault="006C3135" w:rsidP="006C3135">
      <w:pPr>
        <w:pStyle w:val="Caption"/>
        <w:rPr>
          <w:lang w:val="vi-VN"/>
        </w:rPr>
      </w:pPr>
      <w:bookmarkStart w:id="77" w:name="_Toc9238161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30</w:t>
      </w:r>
      <w:r>
        <w:fldChar w:fldCharType="end"/>
      </w:r>
      <w:r>
        <w:rPr>
          <w:lang w:val="vi-VN"/>
        </w:rPr>
        <w:t xml:space="preserve"> Code áp dụng Observer Pattern (</w:t>
      </w:r>
      <w:r>
        <w:rPr>
          <w:lang w:val="vi-VN"/>
        </w:rPr>
        <w:t>1</w:t>
      </w:r>
      <w:r>
        <w:rPr>
          <w:lang w:val="vi-VN"/>
        </w:rPr>
        <w:t>)</w:t>
      </w:r>
      <w:bookmarkEnd w:id="77"/>
    </w:p>
    <w:p w14:paraId="266B0D6C" w14:textId="77777777" w:rsidR="006C3135" w:rsidRDefault="006C3135" w:rsidP="006C3135">
      <w:pPr>
        <w:pStyle w:val="Nidungvnbn"/>
        <w:keepNext/>
        <w:ind w:firstLine="0"/>
        <w:jc w:val="center"/>
      </w:pPr>
      <w:r w:rsidRPr="00EE474C">
        <w:rPr>
          <w:noProof/>
        </w:rPr>
        <w:lastRenderedPageBreak/>
        <w:drawing>
          <wp:inline distT="0" distB="0" distL="0" distR="0" wp14:anchorId="2FB3BD10" wp14:editId="1D68EB80">
            <wp:extent cx="4389120" cy="18733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9120" cy="1873348"/>
                    </a:xfrm>
                    <a:prstGeom prst="rect">
                      <a:avLst/>
                    </a:prstGeom>
                  </pic:spPr>
                </pic:pic>
              </a:graphicData>
            </a:graphic>
          </wp:inline>
        </w:drawing>
      </w:r>
    </w:p>
    <w:p w14:paraId="11D85539" w14:textId="4F28BEC8" w:rsidR="006C3135" w:rsidRDefault="006C3135" w:rsidP="006C3135">
      <w:pPr>
        <w:pStyle w:val="Caption"/>
        <w:rPr>
          <w:lang w:val="vi-VN"/>
        </w:rPr>
      </w:pPr>
      <w:bookmarkStart w:id="78" w:name="_Toc92381617"/>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31</w:t>
      </w:r>
      <w:r>
        <w:fldChar w:fldCharType="end"/>
      </w:r>
      <w:r>
        <w:rPr>
          <w:lang w:val="vi-VN"/>
        </w:rPr>
        <w:t xml:space="preserve"> Code áp dụng Observer Pattern (</w:t>
      </w:r>
      <w:r>
        <w:rPr>
          <w:lang w:val="vi-VN"/>
        </w:rPr>
        <w:t>2</w:t>
      </w:r>
      <w:r>
        <w:rPr>
          <w:lang w:val="vi-VN"/>
        </w:rPr>
        <w:t>)</w:t>
      </w:r>
      <w:bookmarkEnd w:id="78"/>
    </w:p>
    <w:p w14:paraId="04069FC1" w14:textId="77777777" w:rsidR="006C3135" w:rsidRDefault="006C3135" w:rsidP="006C3135">
      <w:pPr>
        <w:pStyle w:val="Nidungvnbn"/>
        <w:keepNext/>
        <w:ind w:firstLine="0"/>
        <w:jc w:val="center"/>
      </w:pPr>
      <w:r w:rsidRPr="00EE474C">
        <w:rPr>
          <w:noProof/>
        </w:rPr>
        <w:drawing>
          <wp:inline distT="0" distB="0" distL="0" distR="0" wp14:anchorId="13E6EE8C" wp14:editId="1D5A30B3">
            <wp:extent cx="4389120" cy="34911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9120" cy="3491132"/>
                    </a:xfrm>
                    <a:prstGeom prst="rect">
                      <a:avLst/>
                    </a:prstGeom>
                  </pic:spPr>
                </pic:pic>
              </a:graphicData>
            </a:graphic>
          </wp:inline>
        </w:drawing>
      </w:r>
    </w:p>
    <w:p w14:paraId="0DF51F5E" w14:textId="0F468D2A" w:rsidR="006C3135" w:rsidRDefault="006C3135" w:rsidP="006C3135">
      <w:pPr>
        <w:pStyle w:val="Caption"/>
        <w:rPr>
          <w:lang w:val="vi-VN"/>
        </w:rPr>
      </w:pPr>
      <w:bookmarkStart w:id="79" w:name="_Toc92381618"/>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32</w:t>
      </w:r>
      <w:r>
        <w:fldChar w:fldCharType="end"/>
      </w:r>
      <w:r>
        <w:rPr>
          <w:lang w:val="vi-VN"/>
        </w:rPr>
        <w:t xml:space="preserve"> Code áp dụng Observer Pattern (</w:t>
      </w:r>
      <w:r>
        <w:rPr>
          <w:lang w:val="vi-VN"/>
        </w:rPr>
        <w:t>3</w:t>
      </w:r>
      <w:r>
        <w:rPr>
          <w:lang w:val="vi-VN"/>
        </w:rPr>
        <w:t>)</w:t>
      </w:r>
      <w:bookmarkEnd w:id="79"/>
    </w:p>
    <w:p w14:paraId="2E4DC2C9" w14:textId="77777777" w:rsidR="006C3135" w:rsidRDefault="006C3135" w:rsidP="006C3135">
      <w:pPr>
        <w:pStyle w:val="Nidungvnbn"/>
        <w:keepNext/>
        <w:ind w:firstLine="0"/>
        <w:jc w:val="center"/>
      </w:pPr>
      <w:r w:rsidRPr="00EE474C">
        <w:rPr>
          <w:noProof/>
        </w:rPr>
        <w:lastRenderedPageBreak/>
        <w:drawing>
          <wp:inline distT="0" distB="0" distL="0" distR="0" wp14:anchorId="7574DD41" wp14:editId="1F58EBD8">
            <wp:extent cx="4389120" cy="1665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9120" cy="1665700"/>
                    </a:xfrm>
                    <a:prstGeom prst="rect">
                      <a:avLst/>
                    </a:prstGeom>
                  </pic:spPr>
                </pic:pic>
              </a:graphicData>
            </a:graphic>
          </wp:inline>
        </w:drawing>
      </w:r>
    </w:p>
    <w:p w14:paraId="75872427" w14:textId="7FDDA44D" w:rsidR="006C3135" w:rsidRDefault="006C3135" w:rsidP="006C3135">
      <w:pPr>
        <w:pStyle w:val="Caption"/>
        <w:rPr>
          <w:lang w:val="vi-VN"/>
        </w:rPr>
      </w:pPr>
      <w:bookmarkStart w:id="80" w:name="_Toc9238161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33</w:t>
      </w:r>
      <w:r>
        <w:fldChar w:fldCharType="end"/>
      </w:r>
      <w:r>
        <w:rPr>
          <w:lang w:val="vi-VN"/>
        </w:rPr>
        <w:t xml:space="preserve"> Code áp dụng Observer Pattern (</w:t>
      </w:r>
      <w:r>
        <w:rPr>
          <w:lang w:val="vi-VN"/>
        </w:rPr>
        <w:t>4</w:t>
      </w:r>
      <w:r>
        <w:rPr>
          <w:lang w:val="vi-VN"/>
        </w:rPr>
        <w:t>)</w:t>
      </w:r>
      <w:bookmarkEnd w:id="80"/>
    </w:p>
    <w:p w14:paraId="142B57DF" w14:textId="77777777" w:rsidR="006C3135" w:rsidRDefault="006C3135" w:rsidP="006C3135">
      <w:pPr>
        <w:pStyle w:val="Nidungvnbn"/>
        <w:keepNext/>
        <w:ind w:firstLine="0"/>
        <w:jc w:val="center"/>
      </w:pPr>
      <w:r w:rsidRPr="00EE474C">
        <w:rPr>
          <w:noProof/>
        </w:rPr>
        <w:drawing>
          <wp:inline distT="0" distB="0" distL="0" distR="0" wp14:anchorId="242339F9" wp14:editId="7673CDE9">
            <wp:extent cx="4389120" cy="3425014"/>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9120" cy="3425014"/>
                    </a:xfrm>
                    <a:prstGeom prst="rect">
                      <a:avLst/>
                    </a:prstGeom>
                  </pic:spPr>
                </pic:pic>
              </a:graphicData>
            </a:graphic>
          </wp:inline>
        </w:drawing>
      </w:r>
    </w:p>
    <w:p w14:paraId="09348802" w14:textId="6E8276FE" w:rsidR="006C3135" w:rsidRPr="006C3135" w:rsidRDefault="006C3135" w:rsidP="006C3135">
      <w:pPr>
        <w:pStyle w:val="Caption"/>
        <w:rPr>
          <w:lang w:val="vi-VN"/>
        </w:rPr>
      </w:pPr>
      <w:bookmarkStart w:id="81" w:name="_Toc92381620"/>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34</w:t>
      </w:r>
      <w:r>
        <w:fldChar w:fldCharType="end"/>
      </w:r>
      <w:r>
        <w:rPr>
          <w:lang w:val="vi-VN"/>
        </w:rPr>
        <w:t xml:space="preserve"> Code áp dụng Observer Pattern (5)</w:t>
      </w:r>
      <w:bookmarkEnd w:id="81"/>
    </w:p>
    <w:p w14:paraId="31E79CF5" w14:textId="40737362" w:rsidR="006C02EB" w:rsidRPr="006C02EB" w:rsidRDefault="006C02EB" w:rsidP="00144BFA">
      <w:pPr>
        <w:pStyle w:val="Chng"/>
        <w:outlineLvl w:val="9"/>
        <w:rPr>
          <w:sz w:val="28"/>
          <w:szCs w:val="28"/>
        </w:rPr>
      </w:pPr>
      <w:r>
        <w:rPr>
          <w:lang w:val="vi-VN"/>
        </w:rPr>
        <w:br w:type="page"/>
      </w:r>
    </w:p>
    <w:p w14:paraId="772913A7" w14:textId="5C498CCD" w:rsidR="000133DD" w:rsidRPr="007A13F4" w:rsidRDefault="000133DD" w:rsidP="007A13F4">
      <w:pPr>
        <w:pStyle w:val="Chng"/>
        <w:jc w:val="center"/>
        <w:rPr>
          <w:lang w:val="vi-VN"/>
        </w:rPr>
      </w:pPr>
      <w:bookmarkStart w:id="82" w:name="_Toc55428448"/>
      <w:bookmarkStart w:id="83" w:name="_Toc92381514"/>
      <w:r w:rsidRPr="00515B51">
        <w:rPr>
          <w:lang w:val="vi-VN"/>
        </w:rPr>
        <w:lastRenderedPageBreak/>
        <w:t>TÀI LIỆU THAM KHẢO</w:t>
      </w:r>
      <w:bookmarkEnd w:id="40"/>
      <w:bookmarkEnd w:id="82"/>
      <w:bookmarkEnd w:id="83"/>
    </w:p>
    <w:p w14:paraId="60F653F0" w14:textId="496F0362" w:rsidR="00A21912" w:rsidRDefault="00A21912" w:rsidP="001209B6">
      <w:pPr>
        <w:pStyle w:val="Nidungvnbn"/>
        <w:ind w:firstLine="0"/>
        <w:rPr>
          <w:lang w:val="vi-VN"/>
        </w:rPr>
      </w:pPr>
      <w:r>
        <w:rPr>
          <w:lang w:val="vi-VN"/>
        </w:rPr>
        <w:t xml:space="preserve">[1] GP Coder (2018). “Hướng dẫn Java Design Pattern – Singleton”, </w:t>
      </w:r>
      <w:hyperlink r:id="rId64" w:history="1">
        <w:r w:rsidRPr="00F86C7B">
          <w:rPr>
            <w:rStyle w:val="Hyperlink"/>
            <w:lang w:val="vi-VN"/>
          </w:rPr>
          <w:t>https://gpcoder.com/4190-huong-dan-java-design-pattern-singleton/</w:t>
        </w:r>
      </w:hyperlink>
      <w:r>
        <w:rPr>
          <w:lang w:val="vi-VN"/>
        </w:rPr>
        <w:t>, truy cập ngày 20/10/2021.</w:t>
      </w:r>
    </w:p>
    <w:p w14:paraId="42E1A6BC" w14:textId="3862F38F" w:rsidR="00A21912" w:rsidRDefault="00A21912" w:rsidP="001209B6">
      <w:pPr>
        <w:pStyle w:val="Nidungvnbn"/>
        <w:ind w:firstLine="0"/>
        <w:rPr>
          <w:lang w:val="vi-VN"/>
        </w:rPr>
      </w:pPr>
      <w:r>
        <w:rPr>
          <w:lang w:val="vi-VN"/>
        </w:rPr>
        <w:t xml:space="preserve">[2] </w:t>
      </w:r>
      <w:r>
        <w:rPr>
          <w:lang w:val="vi-VN"/>
        </w:rPr>
        <w:t>GP Coder (</w:t>
      </w:r>
      <w:r>
        <w:rPr>
          <w:lang w:val="vi-VN"/>
        </w:rPr>
        <w:t>2019</w:t>
      </w:r>
      <w:r>
        <w:rPr>
          <w:lang w:val="vi-VN"/>
        </w:rPr>
        <w:t xml:space="preserve">). “Hướng dẫn Java Design Pattern – </w:t>
      </w:r>
      <w:r>
        <w:rPr>
          <w:lang w:val="vi-VN"/>
        </w:rPr>
        <w:t>Strategy</w:t>
      </w:r>
      <w:r>
        <w:rPr>
          <w:lang w:val="vi-VN"/>
        </w:rPr>
        <w:t>”,</w:t>
      </w:r>
      <w:r>
        <w:rPr>
          <w:lang w:val="vi-VN"/>
        </w:rPr>
        <w:t xml:space="preserve"> </w:t>
      </w:r>
      <w:hyperlink r:id="rId65" w:history="1">
        <w:r w:rsidRPr="00F86C7B">
          <w:rPr>
            <w:rStyle w:val="Hyperlink"/>
            <w:lang w:val="vi-VN"/>
          </w:rPr>
          <w:t>https://gpcoder.com/4796-huong-dan-java-design-pattern-strategy/</w:t>
        </w:r>
      </w:hyperlink>
      <w:r>
        <w:rPr>
          <w:lang w:val="vi-VN"/>
        </w:rPr>
        <w:t xml:space="preserve">, </w:t>
      </w:r>
      <w:r w:rsidR="00E01DE0">
        <w:rPr>
          <w:lang w:val="vi-VN"/>
        </w:rPr>
        <w:t>truy cập ngày 23</w:t>
      </w:r>
      <w:r>
        <w:rPr>
          <w:lang w:val="vi-VN"/>
        </w:rPr>
        <w:t>/10/2021</w:t>
      </w:r>
      <w:r w:rsidR="00136C1B">
        <w:rPr>
          <w:lang w:val="vi-VN"/>
        </w:rPr>
        <w:t>.</w:t>
      </w:r>
    </w:p>
    <w:p w14:paraId="20D00EC6" w14:textId="3EF9669D" w:rsidR="002E6E83" w:rsidRDefault="002E6E83" w:rsidP="001209B6">
      <w:pPr>
        <w:pStyle w:val="Nidungvnbn"/>
        <w:ind w:firstLine="0"/>
        <w:rPr>
          <w:lang w:val="vi-VN"/>
        </w:rPr>
      </w:pPr>
      <w:r>
        <w:rPr>
          <w:lang w:val="vi-VN"/>
        </w:rPr>
        <w:t xml:space="preserve">[3] </w:t>
      </w:r>
      <w:r w:rsidR="00E01DE0">
        <w:rPr>
          <w:lang w:val="vi-VN"/>
        </w:rPr>
        <w:t xml:space="preserve">GP Coder (2019). “Hướng dẫn Java Design Pattern – Template Method”, </w:t>
      </w:r>
      <w:hyperlink r:id="rId66" w:history="1">
        <w:r w:rsidR="00E01DE0" w:rsidRPr="00F86C7B">
          <w:rPr>
            <w:rStyle w:val="Hyperlink"/>
            <w:lang w:val="vi-VN"/>
          </w:rPr>
          <w:t>https://gpcoder.com/4810-huong-dan-java-design-pattern-template-method/</w:t>
        </w:r>
      </w:hyperlink>
      <w:r w:rsidR="00E01DE0">
        <w:rPr>
          <w:lang w:val="vi-VN"/>
        </w:rPr>
        <w:t>, truy cập ngày 25/10/2021.</w:t>
      </w:r>
    </w:p>
    <w:p w14:paraId="00E27672" w14:textId="54981EEE" w:rsidR="00E01DE0" w:rsidRDefault="00E01DE0" w:rsidP="001209B6">
      <w:pPr>
        <w:pStyle w:val="Nidungvnbn"/>
        <w:ind w:firstLine="0"/>
        <w:rPr>
          <w:lang w:val="vi-VN"/>
        </w:rPr>
      </w:pPr>
      <w:r>
        <w:rPr>
          <w:lang w:val="vi-VN"/>
        </w:rPr>
        <w:t xml:space="preserve">[4] </w:t>
      </w:r>
      <w:r>
        <w:rPr>
          <w:lang w:val="vi-VN"/>
        </w:rPr>
        <w:t>GP Coder (</w:t>
      </w:r>
      <w:r w:rsidR="00A356EB">
        <w:rPr>
          <w:lang w:val="vi-VN"/>
        </w:rPr>
        <w:t>2018</w:t>
      </w:r>
      <w:r>
        <w:rPr>
          <w:lang w:val="vi-VN"/>
        </w:rPr>
        <w:t xml:space="preserve">). “Hướng dẫn Java Design Pattern – </w:t>
      </w:r>
      <w:r>
        <w:rPr>
          <w:lang w:val="vi-VN"/>
        </w:rPr>
        <w:t>Factory</w:t>
      </w:r>
      <w:r>
        <w:rPr>
          <w:lang w:val="vi-VN"/>
        </w:rPr>
        <w:t xml:space="preserve"> Method”</w:t>
      </w:r>
      <w:r>
        <w:rPr>
          <w:lang w:val="vi-VN"/>
        </w:rPr>
        <w:t xml:space="preserve">, </w:t>
      </w:r>
      <w:hyperlink r:id="rId67" w:history="1">
        <w:r w:rsidRPr="00F86C7B">
          <w:rPr>
            <w:rStyle w:val="Hyperlink"/>
            <w:lang w:val="vi-VN"/>
          </w:rPr>
          <w:t>https://gpcoder.com/4352-huong-dan-java-design-pattern-factory-method/</w:t>
        </w:r>
      </w:hyperlink>
      <w:r>
        <w:rPr>
          <w:lang w:val="vi-VN"/>
        </w:rPr>
        <w:t>, truy cập ngày 25/10/2021.</w:t>
      </w:r>
    </w:p>
    <w:p w14:paraId="4E9061AC" w14:textId="6C3E47BD" w:rsidR="00E01DE0" w:rsidRDefault="00E01DE0" w:rsidP="001209B6">
      <w:pPr>
        <w:pStyle w:val="Nidungvnbn"/>
        <w:ind w:firstLine="0"/>
        <w:rPr>
          <w:lang w:val="vi-VN"/>
        </w:rPr>
      </w:pPr>
      <w:r>
        <w:rPr>
          <w:lang w:val="vi-VN"/>
        </w:rPr>
        <w:t xml:space="preserve">[5] </w:t>
      </w:r>
      <w:r>
        <w:rPr>
          <w:lang w:val="vi-VN"/>
        </w:rPr>
        <w:t>GP Coder (</w:t>
      </w:r>
      <w:r w:rsidR="00A356EB">
        <w:rPr>
          <w:lang w:val="vi-VN"/>
        </w:rPr>
        <w:t>2018</w:t>
      </w:r>
      <w:r>
        <w:rPr>
          <w:lang w:val="vi-VN"/>
        </w:rPr>
        <w:t xml:space="preserve">). “Hướng dẫn Java Design Pattern – </w:t>
      </w:r>
      <w:r w:rsidR="00280DA3">
        <w:rPr>
          <w:lang w:val="vi-VN"/>
        </w:rPr>
        <w:t>Command</w:t>
      </w:r>
      <w:r>
        <w:rPr>
          <w:lang w:val="vi-VN"/>
        </w:rPr>
        <w:t>”</w:t>
      </w:r>
      <w:r w:rsidR="003431D6">
        <w:rPr>
          <w:lang w:val="vi-VN"/>
        </w:rPr>
        <w:t xml:space="preserve">, </w:t>
      </w:r>
      <w:hyperlink r:id="rId68" w:history="1">
        <w:r w:rsidR="003431D6" w:rsidRPr="00F86C7B">
          <w:rPr>
            <w:rStyle w:val="Hyperlink"/>
            <w:lang w:val="vi-VN"/>
          </w:rPr>
          <w:t>https://gpcoder.com/4686-huong-dan-java-design-pattern-command/</w:t>
        </w:r>
      </w:hyperlink>
      <w:r w:rsidR="003431D6">
        <w:rPr>
          <w:lang w:val="vi-VN"/>
        </w:rPr>
        <w:t>, truy cập ngày 27/10/2021.</w:t>
      </w:r>
    </w:p>
    <w:p w14:paraId="24B2A063" w14:textId="43690ED1" w:rsidR="00E01DE0" w:rsidRDefault="00E01DE0" w:rsidP="001209B6">
      <w:pPr>
        <w:pStyle w:val="Nidungvnbn"/>
        <w:ind w:firstLine="0"/>
        <w:rPr>
          <w:lang w:val="vi-VN"/>
        </w:rPr>
      </w:pPr>
      <w:r>
        <w:rPr>
          <w:lang w:val="vi-VN"/>
        </w:rPr>
        <w:t xml:space="preserve">[6] </w:t>
      </w:r>
      <w:r>
        <w:rPr>
          <w:lang w:val="vi-VN"/>
        </w:rPr>
        <w:t>GP Coder (</w:t>
      </w:r>
      <w:r w:rsidR="00372A9C">
        <w:rPr>
          <w:lang w:val="vi-VN"/>
        </w:rPr>
        <w:t>2018</w:t>
      </w:r>
      <w:r>
        <w:rPr>
          <w:lang w:val="vi-VN"/>
        </w:rPr>
        <w:t xml:space="preserve">). “Hướng dẫn Java Design Pattern – </w:t>
      </w:r>
      <w:r w:rsidR="00372A9C">
        <w:rPr>
          <w:lang w:val="vi-VN"/>
        </w:rPr>
        <w:t>Adapter</w:t>
      </w:r>
      <w:r>
        <w:rPr>
          <w:lang w:val="vi-VN"/>
        </w:rPr>
        <w:t>”</w:t>
      </w:r>
      <w:r w:rsidR="00372A9C">
        <w:rPr>
          <w:lang w:val="vi-VN"/>
        </w:rPr>
        <w:t xml:space="preserve">, </w:t>
      </w:r>
      <w:hyperlink r:id="rId69" w:history="1">
        <w:r w:rsidR="00372A9C" w:rsidRPr="00F86C7B">
          <w:rPr>
            <w:rStyle w:val="Hyperlink"/>
            <w:lang w:val="vi-VN"/>
          </w:rPr>
          <w:t>https://gpcoder.com/4483-huong-dan-java-design-pattern-adapter/</w:t>
        </w:r>
      </w:hyperlink>
      <w:r w:rsidR="00372A9C">
        <w:rPr>
          <w:lang w:val="vi-VN"/>
        </w:rPr>
        <w:t>, truy cập ngày</w:t>
      </w:r>
      <w:r w:rsidR="00124DCE">
        <w:rPr>
          <w:lang w:val="vi-VN"/>
        </w:rPr>
        <w:t xml:space="preserve"> 23/10/2021.</w:t>
      </w:r>
    </w:p>
    <w:p w14:paraId="7EC0C4B4" w14:textId="4495AD35" w:rsidR="00F074A9" w:rsidRPr="00801496" w:rsidRDefault="00E01DE0" w:rsidP="00801496">
      <w:pPr>
        <w:pStyle w:val="Nidungvnbn"/>
        <w:ind w:firstLine="0"/>
        <w:rPr>
          <w:lang w:val="vi-VN"/>
        </w:rPr>
      </w:pPr>
      <w:r>
        <w:rPr>
          <w:lang w:val="vi-VN"/>
        </w:rPr>
        <w:t xml:space="preserve">[7] </w:t>
      </w:r>
      <w:r>
        <w:rPr>
          <w:lang w:val="vi-VN"/>
        </w:rPr>
        <w:t>GP Coder (</w:t>
      </w:r>
      <w:r w:rsidR="00124DCE">
        <w:rPr>
          <w:lang w:val="vi-VN"/>
        </w:rPr>
        <w:t>2018</w:t>
      </w:r>
      <w:r>
        <w:rPr>
          <w:lang w:val="vi-VN"/>
        </w:rPr>
        <w:t xml:space="preserve">). “Hướng dẫn Java Design Pattern – </w:t>
      </w:r>
      <w:r w:rsidR="00124DCE">
        <w:rPr>
          <w:lang w:val="vi-VN"/>
        </w:rPr>
        <w:t>Observer</w:t>
      </w:r>
      <w:r>
        <w:rPr>
          <w:lang w:val="vi-VN"/>
        </w:rPr>
        <w:t>”</w:t>
      </w:r>
      <w:r w:rsidR="00124DCE">
        <w:rPr>
          <w:lang w:val="vi-VN"/>
        </w:rPr>
        <w:t xml:space="preserve">, </w:t>
      </w:r>
      <w:hyperlink r:id="rId70" w:history="1">
        <w:r w:rsidR="00124DCE" w:rsidRPr="00F86C7B">
          <w:rPr>
            <w:rStyle w:val="Hyperlink"/>
            <w:lang w:val="vi-VN"/>
          </w:rPr>
          <w:t>https://gpcoder.com/4747-huong-dan-java-design-pattern-observer/</w:t>
        </w:r>
      </w:hyperlink>
      <w:r w:rsidR="00124DCE">
        <w:rPr>
          <w:lang w:val="vi-VN"/>
        </w:rPr>
        <w:t>, truy cập ngày 25/10/2021.</w:t>
      </w:r>
    </w:p>
    <w:sectPr w:rsidR="00F074A9" w:rsidRPr="00801496" w:rsidSect="00785992">
      <w:headerReference w:type="default" r:id="rId71"/>
      <w:pgSz w:w="12240" w:h="15840"/>
      <w:pgMar w:top="1440" w:right="990" w:bottom="117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BD94E8" w14:textId="77777777" w:rsidR="00E86459" w:rsidRDefault="00E86459" w:rsidP="00453AB1">
      <w:r>
        <w:separator/>
      </w:r>
    </w:p>
  </w:endnote>
  <w:endnote w:type="continuationSeparator" w:id="0">
    <w:p w14:paraId="31C7D7CE" w14:textId="77777777" w:rsidR="00E86459" w:rsidRDefault="00E8645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DB47F" w14:textId="77777777" w:rsidR="00E86459" w:rsidRDefault="00E86459" w:rsidP="00453AB1">
      <w:r>
        <w:separator/>
      </w:r>
    </w:p>
  </w:footnote>
  <w:footnote w:type="continuationSeparator" w:id="0">
    <w:p w14:paraId="27880145" w14:textId="77777777" w:rsidR="00E86459" w:rsidRDefault="00E86459"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E9F7F" w14:textId="77777777" w:rsidR="00B95606" w:rsidRDefault="00B95606">
    <w:pPr>
      <w:pStyle w:val="Header"/>
      <w:jc w:val="center"/>
    </w:pPr>
  </w:p>
  <w:p w14:paraId="1FC9A9C6" w14:textId="77777777" w:rsidR="00B95606" w:rsidRDefault="00B9560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2873380"/>
      <w:docPartObj>
        <w:docPartGallery w:val="Page Numbers (Top of Page)"/>
        <w:docPartUnique/>
      </w:docPartObj>
    </w:sdtPr>
    <w:sdtEndPr>
      <w:rPr>
        <w:noProof/>
      </w:rPr>
    </w:sdtEndPr>
    <w:sdtContent>
      <w:p w14:paraId="7A67D633" w14:textId="4E518664" w:rsidR="00B95606" w:rsidRDefault="00B95606">
        <w:pPr>
          <w:pStyle w:val="Header"/>
          <w:jc w:val="center"/>
        </w:pPr>
        <w:r>
          <w:fldChar w:fldCharType="begin"/>
        </w:r>
        <w:r>
          <w:instrText xml:space="preserve"> PAGE   \* MERGEFORMAT </w:instrText>
        </w:r>
        <w:r>
          <w:fldChar w:fldCharType="separate"/>
        </w:r>
        <w:r w:rsidR="00CE5A2F">
          <w:rPr>
            <w:noProof/>
          </w:rPr>
          <w:t>iv</w:t>
        </w:r>
        <w:r>
          <w:rPr>
            <w:noProof/>
          </w:rPr>
          <w:fldChar w:fldCharType="end"/>
        </w:r>
      </w:p>
    </w:sdtContent>
  </w:sdt>
  <w:p w14:paraId="7C9156E3" w14:textId="77777777" w:rsidR="00B95606" w:rsidRDefault="00B9560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182312"/>
      <w:docPartObj>
        <w:docPartGallery w:val="Page Numbers (Top of Page)"/>
        <w:docPartUnique/>
      </w:docPartObj>
    </w:sdtPr>
    <w:sdtEndPr>
      <w:rPr>
        <w:noProof/>
      </w:rPr>
    </w:sdtEndPr>
    <w:sdtContent>
      <w:p w14:paraId="3AF1A5EB" w14:textId="7D302BB9" w:rsidR="00B95606" w:rsidRDefault="00B95606">
        <w:pPr>
          <w:pStyle w:val="Header"/>
          <w:jc w:val="center"/>
        </w:pPr>
        <w:r>
          <w:fldChar w:fldCharType="begin"/>
        </w:r>
        <w:r>
          <w:instrText xml:space="preserve"> PAGE   \* MERGEFORMAT </w:instrText>
        </w:r>
        <w:r>
          <w:fldChar w:fldCharType="separate"/>
        </w:r>
        <w:r w:rsidR="00CE5A2F">
          <w:rPr>
            <w:noProof/>
          </w:rPr>
          <w:t>4</w:t>
        </w:r>
        <w:r>
          <w:rPr>
            <w:noProof/>
          </w:rPr>
          <w:fldChar w:fldCharType="end"/>
        </w:r>
      </w:p>
    </w:sdtContent>
  </w:sdt>
  <w:p w14:paraId="63770B0D" w14:textId="77777777" w:rsidR="00B95606" w:rsidRDefault="00B956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32793"/>
    <w:multiLevelType w:val="hybridMultilevel"/>
    <w:tmpl w:val="C4125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275F9D"/>
    <w:multiLevelType w:val="hybridMultilevel"/>
    <w:tmpl w:val="B2B43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0A575B"/>
    <w:multiLevelType w:val="hybridMultilevel"/>
    <w:tmpl w:val="F6500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5E7AD4"/>
    <w:multiLevelType w:val="hybridMultilevel"/>
    <w:tmpl w:val="151C2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B31335"/>
    <w:multiLevelType w:val="hybridMultilevel"/>
    <w:tmpl w:val="6296AC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7653EC9"/>
    <w:multiLevelType w:val="hybridMultilevel"/>
    <w:tmpl w:val="1DF0F976"/>
    <w:lvl w:ilvl="0" w:tplc="744AAE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862FBA"/>
    <w:multiLevelType w:val="multilevel"/>
    <w:tmpl w:val="6DF86214"/>
    <w:styleLink w:val="Chuong2"/>
    <w:lvl w:ilvl="0">
      <w:start w:val="2"/>
      <w:numFmt w:val="decimal"/>
      <w:lvlText w:val="%1"/>
      <w:lvlJc w:val="left"/>
      <w:pPr>
        <w:ind w:left="360" w:hanging="360"/>
      </w:pPr>
      <w:rPr>
        <w:rFonts w:ascii="Times New Roman" w:hAnsi="Times New Roman" w:hint="default"/>
        <w:b w:val="0"/>
        <w:sz w:val="26"/>
      </w:rPr>
    </w:lvl>
    <w:lvl w:ilvl="1">
      <w:start w:val="1"/>
      <w:numFmt w:val="decimal"/>
      <w:lvlText w:val="%1.%2"/>
      <w:lvlJc w:val="left"/>
      <w:pPr>
        <w:tabs>
          <w:tab w:val="num" w:pos="851"/>
        </w:tabs>
        <w:ind w:left="357" w:hanging="357"/>
      </w:pPr>
      <w:rPr>
        <w:rFonts w:ascii="Times New Roman" w:hAnsi="Times New Roman" w:hint="default"/>
        <w:b/>
        <w:i w:val="0"/>
        <w:sz w:val="28"/>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7" w15:restartNumberingAfterBreak="0">
    <w:nsid w:val="1D754477"/>
    <w:multiLevelType w:val="hybridMultilevel"/>
    <w:tmpl w:val="15969B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87705E"/>
    <w:multiLevelType w:val="hybridMultilevel"/>
    <w:tmpl w:val="4300D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3437DF"/>
    <w:multiLevelType w:val="multilevel"/>
    <w:tmpl w:val="6B10A602"/>
    <w:lvl w:ilvl="0">
      <w:start w:val="1"/>
      <w:numFmt w:val="decimal"/>
      <w:pStyle w:val="Heading1"/>
      <w:suff w:val="nothing"/>
      <w:lvlText w:val="CHƯƠNG %1"/>
      <w:lvlJc w:val="left"/>
      <w:pPr>
        <w:ind w:left="1842" w:firstLine="0"/>
      </w:pPr>
      <w:rPr>
        <w:rFonts w:ascii="Times New Roman" w:hAnsi="Times New Roman" w:hint="default"/>
      </w:rPr>
    </w:lvl>
    <w:lvl w:ilvl="1">
      <w:start w:val="1"/>
      <w:numFmt w:val="decimal"/>
      <w:pStyle w:val="Heading2"/>
      <w:suff w:val="nothing"/>
      <w:lvlText w:val="%1.%2"/>
      <w:lvlJc w:val="left"/>
      <w:pPr>
        <w:ind w:left="576" w:hanging="576"/>
      </w:pPr>
      <w:rPr>
        <w:rFonts w:hint="default"/>
      </w:rPr>
    </w:lvl>
    <w:lvl w:ilvl="2">
      <w:start w:val="1"/>
      <w:numFmt w:val="decimal"/>
      <w:pStyle w:val="Heading3"/>
      <w:suff w:val="nothing"/>
      <w:lvlText w:val="%1.%2.%3"/>
      <w:lvlJc w:val="left"/>
      <w:pPr>
        <w:ind w:left="720" w:hanging="720"/>
      </w:pPr>
      <w:rPr>
        <w:rFonts w:hint="default"/>
      </w:rPr>
    </w:lvl>
    <w:lvl w:ilvl="3">
      <w:start w:val="1"/>
      <w:numFmt w:val="decimal"/>
      <w:pStyle w:val="Heading4"/>
      <w:suff w:val="nothing"/>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E680D49"/>
    <w:multiLevelType w:val="hybridMultilevel"/>
    <w:tmpl w:val="5D307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8B565F"/>
    <w:multiLevelType w:val="hybridMultilevel"/>
    <w:tmpl w:val="0610F2D8"/>
    <w:lvl w:ilvl="0" w:tplc="9DE6F5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8D129D"/>
    <w:multiLevelType w:val="hybridMultilevel"/>
    <w:tmpl w:val="34FE7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D92153"/>
    <w:multiLevelType w:val="hybridMultilevel"/>
    <w:tmpl w:val="5B961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C25374"/>
    <w:multiLevelType w:val="hybridMultilevel"/>
    <w:tmpl w:val="68143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EF35AC"/>
    <w:multiLevelType w:val="hybridMultilevel"/>
    <w:tmpl w:val="C01EE5AE"/>
    <w:lvl w:ilvl="0" w:tplc="C7521D1A">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055DDC"/>
    <w:multiLevelType w:val="hybridMultilevel"/>
    <w:tmpl w:val="FA90F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8F0C45"/>
    <w:multiLevelType w:val="hybridMultilevel"/>
    <w:tmpl w:val="ECF2B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A77FB3"/>
    <w:multiLevelType w:val="multilevel"/>
    <w:tmpl w:val="4CE20012"/>
    <w:lvl w:ilvl="0">
      <w:start w:val="1"/>
      <w:numFmt w:val="bullet"/>
      <w:lvlText w:val=""/>
      <w:lvlJc w:val="left"/>
      <w:pPr>
        <w:ind w:left="144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594C1F"/>
    <w:multiLevelType w:val="hybridMultilevel"/>
    <w:tmpl w:val="8E783DAC"/>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547255AB"/>
    <w:multiLevelType w:val="hybridMultilevel"/>
    <w:tmpl w:val="70608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C315C3"/>
    <w:multiLevelType w:val="multilevel"/>
    <w:tmpl w:val="128829E0"/>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60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03B133A"/>
    <w:multiLevelType w:val="hybridMultilevel"/>
    <w:tmpl w:val="74FA2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37160B"/>
    <w:multiLevelType w:val="hybridMultilevel"/>
    <w:tmpl w:val="704ED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D43B9F"/>
    <w:multiLevelType w:val="hybridMultilevel"/>
    <w:tmpl w:val="1EEA5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2308D6"/>
    <w:multiLevelType w:val="hybridMultilevel"/>
    <w:tmpl w:val="251AD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2023DD"/>
    <w:multiLevelType w:val="hybridMultilevel"/>
    <w:tmpl w:val="3D264A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B1732A7"/>
    <w:multiLevelType w:val="hybridMultilevel"/>
    <w:tmpl w:val="E9621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D273E89"/>
    <w:multiLevelType w:val="hybridMultilevel"/>
    <w:tmpl w:val="8D8A8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E99237A"/>
    <w:multiLevelType w:val="hybridMultilevel"/>
    <w:tmpl w:val="A8986E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7097111E"/>
    <w:multiLevelType w:val="hybridMultilevel"/>
    <w:tmpl w:val="9480594C"/>
    <w:lvl w:ilvl="0" w:tplc="B33A457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CF5FEE"/>
    <w:multiLevelType w:val="hybridMultilevel"/>
    <w:tmpl w:val="EE060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47193B"/>
    <w:multiLevelType w:val="hybridMultilevel"/>
    <w:tmpl w:val="63E48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6"/>
  </w:num>
  <w:num w:numId="3">
    <w:abstractNumId w:val="30"/>
  </w:num>
  <w:num w:numId="4">
    <w:abstractNumId w:val="9"/>
  </w:num>
  <w:num w:numId="5">
    <w:abstractNumId w:val="16"/>
  </w:num>
  <w:num w:numId="6">
    <w:abstractNumId w:val="12"/>
  </w:num>
  <w:num w:numId="7">
    <w:abstractNumId w:val="4"/>
  </w:num>
  <w:num w:numId="8">
    <w:abstractNumId w:val="0"/>
  </w:num>
  <w:num w:numId="9">
    <w:abstractNumId w:val="25"/>
  </w:num>
  <w:num w:numId="10">
    <w:abstractNumId w:val="23"/>
  </w:num>
  <w:num w:numId="11">
    <w:abstractNumId w:val="29"/>
  </w:num>
  <w:num w:numId="12">
    <w:abstractNumId w:val="13"/>
  </w:num>
  <w:num w:numId="13">
    <w:abstractNumId w:val="5"/>
  </w:num>
  <w:num w:numId="14">
    <w:abstractNumId w:val="31"/>
  </w:num>
  <w:num w:numId="15">
    <w:abstractNumId w:val="14"/>
  </w:num>
  <w:num w:numId="16">
    <w:abstractNumId w:val="11"/>
  </w:num>
  <w:num w:numId="17">
    <w:abstractNumId w:val="26"/>
  </w:num>
  <w:num w:numId="18">
    <w:abstractNumId w:val="18"/>
  </w:num>
  <w:num w:numId="19">
    <w:abstractNumId w:val="28"/>
  </w:num>
  <w:num w:numId="20">
    <w:abstractNumId w:val="10"/>
  </w:num>
  <w:num w:numId="21">
    <w:abstractNumId w:val="17"/>
  </w:num>
  <w:num w:numId="22">
    <w:abstractNumId w:val="24"/>
  </w:num>
  <w:num w:numId="23">
    <w:abstractNumId w:val="20"/>
  </w:num>
  <w:num w:numId="24">
    <w:abstractNumId w:val="2"/>
  </w:num>
  <w:num w:numId="25">
    <w:abstractNumId w:val="7"/>
  </w:num>
  <w:num w:numId="26">
    <w:abstractNumId w:val="15"/>
  </w:num>
  <w:num w:numId="27">
    <w:abstractNumId w:val="8"/>
  </w:num>
  <w:num w:numId="28">
    <w:abstractNumId w:val="1"/>
  </w:num>
  <w:num w:numId="29">
    <w:abstractNumId w:val="19"/>
  </w:num>
  <w:num w:numId="30">
    <w:abstractNumId w:val="27"/>
  </w:num>
  <w:num w:numId="31">
    <w:abstractNumId w:val="32"/>
  </w:num>
  <w:num w:numId="32">
    <w:abstractNumId w:val="22"/>
  </w:num>
  <w:num w:numId="3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B1C"/>
    <w:rsid w:val="000001F0"/>
    <w:rsid w:val="000003B6"/>
    <w:rsid w:val="00000FCE"/>
    <w:rsid w:val="000013EC"/>
    <w:rsid w:val="00001BEE"/>
    <w:rsid w:val="00001F11"/>
    <w:rsid w:val="00001F97"/>
    <w:rsid w:val="00002233"/>
    <w:rsid w:val="000027C2"/>
    <w:rsid w:val="000028F4"/>
    <w:rsid w:val="00002DEA"/>
    <w:rsid w:val="00003101"/>
    <w:rsid w:val="00003C5D"/>
    <w:rsid w:val="00004061"/>
    <w:rsid w:val="0000482C"/>
    <w:rsid w:val="0000484F"/>
    <w:rsid w:val="00004A51"/>
    <w:rsid w:val="00004E2C"/>
    <w:rsid w:val="00005B73"/>
    <w:rsid w:val="00006882"/>
    <w:rsid w:val="000068BF"/>
    <w:rsid w:val="000069BB"/>
    <w:rsid w:val="00006F84"/>
    <w:rsid w:val="000074E6"/>
    <w:rsid w:val="0000771A"/>
    <w:rsid w:val="000078C8"/>
    <w:rsid w:val="00007947"/>
    <w:rsid w:val="00007A9C"/>
    <w:rsid w:val="00011173"/>
    <w:rsid w:val="0001188F"/>
    <w:rsid w:val="000118A2"/>
    <w:rsid w:val="00011B1C"/>
    <w:rsid w:val="0001221F"/>
    <w:rsid w:val="00012CBC"/>
    <w:rsid w:val="0001325D"/>
    <w:rsid w:val="000133DD"/>
    <w:rsid w:val="000137E5"/>
    <w:rsid w:val="0001386C"/>
    <w:rsid w:val="00013BC6"/>
    <w:rsid w:val="000140C6"/>
    <w:rsid w:val="000146F7"/>
    <w:rsid w:val="00014776"/>
    <w:rsid w:val="00014F50"/>
    <w:rsid w:val="00015C11"/>
    <w:rsid w:val="00015E0A"/>
    <w:rsid w:val="000161E4"/>
    <w:rsid w:val="0001665C"/>
    <w:rsid w:val="00016BF2"/>
    <w:rsid w:val="00016D24"/>
    <w:rsid w:val="000170FF"/>
    <w:rsid w:val="000174D4"/>
    <w:rsid w:val="0001757C"/>
    <w:rsid w:val="00017F84"/>
    <w:rsid w:val="00020140"/>
    <w:rsid w:val="000203B3"/>
    <w:rsid w:val="0002051A"/>
    <w:rsid w:val="0002076D"/>
    <w:rsid w:val="00020F85"/>
    <w:rsid w:val="00021B8C"/>
    <w:rsid w:val="00021BBC"/>
    <w:rsid w:val="00021C2A"/>
    <w:rsid w:val="00021F87"/>
    <w:rsid w:val="0002208D"/>
    <w:rsid w:val="000221A2"/>
    <w:rsid w:val="000221ED"/>
    <w:rsid w:val="0002242F"/>
    <w:rsid w:val="0002331A"/>
    <w:rsid w:val="00023DEE"/>
    <w:rsid w:val="00024036"/>
    <w:rsid w:val="000241D1"/>
    <w:rsid w:val="00024496"/>
    <w:rsid w:val="00024A67"/>
    <w:rsid w:val="00025390"/>
    <w:rsid w:val="000253B9"/>
    <w:rsid w:val="00025606"/>
    <w:rsid w:val="000256C1"/>
    <w:rsid w:val="000259B2"/>
    <w:rsid w:val="00026F36"/>
    <w:rsid w:val="00027E9D"/>
    <w:rsid w:val="0003056B"/>
    <w:rsid w:val="000307E5"/>
    <w:rsid w:val="00030A2F"/>
    <w:rsid w:val="00031097"/>
    <w:rsid w:val="00031D76"/>
    <w:rsid w:val="00031DFF"/>
    <w:rsid w:val="00032236"/>
    <w:rsid w:val="00032291"/>
    <w:rsid w:val="000325AE"/>
    <w:rsid w:val="00033179"/>
    <w:rsid w:val="00033536"/>
    <w:rsid w:val="000338D5"/>
    <w:rsid w:val="00033A30"/>
    <w:rsid w:val="00033F61"/>
    <w:rsid w:val="000350DE"/>
    <w:rsid w:val="00035601"/>
    <w:rsid w:val="000358F6"/>
    <w:rsid w:val="000359A2"/>
    <w:rsid w:val="00035C7B"/>
    <w:rsid w:val="00035DA2"/>
    <w:rsid w:val="00036155"/>
    <w:rsid w:val="0003624D"/>
    <w:rsid w:val="000365CA"/>
    <w:rsid w:val="000369DA"/>
    <w:rsid w:val="00036D2A"/>
    <w:rsid w:val="000373B7"/>
    <w:rsid w:val="00037C62"/>
    <w:rsid w:val="00040220"/>
    <w:rsid w:val="000412AB"/>
    <w:rsid w:val="00041A29"/>
    <w:rsid w:val="000420E4"/>
    <w:rsid w:val="0004210E"/>
    <w:rsid w:val="00042346"/>
    <w:rsid w:val="00043083"/>
    <w:rsid w:val="000431B1"/>
    <w:rsid w:val="00043B11"/>
    <w:rsid w:val="00043BCC"/>
    <w:rsid w:val="00043CC4"/>
    <w:rsid w:val="00043E92"/>
    <w:rsid w:val="00044ABD"/>
    <w:rsid w:val="00044D93"/>
    <w:rsid w:val="00044F81"/>
    <w:rsid w:val="00045C7E"/>
    <w:rsid w:val="00046717"/>
    <w:rsid w:val="0004754B"/>
    <w:rsid w:val="00047C3F"/>
    <w:rsid w:val="00050468"/>
    <w:rsid w:val="00050EBD"/>
    <w:rsid w:val="0005280C"/>
    <w:rsid w:val="000531D5"/>
    <w:rsid w:val="00053630"/>
    <w:rsid w:val="000536E1"/>
    <w:rsid w:val="00055531"/>
    <w:rsid w:val="00055879"/>
    <w:rsid w:val="00055EF6"/>
    <w:rsid w:val="00055FDC"/>
    <w:rsid w:val="00056201"/>
    <w:rsid w:val="0005789B"/>
    <w:rsid w:val="00057AA3"/>
    <w:rsid w:val="00057CDB"/>
    <w:rsid w:val="00060860"/>
    <w:rsid w:val="0006209B"/>
    <w:rsid w:val="000630E5"/>
    <w:rsid w:val="00063988"/>
    <w:rsid w:val="00063E27"/>
    <w:rsid w:val="000644F5"/>
    <w:rsid w:val="000647F1"/>
    <w:rsid w:val="00064865"/>
    <w:rsid w:val="00064A02"/>
    <w:rsid w:val="00064CCE"/>
    <w:rsid w:val="0006526D"/>
    <w:rsid w:val="000661A3"/>
    <w:rsid w:val="00066A42"/>
    <w:rsid w:val="00067693"/>
    <w:rsid w:val="0007045F"/>
    <w:rsid w:val="00070986"/>
    <w:rsid w:val="00070B96"/>
    <w:rsid w:val="00070CF6"/>
    <w:rsid w:val="00071906"/>
    <w:rsid w:val="00071958"/>
    <w:rsid w:val="0007236A"/>
    <w:rsid w:val="00073F8D"/>
    <w:rsid w:val="000743F6"/>
    <w:rsid w:val="0007456A"/>
    <w:rsid w:val="00074D74"/>
    <w:rsid w:val="00075CE8"/>
    <w:rsid w:val="00076094"/>
    <w:rsid w:val="000771B3"/>
    <w:rsid w:val="000776BA"/>
    <w:rsid w:val="00077721"/>
    <w:rsid w:val="000803B5"/>
    <w:rsid w:val="0008142D"/>
    <w:rsid w:val="00081983"/>
    <w:rsid w:val="0008264F"/>
    <w:rsid w:val="00082B5B"/>
    <w:rsid w:val="00082C92"/>
    <w:rsid w:val="00082FF1"/>
    <w:rsid w:val="00083A12"/>
    <w:rsid w:val="00085792"/>
    <w:rsid w:val="00085905"/>
    <w:rsid w:val="00086247"/>
    <w:rsid w:val="00086446"/>
    <w:rsid w:val="00086ACC"/>
    <w:rsid w:val="000871A6"/>
    <w:rsid w:val="000874B3"/>
    <w:rsid w:val="00087A14"/>
    <w:rsid w:val="00090486"/>
    <w:rsid w:val="00090944"/>
    <w:rsid w:val="0009129D"/>
    <w:rsid w:val="00091528"/>
    <w:rsid w:val="00091585"/>
    <w:rsid w:val="000917EF"/>
    <w:rsid w:val="00093036"/>
    <w:rsid w:val="00093B4E"/>
    <w:rsid w:val="00093F7D"/>
    <w:rsid w:val="00094548"/>
    <w:rsid w:val="00095373"/>
    <w:rsid w:val="00095672"/>
    <w:rsid w:val="00095847"/>
    <w:rsid w:val="0009627F"/>
    <w:rsid w:val="000968C9"/>
    <w:rsid w:val="000969B2"/>
    <w:rsid w:val="000969C2"/>
    <w:rsid w:val="00097199"/>
    <w:rsid w:val="00097917"/>
    <w:rsid w:val="00097947"/>
    <w:rsid w:val="00097AB5"/>
    <w:rsid w:val="00097D5D"/>
    <w:rsid w:val="000A0383"/>
    <w:rsid w:val="000A04A6"/>
    <w:rsid w:val="000A05CC"/>
    <w:rsid w:val="000A1352"/>
    <w:rsid w:val="000A29B6"/>
    <w:rsid w:val="000A2C06"/>
    <w:rsid w:val="000A3EAD"/>
    <w:rsid w:val="000A402B"/>
    <w:rsid w:val="000A43A6"/>
    <w:rsid w:val="000A520D"/>
    <w:rsid w:val="000A525F"/>
    <w:rsid w:val="000A5621"/>
    <w:rsid w:val="000A58A5"/>
    <w:rsid w:val="000A5A1B"/>
    <w:rsid w:val="000A5AEC"/>
    <w:rsid w:val="000A5BB2"/>
    <w:rsid w:val="000A6655"/>
    <w:rsid w:val="000A6BAE"/>
    <w:rsid w:val="000A71CC"/>
    <w:rsid w:val="000A78CB"/>
    <w:rsid w:val="000A7904"/>
    <w:rsid w:val="000A7C02"/>
    <w:rsid w:val="000A7DE3"/>
    <w:rsid w:val="000B0609"/>
    <w:rsid w:val="000B0A5A"/>
    <w:rsid w:val="000B0F1B"/>
    <w:rsid w:val="000B117D"/>
    <w:rsid w:val="000B1B7F"/>
    <w:rsid w:val="000B1E42"/>
    <w:rsid w:val="000B20CE"/>
    <w:rsid w:val="000B2297"/>
    <w:rsid w:val="000B2EAF"/>
    <w:rsid w:val="000B45DE"/>
    <w:rsid w:val="000B5597"/>
    <w:rsid w:val="000B5C05"/>
    <w:rsid w:val="000B77F9"/>
    <w:rsid w:val="000C04BF"/>
    <w:rsid w:val="000C0560"/>
    <w:rsid w:val="000C05C3"/>
    <w:rsid w:val="000C0A95"/>
    <w:rsid w:val="000C131B"/>
    <w:rsid w:val="000C1EA7"/>
    <w:rsid w:val="000C20E9"/>
    <w:rsid w:val="000C2352"/>
    <w:rsid w:val="000C29B8"/>
    <w:rsid w:val="000C2A3A"/>
    <w:rsid w:val="000C2AAC"/>
    <w:rsid w:val="000C30E9"/>
    <w:rsid w:val="000C3120"/>
    <w:rsid w:val="000C3AB2"/>
    <w:rsid w:val="000C3B6B"/>
    <w:rsid w:val="000C4380"/>
    <w:rsid w:val="000C47F5"/>
    <w:rsid w:val="000C51EE"/>
    <w:rsid w:val="000C51F0"/>
    <w:rsid w:val="000C53A3"/>
    <w:rsid w:val="000C5A58"/>
    <w:rsid w:val="000C6B1B"/>
    <w:rsid w:val="000C7837"/>
    <w:rsid w:val="000D032F"/>
    <w:rsid w:val="000D0345"/>
    <w:rsid w:val="000D092A"/>
    <w:rsid w:val="000D0DC8"/>
    <w:rsid w:val="000D0F6A"/>
    <w:rsid w:val="000D1912"/>
    <w:rsid w:val="000D2077"/>
    <w:rsid w:val="000D2EFB"/>
    <w:rsid w:val="000D32D1"/>
    <w:rsid w:val="000D34F7"/>
    <w:rsid w:val="000D3778"/>
    <w:rsid w:val="000D383F"/>
    <w:rsid w:val="000D3F74"/>
    <w:rsid w:val="000D4150"/>
    <w:rsid w:val="000D44EA"/>
    <w:rsid w:val="000D4E19"/>
    <w:rsid w:val="000D52BE"/>
    <w:rsid w:val="000D55B6"/>
    <w:rsid w:val="000D5956"/>
    <w:rsid w:val="000D5A47"/>
    <w:rsid w:val="000D6760"/>
    <w:rsid w:val="000D6A0C"/>
    <w:rsid w:val="000D74D5"/>
    <w:rsid w:val="000D7985"/>
    <w:rsid w:val="000D79B7"/>
    <w:rsid w:val="000D7FF9"/>
    <w:rsid w:val="000E0900"/>
    <w:rsid w:val="000E096D"/>
    <w:rsid w:val="000E0B10"/>
    <w:rsid w:val="000E1A98"/>
    <w:rsid w:val="000E1D69"/>
    <w:rsid w:val="000E1DA6"/>
    <w:rsid w:val="000E1E7A"/>
    <w:rsid w:val="000E2CC7"/>
    <w:rsid w:val="000E3173"/>
    <w:rsid w:val="000E3FD4"/>
    <w:rsid w:val="000E40A0"/>
    <w:rsid w:val="000E43FD"/>
    <w:rsid w:val="000E44A2"/>
    <w:rsid w:val="000E4872"/>
    <w:rsid w:val="000E5EB7"/>
    <w:rsid w:val="000E7995"/>
    <w:rsid w:val="000E7A7E"/>
    <w:rsid w:val="000E7B44"/>
    <w:rsid w:val="000F0436"/>
    <w:rsid w:val="000F12E3"/>
    <w:rsid w:val="000F134D"/>
    <w:rsid w:val="000F199D"/>
    <w:rsid w:val="000F1AD5"/>
    <w:rsid w:val="000F2201"/>
    <w:rsid w:val="000F24B4"/>
    <w:rsid w:val="000F2849"/>
    <w:rsid w:val="000F2854"/>
    <w:rsid w:val="000F32AE"/>
    <w:rsid w:val="000F3CB7"/>
    <w:rsid w:val="000F52AC"/>
    <w:rsid w:val="000F55CF"/>
    <w:rsid w:val="000F574F"/>
    <w:rsid w:val="000F5C83"/>
    <w:rsid w:val="000F6912"/>
    <w:rsid w:val="000F69DD"/>
    <w:rsid w:val="000F6BD8"/>
    <w:rsid w:val="000F7382"/>
    <w:rsid w:val="00101AA9"/>
    <w:rsid w:val="00101AC3"/>
    <w:rsid w:val="001026F7"/>
    <w:rsid w:val="00102D25"/>
    <w:rsid w:val="00102E19"/>
    <w:rsid w:val="00103426"/>
    <w:rsid w:val="00104023"/>
    <w:rsid w:val="00104D39"/>
    <w:rsid w:val="00104EB6"/>
    <w:rsid w:val="00104FAB"/>
    <w:rsid w:val="0010501C"/>
    <w:rsid w:val="00105081"/>
    <w:rsid w:val="0010687E"/>
    <w:rsid w:val="001071EE"/>
    <w:rsid w:val="0010723F"/>
    <w:rsid w:val="00107A42"/>
    <w:rsid w:val="00110A29"/>
    <w:rsid w:val="00111173"/>
    <w:rsid w:val="001123B1"/>
    <w:rsid w:val="0011274F"/>
    <w:rsid w:val="00113EB6"/>
    <w:rsid w:val="00113F53"/>
    <w:rsid w:val="001157A9"/>
    <w:rsid w:val="00115D0B"/>
    <w:rsid w:val="00115DBD"/>
    <w:rsid w:val="00116194"/>
    <w:rsid w:val="0011627C"/>
    <w:rsid w:val="001167E9"/>
    <w:rsid w:val="001167EC"/>
    <w:rsid w:val="00116908"/>
    <w:rsid w:val="0011692A"/>
    <w:rsid w:val="00116F39"/>
    <w:rsid w:val="0011762C"/>
    <w:rsid w:val="00117AFF"/>
    <w:rsid w:val="00117F9B"/>
    <w:rsid w:val="00120240"/>
    <w:rsid w:val="00120251"/>
    <w:rsid w:val="0012042D"/>
    <w:rsid w:val="001209B6"/>
    <w:rsid w:val="00120B73"/>
    <w:rsid w:val="00123EC9"/>
    <w:rsid w:val="00123F63"/>
    <w:rsid w:val="00124A21"/>
    <w:rsid w:val="00124B1F"/>
    <w:rsid w:val="00124DCE"/>
    <w:rsid w:val="00124F74"/>
    <w:rsid w:val="00125382"/>
    <w:rsid w:val="00125DA6"/>
    <w:rsid w:val="0012658B"/>
    <w:rsid w:val="00126768"/>
    <w:rsid w:val="00126E38"/>
    <w:rsid w:val="001275C2"/>
    <w:rsid w:val="001275C4"/>
    <w:rsid w:val="00127F33"/>
    <w:rsid w:val="00130493"/>
    <w:rsid w:val="001304ED"/>
    <w:rsid w:val="001305AB"/>
    <w:rsid w:val="00130FC5"/>
    <w:rsid w:val="00131725"/>
    <w:rsid w:val="00132433"/>
    <w:rsid w:val="001325E2"/>
    <w:rsid w:val="00132781"/>
    <w:rsid w:val="00132BD6"/>
    <w:rsid w:val="00133914"/>
    <w:rsid w:val="00133C07"/>
    <w:rsid w:val="0013402E"/>
    <w:rsid w:val="001346FF"/>
    <w:rsid w:val="00134AA7"/>
    <w:rsid w:val="00134EF3"/>
    <w:rsid w:val="00135852"/>
    <w:rsid w:val="0013588B"/>
    <w:rsid w:val="00135A74"/>
    <w:rsid w:val="00135AB4"/>
    <w:rsid w:val="001361C8"/>
    <w:rsid w:val="0013639A"/>
    <w:rsid w:val="00136527"/>
    <w:rsid w:val="0013696F"/>
    <w:rsid w:val="00136C1B"/>
    <w:rsid w:val="00137133"/>
    <w:rsid w:val="001371E7"/>
    <w:rsid w:val="001372AC"/>
    <w:rsid w:val="00140439"/>
    <w:rsid w:val="001418A4"/>
    <w:rsid w:val="00141B36"/>
    <w:rsid w:val="00142B6C"/>
    <w:rsid w:val="00142CC1"/>
    <w:rsid w:val="00142EB2"/>
    <w:rsid w:val="0014324A"/>
    <w:rsid w:val="00143538"/>
    <w:rsid w:val="001436E3"/>
    <w:rsid w:val="00144671"/>
    <w:rsid w:val="00144BFA"/>
    <w:rsid w:val="00145B65"/>
    <w:rsid w:val="00145B87"/>
    <w:rsid w:val="00146057"/>
    <w:rsid w:val="0014635B"/>
    <w:rsid w:val="00146C17"/>
    <w:rsid w:val="00147167"/>
    <w:rsid w:val="0015011D"/>
    <w:rsid w:val="001507E5"/>
    <w:rsid w:val="00150BBE"/>
    <w:rsid w:val="00150C37"/>
    <w:rsid w:val="00150FF1"/>
    <w:rsid w:val="001517D6"/>
    <w:rsid w:val="001517E9"/>
    <w:rsid w:val="00151DAC"/>
    <w:rsid w:val="0015203D"/>
    <w:rsid w:val="001525CC"/>
    <w:rsid w:val="00152C62"/>
    <w:rsid w:val="00152ED8"/>
    <w:rsid w:val="001536A8"/>
    <w:rsid w:val="001539DA"/>
    <w:rsid w:val="00154F9E"/>
    <w:rsid w:val="001550FF"/>
    <w:rsid w:val="00156627"/>
    <w:rsid w:val="0015726E"/>
    <w:rsid w:val="001572B0"/>
    <w:rsid w:val="001574E6"/>
    <w:rsid w:val="001576ED"/>
    <w:rsid w:val="00157942"/>
    <w:rsid w:val="00157A09"/>
    <w:rsid w:val="00160041"/>
    <w:rsid w:val="0016061B"/>
    <w:rsid w:val="00160D17"/>
    <w:rsid w:val="0016117F"/>
    <w:rsid w:val="00161534"/>
    <w:rsid w:val="00161969"/>
    <w:rsid w:val="00161D7B"/>
    <w:rsid w:val="00161DE0"/>
    <w:rsid w:val="00162345"/>
    <w:rsid w:val="00162C9B"/>
    <w:rsid w:val="00162FCF"/>
    <w:rsid w:val="00163AAA"/>
    <w:rsid w:val="00163C1F"/>
    <w:rsid w:val="00163C3E"/>
    <w:rsid w:val="00163F3F"/>
    <w:rsid w:val="0016416D"/>
    <w:rsid w:val="00164A04"/>
    <w:rsid w:val="00164A29"/>
    <w:rsid w:val="001656EB"/>
    <w:rsid w:val="001667AC"/>
    <w:rsid w:val="00167547"/>
    <w:rsid w:val="00170D78"/>
    <w:rsid w:val="00171E19"/>
    <w:rsid w:val="00171F75"/>
    <w:rsid w:val="00172216"/>
    <w:rsid w:val="00172236"/>
    <w:rsid w:val="00172D27"/>
    <w:rsid w:val="00173120"/>
    <w:rsid w:val="00173225"/>
    <w:rsid w:val="0017391D"/>
    <w:rsid w:val="001740EA"/>
    <w:rsid w:val="00174A07"/>
    <w:rsid w:val="00174B46"/>
    <w:rsid w:val="00174C8E"/>
    <w:rsid w:val="001751CA"/>
    <w:rsid w:val="00175609"/>
    <w:rsid w:val="0017586C"/>
    <w:rsid w:val="00175948"/>
    <w:rsid w:val="00176122"/>
    <w:rsid w:val="00176372"/>
    <w:rsid w:val="0017744F"/>
    <w:rsid w:val="00177FAB"/>
    <w:rsid w:val="001800D6"/>
    <w:rsid w:val="00180A85"/>
    <w:rsid w:val="00180CBE"/>
    <w:rsid w:val="0018106C"/>
    <w:rsid w:val="001817AF"/>
    <w:rsid w:val="001819E3"/>
    <w:rsid w:val="00182F0B"/>
    <w:rsid w:val="001837B1"/>
    <w:rsid w:val="0018411D"/>
    <w:rsid w:val="0018560A"/>
    <w:rsid w:val="00185A01"/>
    <w:rsid w:val="00185C9E"/>
    <w:rsid w:val="00185D57"/>
    <w:rsid w:val="00187118"/>
    <w:rsid w:val="00187771"/>
    <w:rsid w:val="00190150"/>
    <w:rsid w:val="00190D85"/>
    <w:rsid w:val="00190DBF"/>
    <w:rsid w:val="0019132D"/>
    <w:rsid w:val="00191418"/>
    <w:rsid w:val="00191777"/>
    <w:rsid w:val="001917EB"/>
    <w:rsid w:val="00191C5C"/>
    <w:rsid w:val="00191DA9"/>
    <w:rsid w:val="00191EFD"/>
    <w:rsid w:val="0019265D"/>
    <w:rsid w:val="0019298F"/>
    <w:rsid w:val="00193E47"/>
    <w:rsid w:val="00194054"/>
    <w:rsid w:val="001942C7"/>
    <w:rsid w:val="001947D7"/>
    <w:rsid w:val="00195077"/>
    <w:rsid w:val="001958B1"/>
    <w:rsid w:val="001965CC"/>
    <w:rsid w:val="0019692B"/>
    <w:rsid w:val="0019770F"/>
    <w:rsid w:val="001A036E"/>
    <w:rsid w:val="001A1204"/>
    <w:rsid w:val="001A13AF"/>
    <w:rsid w:val="001A1DCB"/>
    <w:rsid w:val="001A23FE"/>
    <w:rsid w:val="001A2E3F"/>
    <w:rsid w:val="001A3682"/>
    <w:rsid w:val="001A38DE"/>
    <w:rsid w:val="001A3E95"/>
    <w:rsid w:val="001A433D"/>
    <w:rsid w:val="001A43B2"/>
    <w:rsid w:val="001A4C0B"/>
    <w:rsid w:val="001A676E"/>
    <w:rsid w:val="001A7113"/>
    <w:rsid w:val="001A7814"/>
    <w:rsid w:val="001B0167"/>
    <w:rsid w:val="001B099C"/>
    <w:rsid w:val="001B0A0E"/>
    <w:rsid w:val="001B0CCE"/>
    <w:rsid w:val="001B18A9"/>
    <w:rsid w:val="001B222A"/>
    <w:rsid w:val="001B313A"/>
    <w:rsid w:val="001B3592"/>
    <w:rsid w:val="001B38B0"/>
    <w:rsid w:val="001B3F90"/>
    <w:rsid w:val="001B41EC"/>
    <w:rsid w:val="001B426C"/>
    <w:rsid w:val="001B4860"/>
    <w:rsid w:val="001B4F8D"/>
    <w:rsid w:val="001B53F3"/>
    <w:rsid w:val="001B5C15"/>
    <w:rsid w:val="001B69B9"/>
    <w:rsid w:val="001C00A5"/>
    <w:rsid w:val="001C014A"/>
    <w:rsid w:val="001C048A"/>
    <w:rsid w:val="001C0E95"/>
    <w:rsid w:val="001C1BC3"/>
    <w:rsid w:val="001C1F00"/>
    <w:rsid w:val="001C22E7"/>
    <w:rsid w:val="001C2591"/>
    <w:rsid w:val="001C25D2"/>
    <w:rsid w:val="001C28A3"/>
    <w:rsid w:val="001C2E1C"/>
    <w:rsid w:val="001C2F01"/>
    <w:rsid w:val="001C2FD4"/>
    <w:rsid w:val="001C354B"/>
    <w:rsid w:val="001C41BA"/>
    <w:rsid w:val="001C4413"/>
    <w:rsid w:val="001C44D1"/>
    <w:rsid w:val="001C53D8"/>
    <w:rsid w:val="001C659C"/>
    <w:rsid w:val="001C7641"/>
    <w:rsid w:val="001D0536"/>
    <w:rsid w:val="001D0A82"/>
    <w:rsid w:val="001D0E16"/>
    <w:rsid w:val="001D110F"/>
    <w:rsid w:val="001D13CD"/>
    <w:rsid w:val="001D17EE"/>
    <w:rsid w:val="001D25BE"/>
    <w:rsid w:val="001D2AB4"/>
    <w:rsid w:val="001D352D"/>
    <w:rsid w:val="001D389F"/>
    <w:rsid w:val="001D39DD"/>
    <w:rsid w:val="001D52D8"/>
    <w:rsid w:val="001D5340"/>
    <w:rsid w:val="001D59F2"/>
    <w:rsid w:val="001D5CC5"/>
    <w:rsid w:val="001D5DA6"/>
    <w:rsid w:val="001D631F"/>
    <w:rsid w:val="001D670E"/>
    <w:rsid w:val="001D6A3D"/>
    <w:rsid w:val="001D74C0"/>
    <w:rsid w:val="001E009F"/>
    <w:rsid w:val="001E0BC8"/>
    <w:rsid w:val="001E1378"/>
    <w:rsid w:val="001E188D"/>
    <w:rsid w:val="001E1CA8"/>
    <w:rsid w:val="001E1CB7"/>
    <w:rsid w:val="001E1EC3"/>
    <w:rsid w:val="001E24E0"/>
    <w:rsid w:val="001E2549"/>
    <w:rsid w:val="001E284E"/>
    <w:rsid w:val="001E28AE"/>
    <w:rsid w:val="001E31B2"/>
    <w:rsid w:val="001E3A33"/>
    <w:rsid w:val="001E3AB5"/>
    <w:rsid w:val="001E464D"/>
    <w:rsid w:val="001E4852"/>
    <w:rsid w:val="001E523B"/>
    <w:rsid w:val="001E5470"/>
    <w:rsid w:val="001E5603"/>
    <w:rsid w:val="001E5740"/>
    <w:rsid w:val="001E5E7F"/>
    <w:rsid w:val="001E6DBC"/>
    <w:rsid w:val="001E6E92"/>
    <w:rsid w:val="001E7AED"/>
    <w:rsid w:val="001F0030"/>
    <w:rsid w:val="001F0D57"/>
    <w:rsid w:val="001F15DF"/>
    <w:rsid w:val="001F195D"/>
    <w:rsid w:val="001F2789"/>
    <w:rsid w:val="001F3109"/>
    <w:rsid w:val="001F311B"/>
    <w:rsid w:val="001F3128"/>
    <w:rsid w:val="001F3F17"/>
    <w:rsid w:val="001F4E47"/>
    <w:rsid w:val="001F5E50"/>
    <w:rsid w:val="001F6558"/>
    <w:rsid w:val="001F6BFA"/>
    <w:rsid w:val="001F6F3B"/>
    <w:rsid w:val="001F70D7"/>
    <w:rsid w:val="002000A5"/>
    <w:rsid w:val="0020084A"/>
    <w:rsid w:val="00200F07"/>
    <w:rsid w:val="00201631"/>
    <w:rsid w:val="00202186"/>
    <w:rsid w:val="002021E5"/>
    <w:rsid w:val="00204058"/>
    <w:rsid w:val="002046B1"/>
    <w:rsid w:val="002046BE"/>
    <w:rsid w:val="002053A2"/>
    <w:rsid w:val="00205D7D"/>
    <w:rsid w:val="00206CA9"/>
    <w:rsid w:val="00207207"/>
    <w:rsid w:val="00207967"/>
    <w:rsid w:val="00207AA5"/>
    <w:rsid w:val="00207D87"/>
    <w:rsid w:val="00207DC2"/>
    <w:rsid w:val="002100BB"/>
    <w:rsid w:val="002108DE"/>
    <w:rsid w:val="002113D4"/>
    <w:rsid w:val="002113DB"/>
    <w:rsid w:val="00211A17"/>
    <w:rsid w:val="00211CEC"/>
    <w:rsid w:val="00211E10"/>
    <w:rsid w:val="00212119"/>
    <w:rsid w:val="002123FB"/>
    <w:rsid w:val="002125B9"/>
    <w:rsid w:val="00213424"/>
    <w:rsid w:val="00213A3A"/>
    <w:rsid w:val="00214103"/>
    <w:rsid w:val="002141C8"/>
    <w:rsid w:val="0021482C"/>
    <w:rsid w:val="0021534E"/>
    <w:rsid w:val="0021538B"/>
    <w:rsid w:val="0021545C"/>
    <w:rsid w:val="002162C1"/>
    <w:rsid w:val="002174BE"/>
    <w:rsid w:val="00217A9C"/>
    <w:rsid w:val="00217AD0"/>
    <w:rsid w:val="00220368"/>
    <w:rsid w:val="002204C7"/>
    <w:rsid w:val="0022067B"/>
    <w:rsid w:val="00221528"/>
    <w:rsid w:val="00221592"/>
    <w:rsid w:val="002219F0"/>
    <w:rsid w:val="00221B24"/>
    <w:rsid w:val="002220B4"/>
    <w:rsid w:val="0022295D"/>
    <w:rsid w:val="002229B7"/>
    <w:rsid w:val="00222C30"/>
    <w:rsid w:val="00222E62"/>
    <w:rsid w:val="0022368B"/>
    <w:rsid w:val="00223725"/>
    <w:rsid w:val="00223B59"/>
    <w:rsid w:val="0022424A"/>
    <w:rsid w:val="002244D8"/>
    <w:rsid w:val="00224E58"/>
    <w:rsid w:val="00224F3C"/>
    <w:rsid w:val="0022524B"/>
    <w:rsid w:val="00225C43"/>
    <w:rsid w:val="00225FED"/>
    <w:rsid w:val="00226070"/>
    <w:rsid w:val="00226617"/>
    <w:rsid w:val="00226695"/>
    <w:rsid w:val="002271CC"/>
    <w:rsid w:val="00227AC1"/>
    <w:rsid w:val="00227AE6"/>
    <w:rsid w:val="00230B15"/>
    <w:rsid w:val="00230B41"/>
    <w:rsid w:val="00231330"/>
    <w:rsid w:val="00232790"/>
    <w:rsid w:val="00232C7F"/>
    <w:rsid w:val="00232F26"/>
    <w:rsid w:val="00234731"/>
    <w:rsid w:val="00235C46"/>
    <w:rsid w:val="002368BA"/>
    <w:rsid w:val="00237E07"/>
    <w:rsid w:val="002409E2"/>
    <w:rsid w:val="00240B15"/>
    <w:rsid w:val="00240DF2"/>
    <w:rsid w:val="00241003"/>
    <w:rsid w:val="00241A2A"/>
    <w:rsid w:val="00241BE0"/>
    <w:rsid w:val="002429BB"/>
    <w:rsid w:val="002430AE"/>
    <w:rsid w:val="002433C6"/>
    <w:rsid w:val="0024371B"/>
    <w:rsid w:val="002438FA"/>
    <w:rsid w:val="00244B8C"/>
    <w:rsid w:val="00244D1A"/>
    <w:rsid w:val="00245A2E"/>
    <w:rsid w:val="00246F52"/>
    <w:rsid w:val="0024735B"/>
    <w:rsid w:val="0024752D"/>
    <w:rsid w:val="002507F5"/>
    <w:rsid w:val="00250BBC"/>
    <w:rsid w:val="00250DB1"/>
    <w:rsid w:val="002516DB"/>
    <w:rsid w:val="0025170B"/>
    <w:rsid w:val="002518A0"/>
    <w:rsid w:val="00251A6B"/>
    <w:rsid w:val="00251A6C"/>
    <w:rsid w:val="00252F26"/>
    <w:rsid w:val="00252F4B"/>
    <w:rsid w:val="00252FAA"/>
    <w:rsid w:val="00253725"/>
    <w:rsid w:val="00254984"/>
    <w:rsid w:val="002559D3"/>
    <w:rsid w:val="00255B95"/>
    <w:rsid w:val="00255F6E"/>
    <w:rsid w:val="00256155"/>
    <w:rsid w:val="002565B0"/>
    <w:rsid w:val="00256600"/>
    <w:rsid w:val="00256647"/>
    <w:rsid w:val="0025664E"/>
    <w:rsid w:val="002575C1"/>
    <w:rsid w:val="002578FA"/>
    <w:rsid w:val="00257D80"/>
    <w:rsid w:val="00257E6C"/>
    <w:rsid w:val="002600E9"/>
    <w:rsid w:val="00260DFD"/>
    <w:rsid w:val="0026138C"/>
    <w:rsid w:val="00261781"/>
    <w:rsid w:val="0026208D"/>
    <w:rsid w:val="002622E9"/>
    <w:rsid w:val="00262C9D"/>
    <w:rsid w:val="00262DA1"/>
    <w:rsid w:val="00262F51"/>
    <w:rsid w:val="0026369F"/>
    <w:rsid w:val="002641B3"/>
    <w:rsid w:val="002643C1"/>
    <w:rsid w:val="00264C0E"/>
    <w:rsid w:val="00264C9F"/>
    <w:rsid w:val="00264D8E"/>
    <w:rsid w:val="002651A4"/>
    <w:rsid w:val="002658BC"/>
    <w:rsid w:val="00265D01"/>
    <w:rsid w:val="00266329"/>
    <w:rsid w:val="0026653D"/>
    <w:rsid w:val="002666BE"/>
    <w:rsid w:val="002671A5"/>
    <w:rsid w:val="00267C5A"/>
    <w:rsid w:val="0027114B"/>
    <w:rsid w:val="002717BF"/>
    <w:rsid w:val="00271A02"/>
    <w:rsid w:val="00271C74"/>
    <w:rsid w:val="00272272"/>
    <w:rsid w:val="002723BD"/>
    <w:rsid w:val="0027272E"/>
    <w:rsid w:val="0027396B"/>
    <w:rsid w:val="00273B49"/>
    <w:rsid w:val="00273F21"/>
    <w:rsid w:val="00275337"/>
    <w:rsid w:val="002758F7"/>
    <w:rsid w:val="00275D68"/>
    <w:rsid w:val="00276554"/>
    <w:rsid w:val="00276F41"/>
    <w:rsid w:val="00277538"/>
    <w:rsid w:val="0027772C"/>
    <w:rsid w:val="00280DA3"/>
    <w:rsid w:val="00281598"/>
    <w:rsid w:val="002816FB"/>
    <w:rsid w:val="00281E08"/>
    <w:rsid w:val="002820D5"/>
    <w:rsid w:val="002823C1"/>
    <w:rsid w:val="0028286D"/>
    <w:rsid w:val="00282C60"/>
    <w:rsid w:val="00283147"/>
    <w:rsid w:val="00283242"/>
    <w:rsid w:val="00283F78"/>
    <w:rsid w:val="002843A9"/>
    <w:rsid w:val="0028471A"/>
    <w:rsid w:val="00284C7E"/>
    <w:rsid w:val="0028554B"/>
    <w:rsid w:val="002859D9"/>
    <w:rsid w:val="00285B70"/>
    <w:rsid w:val="002863E9"/>
    <w:rsid w:val="00286C31"/>
    <w:rsid w:val="0028738C"/>
    <w:rsid w:val="00287832"/>
    <w:rsid w:val="0029021D"/>
    <w:rsid w:val="00291579"/>
    <w:rsid w:val="00291721"/>
    <w:rsid w:val="00291B97"/>
    <w:rsid w:val="00291BB0"/>
    <w:rsid w:val="00291FA9"/>
    <w:rsid w:val="002936D3"/>
    <w:rsid w:val="002937FF"/>
    <w:rsid w:val="0029394E"/>
    <w:rsid w:val="00294E9D"/>
    <w:rsid w:val="002954F1"/>
    <w:rsid w:val="00295687"/>
    <w:rsid w:val="0029585D"/>
    <w:rsid w:val="00295DF0"/>
    <w:rsid w:val="0029623F"/>
    <w:rsid w:val="00296A77"/>
    <w:rsid w:val="00297364"/>
    <w:rsid w:val="0029768E"/>
    <w:rsid w:val="00297A7F"/>
    <w:rsid w:val="00297D45"/>
    <w:rsid w:val="00297E3C"/>
    <w:rsid w:val="002A03BC"/>
    <w:rsid w:val="002A0949"/>
    <w:rsid w:val="002A0F06"/>
    <w:rsid w:val="002A13FE"/>
    <w:rsid w:val="002A1938"/>
    <w:rsid w:val="002A1F1A"/>
    <w:rsid w:val="002A1FAC"/>
    <w:rsid w:val="002A20AF"/>
    <w:rsid w:val="002A2D9F"/>
    <w:rsid w:val="002A2EA5"/>
    <w:rsid w:val="002A4614"/>
    <w:rsid w:val="002A4AE1"/>
    <w:rsid w:val="002A4B78"/>
    <w:rsid w:val="002A4C23"/>
    <w:rsid w:val="002A5160"/>
    <w:rsid w:val="002A5783"/>
    <w:rsid w:val="002A63F7"/>
    <w:rsid w:val="002A65CA"/>
    <w:rsid w:val="002A69EA"/>
    <w:rsid w:val="002A7496"/>
    <w:rsid w:val="002A79BF"/>
    <w:rsid w:val="002A7CD0"/>
    <w:rsid w:val="002B1220"/>
    <w:rsid w:val="002B1EB8"/>
    <w:rsid w:val="002B23E2"/>
    <w:rsid w:val="002B395C"/>
    <w:rsid w:val="002B4395"/>
    <w:rsid w:val="002B44AD"/>
    <w:rsid w:val="002B44E8"/>
    <w:rsid w:val="002B4FCF"/>
    <w:rsid w:val="002B5BB7"/>
    <w:rsid w:val="002B5FF7"/>
    <w:rsid w:val="002B6367"/>
    <w:rsid w:val="002B6BEE"/>
    <w:rsid w:val="002B7046"/>
    <w:rsid w:val="002B7827"/>
    <w:rsid w:val="002B7E5A"/>
    <w:rsid w:val="002C0069"/>
    <w:rsid w:val="002C0126"/>
    <w:rsid w:val="002C04AB"/>
    <w:rsid w:val="002C0ACD"/>
    <w:rsid w:val="002C0BF3"/>
    <w:rsid w:val="002C20DC"/>
    <w:rsid w:val="002C22CD"/>
    <w:rsid w:val="002C22F2"/>
    <w:rsid w:val="002C2B1B"/>
    <w:rsid w:val="002C2CE8"/>
    <w:rsid w:val="002C2D39"/>
    <w:rsid w:val="002C39AD"/>
    <w:rsid w:val="002C3C64"/>
    <w:rsid w:val="002C44FF"/>
    <w:rsid w:val="002C477F"/>
    <w:rsid w:val="002C4943"/>
    <w:rsid w:val="002C57DE"/>
    <w:rsid w:val="002C5BF5"/>
    <w:rsid w:val="002C6225"/>
    <w:rsid w:val="002C63BE"/>
    <w:rsid w:val="002C6B97"/>
    <w:rsid w:val="002C6E37"/>
    <w:rsid w:val="002C76C8"/>
    <w:rsid w:val="002C79F6"/>
    <w:rsid w:val="002C7C0E"/>
    <w:rsid w:val="002C7D31"/>
    <w:rsid w:val="002D0F7D"/>
    <w:rsid w:val="002D136A"/>
    <w:rsid w:val="002D26C0"/>
    <w:rsid w:val="002D2A21"/>
    <w:rsid w:val="002D321E"/>
    <w:rsid w:val="002D382C"/>
    <w:rsid w:val="002D3F30"/>
    <w:rsid w:val="002D4093"/>
    <w:rsid w:val="002D4629"/>
    <w:rsid w:val="002D4C99"/>
    <w:rsid w:val="002D544D"/>
    <w:rsid w:val="002D5AAA"/>
    <w:rsid w:val="002D612A"/>
    <w:rsid w:val="002D644E"/>
    <w:rsid w:val="002D67B6"/>
    <w:rsid w:val="002D695C"/>
    <w:rsid w:val="002D796D"/>
    <w:rsid w:val="002E0886"/>
    <w:rsid w:val="002E1F2B"/>
    <w:rsid w:val="002E2D18"/>
    <w:rsid w:val="002E4031"/>
    <w:rsid w:val="002E4515"/>
    <w:rsid w:val="002E56FB"/>
    <w:rsid w:val="002E6496"/>
    <w:rsid w:val="002E64A8"/>
    <w:rsid w:val="002E69C7"/>
    <w:rsid w:val="002E6A07"/>
    <w:rsid w:val="002E6D59"/>
    <w:rsid w:val="002E6E83"/>
    <w:rsid w:val="002E7480"/>
    <w:rsid w:val="002E7B7F"/>
    <w:rsid w:val="002F0468"/>
    <w:rsid w:val="002F0DDB"/>
    <w:rsid w:val="002F1A55"/>
    <w:rsid w:val="002F1D56"/>
    <w:rsid w:val="002F2010"/>
    <w:rsid w:val="002F22B5"/>
    <w:rsid w:val="002F2403"/>
    <w:rsid w:val="002F2FD0"/>
    <w:rsid w:val="002F3489"/>
    <w:rsid w:val="002F3E63"/>
    <w:rsid w:val="002F41BD"/>
    <w:rsid w:val="002F4EFE"/>
    <w:rsid w:val="002F633B"/>
    <w:rsid w:val="002F729E"/>
    <w:rsid w:val="002F75B1"/>
    <w:rsid w:val="002F7625"/>
    <w:rsid w:val="002F770B"/>
    <w:rsid w:val="002F7EB4"/>
    <w:rsid w:val="0030001A"/>
    <w:rsid w:val="00300871"/>
    <w:rsid w:val="00301174"/>
    <w:rsid w:val="003011AD"/>
    <w:rsid w:val="003014C5"/>
    <w:rsid w:val="00301B58"/>
    <w:rsid w:val="00301C8C"/>
    <w:rsid w:val="00302275"/>
    <w:rsid w:val="00302B2B"/>
    <w:rsid w:val="00303645"/>
    <w:rsid w:val="00303E8D"/>
    <w:rsid w:val="003048DE"/>
    <w:rsid w:val="00304BDC"/>
    <w:rsid w:val="00305214"/>
    <w:rsid w:val="0030553D"/>
    <w:rsid w:val="003062A3"/>
    <w:rsid w:val="0030677D"/>
    <w:rsid w:val="00306F6E"/>
    <w:rsid w:val="003072CA"/>
    <w:rsid w:val="003072E1"/>
    <w:rsid w:val="003077DF"/>
    <w:rsid w:val="0030797E"/>
    <w:rsid w:val="00307CC1"/>
    <w:rsid w:val="00310A0E"/>
    <w:rsid w:val="00311148"/>
    <w:rsid w:val="003115BD"/>
    <w:rsid w:val="00311D67"/>
    <w:rsid w:val="00312BF5"/>
    <w:rsid w:val="00313419"/>
    <w:rsid w:val="00313995"/>
    <w:rsid w:val="00313C58"/>
    <w:rsid w:val="00313DFA"/>
    <w:rsid w:val="003151B1"/>
    <w:rsid w:val="0031577D"/>
    <w:rsid w:val="00315EE0"/>
    <w:rsid w:val="0031741E"/>
    <w:rsid w:val="0031745C"/>
    <w:rsid w:val="0032081E"/>
    <w:rsid w:val="003209A7"/>
    <w:rsid w:val="00320A23"/>
    <w:rsid w:val="00320AD1"/>
    <w:rsid w:val="003212A9"/>
    <w:rsid w:val="003218FF"/>
    <w:rsid w:val="003223FD"/>
    <w:rsid w:val="003229D7"/>
    <w:rsid w:val="00322DF9"/>
    <w:rsid w:val="00323A90"/>
    <w:rsid w:val="00324DD7"/>
    <w:rsid w:val="003264E5"/>
    <w:rsid w:val="00326F83"/>
    <w:rsid w:val="00327095"/>
    <w:rsid w:val="003270B0"/>
    <w:rsid w:val="00327292"/>
    <w:rsid w:val="003277C2"/>
    <w:rsid w:val="0032783F"/>
    <w:rsid w:val="003278C4"/>
    <w:rsid w:val="003306F7"/>
    <w:rsid w:val="00330D66"/>
    <w:rsid w:val="003314A2"/>
    <w:rsid w:val="00331A42"/>
    <w:rsid w:val="003322D8"/>
    <w:rsid w:val="003339A3"/>
    <w:rsid w:val="0033415F"/>
    <w:rsid w:val="00335492"/>
    <w:rsid w:val="00335555"/>
    <w:rsid w:val="003362B3"/>
    <w:rsid w:val="003367F0"/>
    <w:rsid w:val="0033697F"/>
    <w:rsid w:val="0034046D"/>
    <w:rsid w:val="003410C1"/>
    <w:rsid w:val="003411A9"/>
    <w:rsid w:val="00341BA1"/>
    <w:rsid w:val="00342484"/>
    <w:rsid w:val="003429F4"/>
    <w:rsid w:val="00342EF0"/>
    <w:rsid w:val="003431D6"/>
    <w:rsid w:val="00343377"/>
    <w:rsid w:val="003434DD"/>
    <w:rsid w:val="0034372E"/>
    <w:rsid w:val="003442C3"/>
    <w:rsid w:val="0034485F"/>
    <w:rsid w:val="0034524C"/>
    <w:rsid w:val="00345330"/>
    <w:rsid w:val="00345B3E"/>
    <w:rsid w:val="00345BDE"/>
    <w:rsid w:val="00347219"/>
    <w:rsid w:val="00347C61"/>
    <w:rsid w:val="0035013A"/>
    <w:rsid w:val="003502C5"/>
    <w:rsid w:val="003502CB"/>
    <w:rsid w:val="00350433"/>
    <w:rsid w:val="00350864"/>
    <w:rsid w:val="00351904"/>
    <w:rsid w:val="00351BBC"/>
    <w:rsid w:val="00351CA8"/>
    <w:rsid w:val="00352443"/>
    <w:rsid w:val="0035253C"/>
    <w:rsid w:val="0035367B"/>
    <w:rsid w:val="00354E59"/>
    <w:rsid w:val="00355757"/>
    <w:rsid w:val="00356348"/>
    <w:rsid w:val="00357337"/>
    <w:rsid w:val="0035794E"/>
    <w:rsid w:val="003579BF"/>
    <w:rsid w:val="00357F3D"/>
    <w:rsid w:val="00360840"/>
    <w:rsid w:val="00360A0D"/>
    <w:rsid w:val="00360F84"/>
    <w:rsid w:val="003613D5"/>
    <w:rsid w:val="003616C9"/>
    <w:rsid w:val="00362281"/>
    <w:rsid w:val="0036254A"/>
    <w:rsid w:val="00363419"/>
    <w:rsid w:val="00363742"/>
    <w:rsid w:val="00363AFF"/>
    <w:rsid w:val="00363B69"/>
    <w:rsid w:val="00363B73"/>
    <w:rsid w:val="00364733"/>
    <w:rsid w:val="003655AA"/>
    <w:rsid w:val="00365747"/>
    <w:rsid w:val="00366847"/>
    <w:rsid w:val="003669FD"/>
    <w:rsid w:val="0037083D"/>
    <w:rsid w:val="00370E3F"/>
    <w:rsid w:val="00370FAA"/>
    <w:rsid w:val="00371710"/>
    <w:rsid w:val="00371A32"/>
    <w:rsid w:val="00371C16"/>
    <w:rsid w:val="0037206A"/>
    <w:rsid w:val="00372A9C"/>
    <w:rsid w:val="003733C3"/>
    <w:rsid w:val="003736CE"/>
    <w:rsid w:val="00373C92"/>
    <w:rsid w:val="00375619"/>
    <w:rsid w:val="003758B9"/>
    <w:rsid w:val="00375A87"/>
    <w:rsid w:val="00375D28"/>
    <w:rsid w:val="003769E8"/>
    <w:rsid w:val="00377C72"/>
    <w:rsid w:val="00377FDB"/>
    <w:rsid w:val="00380BCC"/>
    <w:rsid w:val="00380E0E"/>
    <w:rsid w:val="00380EBB"/>
    <w:rsid w:val="00382610"/>
    <w:rsid w:val="0038318D"/>
    <w:rsid w:val="00383CBA"/>
    <w:rsid w:val="00384294"/>
    <w:rsid w:val="00384399"/>
    <w:rsid w:val="00384CC5"/>
    <w:rsid w:val="00384DC0"/>
    <w:rsid w:val="00385669"/>
    <w:rsid w:val="00385CF1"/>
    <w:rsid w:val="00385F56"/>
    <w:rsid w:val="00385F96"/>
    <w:rsid w:val="00386146"/>
    <w:rsid w:val="0038671D"/>
    <w:rsid w:val="0038682A"/>
    <w:rsid w:val="00386952"/>
    <w:rsid w:val="0038708E"/>
    <w:rsid w:val="0039007D"/>
    <w:rsid w:val="0039186F"/>
    <w:rsid w:val="00391D82"/>
    <w:rsid w:val="00391D8B"/>
    <w:rsid w:val="0039208B"/>
    <w:rsid w:val="003925A3"/>
    <w:rsid w:val="00392C14"/>
    <w:rsid w:val="00392DAF"/>
    <w:rsid w:val="00392F41"/>
    <w:rsid w:val="0039336D"/>
    <w:rsid w:val="00393755"/>
    <w:rsid w:val="003942E4"/>
    <w:rsid w:val="00394466"/>
    <w:rsid w:val="0039479D"/>
    <w:rsid w:val="003947B4"/>
    <w:rsid w:val="003947BA"/>
    <w:rsid w:val="00394A01"/>
    <w:rsid w:val="00395C02"/>
    <w:rsid w:val="00396177"/>
    <w:rsid w:val="0039619C"/>
    <w:rsid w:val="00396BFE"/>
    <w:rsid w:val="003975E4"/>
    <w:rsid w:val="00397C22"/>
    <w:rsid w:val="003A12AF"/>
    <w:rsid w:val="003A16E3"/>
    <w:rsid w:val="003A1D45"/>
    <w:rsid w:val="003A236D"/>
    <w:rsid w:val="003A27A7"/>
    <w:rsid w:val="003A2BDF"/>
    <w:rsid w:val="003A4934"/>
    <w:rsid w:val="003A5C5B"/>
    <w:rsid w:val="003A5E68"/>
    <w:rsid w:val="003A7386"/>
    <w:rsid w:val="003A7D34"/>
    <w:rsid w:val="003B0497"/>
    <w:rsid w:val="003B10E5"/>
    <w:rsid w:val="003B2C5C"/>
    <w:rsid w:val="003B2F55"/>
    <w:rsid w:val="003B3068"/>
    <w:rsid w:val="003B3613"/>
    <w:rsid w:val="003B364E"/>
    <w:rsid w:val="003B3E2D"/>
    <w:rsid w:val="003B43B1"/>
    <w:rsid w:val="003B4AC5"/>
    <w:rsid w:val="003B4C37"/>
    <w:rsid w:val="003B5128"/>
    <w:rsid w:val="003B6045"/>
    <w:rsid w:val="003B6427"/>
    <w:rsid w:val="003B69F8"/>
    <w:rsid w:val="003B7417"/>
    <w:rsid w:val="003B7BE7"/>
    <w:rsid w:val="003B7CBB"/>
    <w:rsid w:val="003C0203"/>
    <w:rsid w:val="003C0D03"/>
    <w:rsid w:val="003C1ABE"/>
    <w:rsid w:val="003C1E75"/>
    <w:rsid w:val="003C2D8E"/>
    <w:rsid w:val="003C3089"/>
    <w:rsid w:val="003C365E"/>
    <w:rsid w:val="003C36B3"/>
    <w:rsid w:val="003C3ED3"/>
    <w:rsid w:val="003C40ED"/>
    <w:rsid w:val="003C45D0"/>
    <w:rsid w:val="003C530E"/>
    <w:rsid w:val="003C5CFD"/>
    <w:rsid w:val="003C61D4"/>
    <w:rsid w:val="003C7E9E"/>
    <w:rsid w:val="003D0258"/>
    <w:rsid w:val="003D1862"/>
    <w:rsid w:val="003D1981"/>
    <w:rsid w:val="003D1D9E"/>
    <w:rsid w:val="003D1F4A"/>
    <w:rsid w:val="003D21EA"/>
    <w:rsid w:val="003D263E"/>
    <w:rsid w:val="003D3926"/>
    <w:rsid w:val="003D3E10"/>
    <w:rsid w:val="003D423A"/>
    <w:rsid w:val="003D4C44"/>
    <w:rsid w:val="003D4C6D"/>
    <w:rsid w:val="003D58F4"/>
    <w:rsid w:val="003D59EC"/>
    <w:rsid w:val="003D5AD7"/>
    <w:rsid w:val="003D6424"/>
    <w:rsid w:val="003D6965"/>
    <w:rsid w:val="003D6D60"/>
    <w:rsid w:val="003D6F82"/>
    <w:rsid w:val="003D701C"/>
    <w:rsid w:val="003D75FC"/>
    <w:rsid w:val="003D7685"/>
    <w:rsid w:val="003D796A"/>
    <w:rsid w:val="003E021F"/>
    <w:rsid w:val="003E0527"/>
    <w:rsid w:val="003E0533"/>
    <w:rsid w:val="003E1281"/>
    <w:rsid w:val="003E2BE4"/>
    <w:rsid w:val="003E32A5"/>
    <w:rsid w:val="003E3BA3"/>
    <w:rsid w:val="003E3FF2"/>
    <w:rsid w:val="003E55E3"/>
    <w:rsid w:val="003E5F86"/>
    <w:rsid w:val="003E6869"/>
    <w:rsid w:val="003E746B"/>
    <w:rsid w:val="003E74A9"/>
    <w:rsid w:val="003E7C5E"/>
    <w:rsid w:val="003F0076"/>
    <w:rsid w:val="003F0347"/>
    <w:rsid w:val="003F0C24"/>
    <w:rsid w:val="003F0D96"/>
    <w:rsid w:val="003F0FDF"/>
    <w:rsid w:val="003F108B"/>
    <w:rsid w:val="003F15DE"/>
    <w:rsid w:val="003F1E64"/>
    <w:rsid w:val="003F299E"/>
    <w:rsid w:val="003F336E"/>
    <w:rsid w:val="003F37D5"/>
    <w:rsid w:val="003F3976"/>
    <w:rsid w:val="003F3995"/>
    <w:rsid w:val="003F42D5"/>
    <w:rsid w:val="003F499C"/>
    <w:rsid w:val="003F499F"/>
    <w:rsid w:val="003F5BD3"/>
    <w:rsid w:val="003F5C6E"/>
    <w:rsid w:val="003F6C08"/>
    <w:rsid w:val="003F6E25"/>
    <w:rsid w:val="003F7D82"/>
    <w:rsid w:val="0040005B"/>
    <w:rsid w:val="00400BC7"/>
    <w:rsid w:val="00400CB9"/>
    <w:rsid w:val="00401505"/>
    <w:rsid w:val="00402212"/>
    <w:rsid w:val="004022DB"/>
    <w:rsid w:val="004022EE"/>
    <w:rsid w:val="00402923"/>
    <w:rsid w:val="00402C37"/>
    <w:rsid w:val="00402E08"/>
    <w:rsid w:val="00403639"/>
    <w:rsid w:val="00404C87"/>
    <w:rsid w:val="00405149"/>
    <w:rsid w:val="004054A4"/>
    <w:rsid w:val="004058F2"/>
    <w:rsid w:val="004061C6"/>
    <w:rsid w:val="0040689F"/>
    <w:rsid w:val="004074B3"/>
    <w:rsid w:val="004075D8"/>
    <w:rsid w:val="00407B92"/>
    <w:rsid w:val="00407D6C"/>
    <w:rsid w:val="004102EA"/>
    <w:rsid w:val="00410641"/>
    <w:rsid w:val="00410BC2"/>
    <w:rsid w:val="00410F0A"/>
    <w:rsid w:val="00412819"/>
    <w:rsid w:val="00412EF7"/>
    <w:rsid w:val="004130B7"/>
    <w:rsid w:val="004134A0"/>
    <w:rsid w:val="00413832"/>
    <w:rsid w:val="00413D16"/>
    <w:rsid w:val="00414621"/>
    <w:rsid w:val="004146D0"/>
    <w:rsid w:val="00414941"/>
    <w:rsid w:val="00414F82"/>
    <w:rsid w:val="0041584C"/>
    <w:rsid w:val="004158E8"/>
    <w:rsid w:val="0041611C"/>
    <w:rsid w:val="004161FF"/>
    <w:rsid w:val="004174EB"/>
    <w:rsid w:val="00417580"/>
    <w:rsid w:val="00417822"/>
    <w:rsid w:val="00417C19"/>
    <w:rsid w:val="00420C8E"/>
    <w:rsid w:val="00420EC0"/>
    <w:rsid w:val="0042151A"/>
    <w:rsid w:val="0042194F"/>
    <w:rsid w:val="0042291B"/>
    <w:rsid w:val="00423086"/>
    <w:rsid w:val="00423796"/>
    <w:rsid w:val="00423898"/>
    <w:rsid w:val="004246B0"/>
    <w:rsid w:val="00424997"/>
    <w:rsid w:val="004249BE"/>
    <w:rsid w:val="00425C91"/>
    <w:rsid w:val="00425DBB"/>
    <w:rsid w:val="00425FF4"/>
    <w:rsid w:val="0042687A"/>
    <w:rsid w:val="00427124"/>
    <w:rsid w:val="0042715D"/>
    <w:rsid w:val="004300B1"/>
    <w:rsid w:val="0043035B"/>
    <w:rsid w:val="004322E9"/>
    <w:rsid w:val="00433A55"/>
    <w:rsid w:val="00433ABF"/>
    <w:rsid w:val="00433D25"/>
    <w:rsid w:val="00433EB9"/>
    <w:rsid w:val="00433F2D"/>
    <w:rsid w:val="004349D5"/>
    <w:rsid w:val="0043506D"/>
    <w:rsid w:val="004354D3"/>
    <w:rsid w:val="004359D3"/>
    <w:rsid w:val="00435AB4"/>
    <w:rsid w:val="00435AF3"/>
    <w:rsid w:val="00435C8D"/>
    <w:rsid w:val="00435EB8"/>
    <w:rsid w:val="0043614B"/>
    <w:rsid w:val="00436C85"/>
    <w:rsid w:val="00436EE8"/>
    <w:rsid w:val="0044047B"/>
    <w:rsid w:val="00441117"/>
    <w:rsid w:val="004415E9"/>
    <w:rsid w:val="004423BB"/>
    <w:rsid w:val="004426A2"/>
    <w:rsid w:val="0044279C"/>
    <w:rsid w:val="00442A78"/>
    <w:rsid w:val="00442E6B"/>
    <w:rsid w:val="004436FA"/>
    <w:rsid w:val="00443A25"/>
    <w:rsid w:val="00443B9A"/>
    <w:rsid w:val="00443C8C"/>
    <w:rsid w:val="00443C9F"/>
    <w:rsid w:val="0044401D"/>
    <w:rsid w:val="004441A5"/>
    <w:rsid w:val="004448A8"/>
    <w:rsid w:val="00445F72"/>
    <w:rsid w:val="00445F9D"/>
    <w:rsid w:val="00447799"/>
    <w:rsid w:val="00447BDF"/>
    <w:rsid w:val="00447CA4"/>
    <w:rsid w:val="004506D1"/>
    <w:rsid w:val="00450CE1"/>
    <w:rsid w:val="004517CB"/>
    <w:rsid w:val="00451C10"/>
    <w:rsid w:val="0045211B"/>
    <w:rsid w:val="00452E6B"/>
    <w:rsid w:val="00452FCB"/>
    <w:rsid w:val="00453139"/>
    <w:rsid w:val="004532EC"/>
    <w:rsid w:val="00453AB1"/>
    <w:rsid w:val="00453B63"/>
    <w:rsid w:val="00453BCF"/>
    <w:rsid w:val="00454B91"/>
    <w:rsid w:val="00454C8F"/>
    <w:rsid w:val="00454D24"/>
    <w:rsid w:val="00454DC6"/>
    <w:rsid w:val="004550E2"/>
    <w:rsid w:val="004552BD"/>
    <w:rsid w:val="004555C2"/>
    <w:rsid w:val="00455E82"/>
    <w:rsid w:val="004561CF"/>
    <w:rsid w:val="00456811"/>
    <w:rsid w:val="00456CC2"/>
    <w:rsid w:val="00456E1C"/>
    <w:rsid w:val="0045715C"/>
    <w:rsid w:val="0045781B"/>
    <w:rsid w:val="004579DE"/>
    <w:rsid w:val="0046011A"/>
    <w:rsid w:val="004609F7"/>
    <w:rsid w:val="00462891"/>
    <w:rsid w:val="00462C96"/>
    <w:rsid w:val="00463A59"/>
    <w:rsid w:val="00465549"/>
    <w:rsid w:val="004657C1"/>
    <w:rsid w:val="00465B77"/>
    <w:rsid w:val="00465EFB"/>
    <w:rsid w:val="00467628"/>
    <w:rsid w:val="004677DD"/>
    <w:rsid w:val="004677EC"/>
    <w:rsid w:val="0047050C"/>
    <w:rsid w:val="0047076A"/>
    <w:rsid w:val="00470E7A"/>
    <w:rsid w:val="00471A1E"/>
    <w:rsid w:val="004721E0"/>
    <w:rsid w:val="00472637"/>
    <w:rsid w:val="00472F86"/>
    <w:rsid w:val="00473115"/>
    <w:rsid w:val="0047347D"/>
    <w:rsid w:val="0047354E"/>
    <w:rsid w:val="00473B97"/>
    <w:rsid w:val="00473D21"/>
    <w:rsid w:val="00473EB8"/>
    <w:rsid w:val="00473F9D"/>
    <w:rsid w:val="00474F05"/>
    <w:rsid w:val="00476B3C"/>
    <w:rsid w:val="00476D77"/>
    <w:rsid w:val="00477384"/>
    <w:rsid w:val="00480BF8"/>
    <w:rsid w:val="00480D2F"/>
    <w:rsid w:val="004815B8"/>
    <w:rsid w:val="00481BAA"/>
    <w:rsid w:val="004821EE"/>
    <w:rsid w:val="00482963"/>
    <w:rsid w:val="00482DEA"/>
    <w:rsid w:val="0048322E"/>
    <w:rsid w:val="00483711"/>
    <w:rsid w:val="00483A1F"/>
    <w:rsid w:val="0048414A"/>
    <w:rsid w:val="00484223"/>
    <w:rsid w:val="0048447B"/>
    <w:rsid w:val="0048504D"/>
    <w:rsid w:val="0048517C"/>
    <w:rsid w:val="00485553"/>
    <w:rsid w:val="00485725"/>
    <w:rsid w:val="004865B3"/>
    <w:rsid w:val="0048676C"/>
    <w:rsid w:val="00487366"/>
    <w:rsid w:val="0048745E"/>
    <w:rsid w:val="004879CE"/>
    <w:rsid w:val="00487AD6"/>
    <w:rsid w:val="00490033"/>
    <w:rsid w:val="00490278"/>
    <w:rsid w:val="004904DE"/>
    <w:rsid w:val="00490CB0"/>
    <w:rsid w:val="00491646"/>
    <w:rsid w:val="004922D4"/>
    <w:rsid w:val="004931B2"/>
    <w:rsid w:val="00493AE4"/>
    <w:rsid w:val="00493E87"/>
    <w:rsid w:val="00494267"/>
    <w:rsid w:val="00494582"/>
    <w:rsid w:val="00494856"/>
    <w:rsid w:val="00494866"/>
    <w:rsid w:val="00494E4E"/>
    <w:rsid w:val="00495455"/>
    <w:rsid w:val="004954B1"/>
    <w:rsid w:val="00495710"/>
    <w:rsid w:val="00495A2E"/>
    <w:rsid w:val="00495A3E"/>
    <w:rsid w:val="00495CCD"/>
    <w:rsid w:val="00495CEE"/>
    <w:rsid w:val="0049618D"/>
    <w:rsid w:val="004964F4"/>
    <w:rsid w:val="00496C4B"/>
    <w:rsid w:val="00497977"/>
    <w:rsid w:val="00497A9F"/>
    <w:rsid w:val="00497DBA"/>
    <w:rsid w:val="004A0015"/>
    <w:rsid w:val="004A0A00"/>
    <w:rsid w:val="004A0C17"/>
    <w:rsid w:val="004A1029"/>
    <w:rsid w:val="004A1512"/>
    <w:rsid w:val="004A24CB"/>
    <w:rsid w:val="004A2B7D"/>
    <w:rsid w:val="004A310C"/>
    <w:rsid w:val="004A3524"/>
    <w:rsid w:val="004A4B99"/>
    <w:rsid w:val="004A4D18"/>
    <w:rsid w:val="004A570D"/>
    <w:rsid w:val="004A57F8"/>
    <w:rsid w:val="004A5AF2"/>
    <w:rsid w:val="004A5B6F"/>
    <w:rsid w:val="004A65BE"/>
    <w:rsid w:val="004A6C50"/>
    <w:rsid w:val="004A6D97"/>
    <w:rsid w:val="004A6E93"/>
    <w:rsid w:val="004A6F8A"/>
    <w:rsid w:val="004A72E1"/>
    <w:rsid w:val="004A74F0"/>
    <w:rsid w:val="004A78BC"/>
    <w:rsid w:val="004A7BA0"/>
    <w:rsid w:val="004A7C39"/>
    <w:rsid w:val="004A7D2E"/>
    <w:rsid w:val="004B0393"/>
    <w:rsid w:val="004B06D8"/>
    <w:rsid w:val="004B09E4"/>
    <w:rsid w:val="004B16A1"/>
    <w:rsid w:val="004B1B55"/>
    <w:rsid w:val="004B1E32"/>
    <w:rsid w:val="004B1FB5"/>
    <w:rsid w:val="004B2775"/>
    <w:rsid w:val="004B34ED"/>
    <w:rsid w:val="004B3BD8"/>
    <w:rsid w:val="004B3CD1"/>
    <w:rsid w:val="004B3D0D"/>
    <w:rsid w:val="004B44EF"/>
    <w:rsid w:val="004B47F0"/>
    <w:rsid w:val="004B4E8B"/>
    <w:rsid w:val="004B537B"/>
    <w:rsid w:val="004B6177"/>
    <w:rsid w:val="004B69DB"/>
    <w:rsid w:val="004B7822"/>
    <w:rsid w:val="004C0093"/>
    <w:rsid w:val="004C01A5"/>
    <w:rsid w:val="004C0BD9"/>
    <w:rsid w:val="004C0E90"/>
    <w:rsid w:val="004C2577"/>
    <w:rsid w:val="004C3BF3"/>
    <w:rsid w:val="004C49DD"/>
    <w:rsid w:val="004C4E53"/>
    <w:rsid w:val="004C51A2"/>
    <w:rsid w:val="004C51F7"/>
    <w:rsid w:val="004C52ED"/>
    <w:rsid w:val="004C6497"/>
    <w:rsid w:val="004C687F"/>
    <w:rsid w:val="004C7844"/>
    <w:rsid w:val="004C7E1B"/>
    <w:rsid w:val="004C7FDA"/>
    <w:rsid w:val="004D061A"/>
    <w:rsid w:val="004D096C"/>
    <w:rsid w:val="004D0A74"/>
    <w:rsid w:val="004D29D8"/>
    <w:rsid w:val="004D2D88"/>
    <w:rsid w:val="004D383A"/>
    <w:rsid w:val="004D414B"/>
    <w:rsid w:val="004D4571"/>
    <w:rsid w:val="004D46A6"/>
    <w:rsid w:val="004D5102"/>
    <w:rsid w:val="004D5344"/>
    <w:rsid w:val="004D66D9"/>
    <w:rsid w:val="004D74D5"/>
    <w:rsid w:val="004D765F"/>
    <w:rsid w:val="004D76FC"/>
    <w:rsid w:val="004D7727"/>
    <w:rsid w:val="004D7C27"/>
    <w:rsid w:val="004E009B"/>
    <w:rsid w:val="004E034F"/>
    <w:rsid w:val="004E1065"/>
    <w:rsid w:val="004E10D7"/>
    <w:rsid w:val="004E128D"/>
    <w:rsid w:val="004E1E53"/>
    <w:rsid w:val="004E2C60"/>
    <w:rsid w:val="004E3C16"/>
    <w:rsid w:val="004E3FC4"/>
    <w:rsid w:val="004E4092"/>
    <w:rsid w:val="004E58F3"/>
    <w:rsid w:val="004E5A72"/>
    <w:rsid w:val="004E5F98"/>
    <w:rsid w:val="004E61BC"/>
    <w:rsid w:val="004E6D7E"/>
    <w:rsid w:val="004E75ED"/>
    <w:rsid w:val="004E7AA5"/>
    <w:rsid w:val="004E7E37"/>
    <w:rsid w:val="004F0412"/>
    <w:rsid w:val="004F090D"/>
    <w:rsid w:val="004F1347"/>
    <w:rsid w:val="004F16A2"/>
    <w:rsid w:val="004F24A5"/>
    <w:rsid w:val="004F3CC1"/>
    <w:rsid w:val="004F41CD"/>
    <w:rsid w:val="004F43B6"/>
    <w:rsid w:val="004F4855"/>
    <w:rsid w:val="004F48B0"/>
    <w:rsid w:val="004F4C73"/>
    <w:rsid w:val="004F4CBF"/>
    <w:rsid w:val="004F4DFC"/>
    <w:rsid w:val="004F5810"/>
    <w:rsid w:val="004F5934"/>
    <w:rsid w:val="004F5AD6"/>
    <w:rsid w:val="004F6920"/>
    <w:rsid w:val="004F7073"/>
    <w:rsid w:val="004F7381"/>
    <w:rsid w:val="004F747C"/>
    <w:rsid w:val="004F76FD"/>
    <w:rsid w:val="004F7C84"/>
    <w:rsid w:val="00500AFA"/>
    <w:rsid w:val="00500E36"/>
    <w:rsid w:val="00501776"/>
    <w:rsid w:val="005017B9"/>
    <w:rsid w:val="00501AF9"/>
    <w:rsid w:val="00501D92"/>
    <w:rsid w:val="005022FE"/>
    <w:rsid w:val="0050301C"/>
    <w:rsid w:val="00503269"/>
    <w:rsid w:val="0050376C"/>
    <w:rsid w:val="00503BF0"/>
    <w:rsid w:val="00503CD1"/>
    <w:rsid w:val="0050461A"/>
    <w:rsid w:val="005066DC"/>
    <w:rsid w:val="00506FA9"/>
    <w:rsid w:val="00506FF6"/>
    <w:rsid w:val="00507E84"/>
    <w:rsid w:val="00507F86"/>
    <w:rsid w:val="00510285"/>
    <w:rsid w:val="005102FC"/>
    <w:rsid w:val="00510AB6"/>
    <w:rsid w:val="00511080"/>
    <w:rsid w:val="005118F1"/>
    <w:rsid w:val="005119C9"/>
    <w:rsid w:val="00513417"/>
    <w:rsid w:val="00514698"/>
    <w:rsid w:val="00515208"/>
    <w:rsid w:val="00515B51"/>
    <w:rsid w:val="00515D9C"/>
    <w:rsid w:val="00516628"/>
    <w:rsid w:val="005166A4"/>
    <w:rsid w:val="00516B70"/>
    <w:rsid w:val="0051700D"/>
    <w:rsid w:val="0051703B"/>
    <w:rsid w:val="00517849"/>
    <w:rsid w:val="00517A03"/>
    <w:rsid w:val="005210D5"/>
    <w:rsid w:val="00521840"/>
    <w:rsid w:val="005218E3"/>
    <w:rsid w:val="00522391"/>
    <w:rsid w:val="0052247A"/>
    <w:rsid w:val="00522D43"/>
    <w:rsid w:val="00522FF4"/>
    <w:rsid w:val="0052306C"/>
    <w:rsid w:val="00523485"/>
    <w:rsid w:val="00523A39"/>
    <w:rsid w:val="00523E91"/>
    <w:rsid w:val="00524024"/>
    <w:rsid w:val="005240AD"/>
    <w:rsid w:val="00524697"/>
    <w:rsid w:val="005257D5"/>
    <w:rsid w:val="00525B73"/>
    <w:rsid w:val="00525C2A"/>
    <w:rsid w:val="00525E14"/>
    <w:rsid w:val="00526A3E"/>
    <w:rsid w:val="0052706A"/>
    <w:rsid w:val="00530450"/>
    <w:rsid w:val="00530689"/>
    <w:rsid w:val="00530E2A"/>
    <w:rsid w:val="00530F58"/>
    <w:rsid w:val="005312D7"/>
    <w:rsid w:val="00531BE7"/>
    <w:rsid w:val="00532FE1"/>
    <w:rsid w:val="00533A7F"/>
    <w:rsid w:val="00533EB6"/>
    <w:rsid w:val="00534074"/>
    <w:rsid w:val="00534365"/>
    <w:rsid w:val="00534864"/>
    <w:rsid w:val="005354F2"/>
    <w:rsid w:val="005355F9"/>
    <w:rsid w:val="00535802"/>
    <w:rsid w:val="005358D2"/>
    <w:rsid w:val="005360D2"/>
    <w:rsid w:val="00536479"/>
    <w:rsid w:val="00536548"/>
    <w:rsid w:val="0053680F"/>
    <w:rsid w:val="00537229"/>
    <w:rsid w:val="005374C2"/>
    <w:rsid w:val="00540E9F"/>
    <w:rsid w:val="00541214"/>
    <w:rsid w:val="005417E2"/>
    <w:rsid w:val="00541F94"/>
    <w:rsid w:val="005422F5"/>
    <w:rsid w:val="005423B7"/>
    <w:rsid w:val="00543BE6"/>
    <w:rsid w:val="00544106"/>
    <w:rsid w:val="00544228"/>
    <w:rsid w:val="00546A3B"/>
    <w:rsid w:val="00546FCC"/>
    <w:rsid w:val="005479C1"/>
    <w:rsid w:val="00547C64"/>
    <w:rsid w:val="005500F8"/>
    <w:rsid w:val="005506B0"/>
    <w:rsid w:val="00550790"/>
    <w:rsid w:val="00550BFC"/>
    <w:rsid w:val="00550C28"/>
    <w:rsid w:val="005515C2"/>
    <w:rsid w:val="00551B81"/>
    <w:rsid w:val="00551ECF"/>
    <w:rsid w:val="00552234"/>
    <w:rsid w:val="0055246F"/>
    <w:rsid w:val="00552571"/>
    <w:rsid w:val="00552D5F"/>
    <w:rsid w:val="005536A3"/>
    <w:rsid w:val="00554258"/>
    <w:rsid w:val="005548B4"/>
    <w:rsid w:val="00554A9D"/>
    <w:rsid w:val="00555C4B"/>
    <w:rsid w:val="0055660B"/>
    <w:rsid w:val="00557338"/>
    <w:rsid w:val="00557661"/>
    <w:rsid w:val="00557AD9"/>
    <w:rsid w:val="005600F4"/>
    <w:rsid w:val="00560D1E"/>
    <w:rsid w:val="00562CBD"/>
    <w:rsid w:val="00562E22"/>
    <w:rsid w:val="00563017"/>
    <w:rsid w:val="005634DE"/>
    <w:rsid w:val="005637CE"/>
    <w:rsid w:val="00564F8F"/>
    <w:rsid w:val="005651CF"/>
    <w:rsid w:val="00565875"/>
    <w:rsid w:val="0056597D"/>
    <w:rsid w:val="00565D60"/>
    <w:rsid w:val="00566274"/>
    <w:rsid w:val="00566300"/>
    <w:rsid w:val="005664C5"/>
    <w:rsid w:val="00566C0C"/>
    <w:rsid w:val="00566D8C"/>
    <w:rsid w:val="005675AB"/>
    <w:rsid w:val="00567803"/>
    <w:rsid w:val="00567E78"/>
    <w:rsid w:val="00570552"/>
    <w:rsid w:val="0057088F"/>
    <w:rsid w:val="00570C68"/>
    <w:rsid w:val="00571244"/>
    <w:rsid w:val="00571C8F"/>
    <w:rsid w:val="00572250"/>
    <w:rsid w:val="005727B9"/>
    <w:rsid w:val="00572B55"/>
    <w:rsid w:val="00572B99"/>
    <w:rsid w:val="00572BB7"/>
    <w:rsid w:val="00572DCA"/>
    <w:rsid w:val="00573433"/>
    <w:rsid w:val="00573E2A"/>
    <w:rsid w:val="00573FE9"/>
    <w:rsid w:val="0057411C"/>
    <w:rsid w:val="005751E8"/>
    <w:rsid w:val="005753C2"/>
    <w:rsid w:val="005755A4"/>
    <w:rsid w:val="0057660B"/>
    <w:rsid w:val="00576DF3"/>
    <w:rsid w:val="00577B30"/>
    <w:rsid w:val="00577DE0"/>
    <w:rsid w:val="0058045B"/>
    <w:rsid w:val="0058087D"/>
    <w:rsid w:val="00581806"/>
    <w:rsid w:val="005819D2"/>
    <w:rsid w:val="00581A62"/>
    <w:rsid w:val="00581E9C"/>
    <w:rsid w:val="00582497"/>
    <w:rsid w:val="005829BF"/>
    <w:rsid w:val="0058320A"/>
    <w:rsid w:val="0058321A"/>
    <w:rsid w:val="00583603"/>
    <w:rsid w:val="00583A9D"/>
    <w:rsid w:val="005841B8"/>
    <w:rsid w:val="005846F3"/>
    <w:rsid w:val="00584F9A"/>
    <w:rsid w:val="00585191"/>
    <w:rsid w:val="0058529E"/>
    <w:rsid w:val="00585BF7"/>
    <w:rsid w:val="0058777C"/>
    <w:rsid w:val="00587A33"/>
    <w:rsid w:val="00587DAD"/>
    <w:rsid w:val="00587EE7"/>
    <w:rsid w:val="005905DF"/>
    <w:rsid w:val="00590CF0"/>
    <w:rsid w:val="00590E1C"/>
    <w:rsid w:val="005911A0"/>
    <w:rsid w:val="00591700"/>
    <w:rsid w:val="0059181B"/>
    <w:rsid w:val="00591A30"/>
    <w:rsid w:val="005920FC"/>
    <w:rsid w:val="00592795"/>
    <w:rsid w:val="00592AC0"/>
    <w:rsid w:val="00593245"/>
    <w:rsid w:val="00593511"/>
    <w:rsid w:val="00593F0B"/>
    <w:rsid w:val="005947B4"/>
    <w:rsid w:val="005948B3"/>
    <w:rsid w:val="00594A25"/>
    <w:rsid w:val="00594B0E"/>
    <w:rsid w:val="00595C34"/>
    <w:rsid w:val="00595F9B"/>
    <w:rsid w:val="0059713D"/>
    <w:rsid w:val="00597397"/>
    <w:rsid w:val="0059751F"/>
    <w:rsid w:val="0059797A"/>
    <w:rsid w:val="00597FC4"/>
    <w:rsid w:val="005A004F"/>
    <w:rsid w:val="005A014A"/>
    <w:rsid w:val="005A07B2"/>
    <w:rsid w:val="005A1885"/>
    <w:rsid w:val="005A1F7F"/>
    <w:rsid w:val="005A1FD4"/>
    <w:rsid w:val="005A2138"/>
    <w:rsid w:val="005A2148"/>
    <w:rsid w:val="005A2238"/>
    <w:rsid w:val="005A2630"/>
    <w:rsid w:val="005A2A37"/>
    <w:rsid w:val="005A2B53"/>
    <w:rsid w:val="005A4363"/>
    <w:rsid w:val="005A45EB"/>
    <w:rsid w:val="005A58EF"/>
    <w:rsid w:val="005A5F06"/>
    <w:rsid w:val="005A7784"/>
    <w:rsid w:val="005B05B2"/>
    <w:rsid w:val="005B1CE2"/>
    <w:rsid w:val="005B1DE2"/>
    <w:rsid w:val="005B1F32"/>
    <w:rsid w:val="005B1F63"/>
    <w:rsid w:val="005B2085"/>
    <w:rsid w:val="005B2B98"/>
    <w:rsid w:val="005B3247"/>
    <w:rsid w:val="005B3810"/>
    <w:rsid w:val="005B4183"/>
    <w:rsid w:val="005B49D5"/>
    <w:rsid w:val="005B4F17"/>
    <w:rsid w:val="005B5366"/>
    <w:rsid w:val="005B56F8"/>
    <w:rsid w:val="005B6013"/>
    <w:rsid w:val="005B628F"/>
    <w:rsid w:val="005B67E0"/>
    <w:rsid w:val="005B709F"/>
    <w:rsid w:val="005B7279"/>
    <w:rsid w:val="005B783B"/>
    <w:rsid w:val="005B7E9D"/>
    <w:rsid w:val="005C1F8B"/>
    <w:rsid w:val="005C200F"/>
    <w:rsid w:val="005C20C8"/>
    <w:rsid w:val="005C2BCA"/>
    <w:rsid w:val="005C341D"/>
    <w:rsid w:val="005C3BE4"/>
    <w:rsid w:val="005C4472"/>
    <w:rsid w:val="005C46A6"/>
    <w:rsid w:val="005C5965"/>
    <w:rsid w:val="005C5E06"/>
    <w:rsid w:val="005C5F10"/>
    <w:rsid w:val="005C6C9C"/>
    <w:rsid w:val="005C7AD2"/>
    <w:rsid w:val="005C7B84"/>
    <w:rsid w:val="005D0133"/>
    <w:rsid w:val="005D05DD"/>
    <w:rsid w:val="005D092E"/>
    <w:rsid w:val="005D1BDD"/>
    <w:rsid w:val="005D2568"/>
    <w:rsid w:val="005D285B"/>
    <w:rsid w:val="005D2865"/>
    <w:rsid w:val="005D2C27"/>
    <w:rsid w:val="005D2E5E"/>
    <w:rsid w:val="005D2F83"/>
    <w:rsid w:val="005D2F92"/>
    <w:rsid w:val="005D32EC"/>
    <w:rsid w:val="005D362C"/>
    <w:rsid w:val="005D3954"/>
    <w:rsid w:val="005D39D6"/>
    <w:rsid w:val="005D3ABB"/>
    <w:rsid w:val="005D3F10"/>
    <w:rsid w:val="005D4440"/>
    <w:rsid w:val="005D44E5"/>
    <w:rsid w:val="005D493B"/>
    <w:rsid w:val="005D4B74"/>
    <w:rsid w:val="005D50B4"/>
    <w:rsid w:val="005D5311"/>
    <w:rsid w:val="005D544A"/>
    <w:rsid w:val="005D5478"/>
    <w:rsid w:val="005D5C20"/>
    <w:rsid w:val="005D5CCC"/>
    <w:rsid w:val="005D733E"/>
    <w:rsid w:val="005E00D6"/>
    <w:rsid w:val="005E051C"/>
    <w:rsid w:val="005E064F"/>
    <w:rsid w:val="005E092A"/>
    <w:rsid w:val="005E18A2"/>
    <w:rsid w:val="005E214B"/>
    <w:rsid w:val="005E26B9"/>
    <w:rsid w:val="005E2768"/>
    <w:rsid w:val="005E2803"/>
    <w:rsid w:val="005E32BE"/>
    <w:rsid w:val="005E32E7"/>
    <w:rsid w:val="005E4377"/>
    <w:rsid w:val="005E561F"/>
    <w:rsid w:val="005E57C0"/>
    <w:rsid w:val="005E64AB"/>
    <w:rsid w:val="005E65CB"/>
    <w:rsid w:val="005E6FEB"/>
    <w:rsid w:val="005E7284"/>
    <w:rsid w:val="005E75C9"/>
    <w:rsid w:val="005E7B29"/>
    <w:rsid w:val="005F04DC"/>
    <w:rsid w:val="005F1362"/>
    <w:rsid w:val="005F136B"/>
    <w:rsid w:val="005F1617"/>
    <w:rsid w:val="005F1BB7"/>
    <w:rsid w:val="005F1BD4"/>
    <w:rsid w:val="005F2F44"/>
    <w:rsid w:val="005F31BB"/>
    <w:rsid w:val="005F3AE9"/>
    <w:rsid w:val="005F415C"/>
    <w:rsid w:val="005F488F"/>
    <w:rsid w:val="005F4AF6"/>
    <w:rsid w:val="005F4C9A"/>
    <w:rsid w:val="005F57B5"/>
    <w:rsid w:val="005F59B5"/>
    <w:rsid w:val="005F5F15"/>
    <w:rsid w:val="005F61E9"/>
    <w:rsid w:val="005F644D"/>
    <w:rsid w:val="005F6A7C"/>
    <w:rsid w:val="005F6CCD"/>
    <w:rsid w:val="005F6D42"/>
    <w:rsid w:val="005F6FF1"/>
    <w:rsid w:val="005F7012"/>
    <w:rsid w:val="005F7073"/>
    <w:rsid w:val="005F7B04"/>
    <w:rsid w:val="005F7E1A"/>
    <w:rsid w:val="0060017F"/>
    <w:rsid w:val="00600903"/>
    <w:rsid w:val="00601276"/>
    <w:rsid w:val="006013DB"/>
    <w:rsid w:val="00601B47"/>
    <w:rsid w:val="0060226A"/>
    <w:rsid w:val="006025F2"/>
    <w:rsid w:val="0060262D"/>
    <w:rsid w:val="00602A3C"/>
    <w:rsid w:val="00603568"/>
    <w:rsid w:val="00603F71"/>
    <w:rsid w:val="006041ED"/>
    <w:rsid w:val="006042B8"/>
    <w:rsid w:val="0060430A"/>
    <w:rsid w:val="00604DF4"/>
    <w:rsid w:val="0060503A"/>
    <w:rsid w:val="00605A8E"/>
    <w:rsid w:val="006062D5"/>
    <w:rsid w:val="00606891"/>
    <w:rsid w:val="00606D89"/>
    <w:rsid w:val="00606E7F"/>
    <w:rsid w:val="00607171"/>
    <w:rsid w:val="00607770"/>
    <w:rsid w:val="00607CDF"/>
    <w:rsid w:val="00607D75"/>
    <w:rsid w:val="006101E9"/>
    <w:rsid w:val="00611954"/>
    <w:rsid w:val="00611A2A"/>
    <w:rsid w:val="00612CC2"/>
    <w:rsid w:val="00612FC1"/>
    <w:rsid w:val="00613D53"/>
    <w:rsid w:val="00613DC8"/>
    <w:rsid w:val="0061411C"/>
    <w:rsid w:val="006144F4"/>
    <w:rsid w:val="0061482B"/>
    <w:rsid w:val="006149E8"/>
    <w:rsid w:val="00614A4C"/>
    <w:rsid w:val="00614C18"/>
    <w:rsid w:val="0061502F"/>
    <w:rsid w:val="0061550C"/>
    <w:rsid w:val="00615AE3"/>
    <w:rsid w:val="00615C4C"/>
    <w:rsid w:val="006161C0"/>
    <w:rsid w:val="00616ADD"/>
    <w:rsid w:val="00616D81"/>
    <w:rsid w:val="0062013E"/>
    <w:rsid w:val="0062099B"/>
    <w:rsid w:val="00620CA4"/>
    <w:rsid w:val="00621389"/>
    <w:rsid w:val="00621445"/>
    <w:rsid w:val="00621626"/>
    <w:rsid w:val="00621D96"/>
    <w:rsid w:val="00621EC5"/>
    <w:rsid w:val="00622916"/>
    <w:rsid w:val="00623625"/>
    <w:rsid w:val="00623E81"/>
    <w:rsid w:val="00623F0D"/>
    <w:rsid w:val="00623FE8"/>
    <w:rsid w:val="006243B9"/>
    <w:rsid w:val="0062478F"/>
    <w:rsid w:val="006249FF"/>
    <w:rsid w:val="00624B16"/>
    <w:rsid w:val="00624E46"/>
    <w:rsid w:val="00625468"/>
    <w:rsid w:val="00625ACB"/>
    <w:rsid w:val="00625B3C"/>
    <w:rsid w:val="00625FEE"/>
    <w:rsid w:val="00626392"/>
    <w:rsid w:val="00626F9C"/>
    <w:rsid w:val="00627239"/>
    <w:rsid w:val="00627309"/>
    <w:rsid w:val="00627F91"/>
    <w:rsid w:val="00630902"/>
    <w:rsid w:val="00630A51"/>
    <w:rsid w:val="00630CA1"/>
    <w:rsid w:val="00631A6C"/>
    <w:rsid w:val="00631BDA"/>
    <w:rsid w:val="00631C0A"/>
    <w:rsid w:val="00631CC9"/>
    <w:rsid w:val="00631ED8"/>
    <w:rsid w:val="00631F38"/>
    <w:rsid w:val="00632284"/>
    <w:rsid w:val="0063265B"/>
    <w:rsid w:val="00632D06"/>
    <w:rsid w:val="00633555"/>
    <w:rsid w:val="006337E2"/>
    <w:rsid w:val="00633E16"/>
    <w:rsid w:val="00635C2F"/>
    <w:rsid w:val="00635E65"/>
    <w:rsid w:val="00636412"/>
    <w:rsid w:val="006374A2"/>
    <w:rsid w:val="00637778"/>
    <w:rsid w:val="00637BA0"/>
    <w:rsid w:val="00640049"/>
    <w:rsid w:val="00640BC2"/>
    <w:rsid w:val="0064189C"/>
    <w:rsid w:val="00641B89"/>
    <w:rsid w:val="0064281A"/>
    <w:rsid w:val="00642CBB"/>
    <w:rsid w:val="0064434B"/>
    <w:rsid w:val="006444CE"/>
    <w:rsid w:val="0064509E"/>
    <w:rsid w:val="0064516F"/>
    <w:rsid w:val="00645387"/>
    <w:rsid w:val="00645755"/>
    <w:rsid w:val="00646331"/>
    <w:rsid w:val="0064694C"/>
    <w:rsid w:val="00646DDB"/>
    <w:rsid w:val="00647889"/>
    <w:rsid w:val="00647CEB"/>
    <w:rsid w:val="006503B1"/>
    <w:rsid w:val="0065053E"/>
    <w:rsid w:val="00650D5F"/>
    <w:rsid w:val="00650D6A"/>
    <w:rsid w:val="00651C4F"/>
    <w:rsid w:val="00651DFF"/>
    <w:rsid w:val="00651F6C"/>
    <w:rsid w:val="00652150"/>
    <w:rsid w:val="00653953"/>
    <w:rsid w:val="006540D6"/>
    <w:rsid w:val="006546F7"/>
    <w:rsid w:val="00654B4D"/>
    <w:rsid w:val="00654DDA"/>
    <w:rsid w:val="006553A8"/>
    <w:rsid w:val="006557BF"/>
    <w:rsid w:val="006557F6"/>
    <w:rsid w:val="006558F8"/>
    <w:rsid w:val="00656CB4"/>
    <w:rsid w:val="00656FE3"/>
    <w:rsid w:val="00657147"/>
    <w:rsid w:val="0065736B"/>
    <w:rsid w:val="006573BA"/>
    <w:rsid w:val="006573E6"/>
    <w:rsid w:val="00657AF0"/>
    <w:rsid w:val="00657C18"/>
    <w:rsid w:val="00657DA9"/>
    <w:rsid w:val="00660551"/>
    <w:rsid w:val="006605F9"/>
    <w:rsid w:val="00660725"/>
    <w:rsid w:val="0066167A"/>
    <w:rsid w:val="00661E07"/>
    <w:rsid w:val="00661F78"/>
    <w:rsid w:val="00662741"/>
    <w:rsid w:val="00662FC2"/>
    <w:rsid w:val="00663C6A"/>
    <w:rsid w:val="0066498C"/>
    <w:rsid w:val="006649B6"/>
    <w:rsid w:val="00664C87"/>
    <w:rsid w:val="006656E7"/>
    <w:rsid w:val="006657B6"/>
    <w:rsid w:val="00666216"/>
    <w:rsid w:val="00667383"/>
    <w:rsid w:val="00667589"/>
    <w:rsid w:val="00667966"/>
    <w:rsid w:val="00667B1E"/>
    <w:rsid w:val="0067002E"/>
    <w:rsid w:val="006708E4"/>
    <w:rsid w:val="00670BC8"/>
    <w:rsid w:val="00670C9F"/>
    <w:rsid w:val="00671C76"/>
    <w:rsid w:val="00672056"/>
    <w:rsid w:val="0067278C"/>
    <w:rsid w:val="00672CFB"/>
    <w:rsid w:val="00673EE7"/>
    <w:rsid w:val="00675774"/>
    <w:rsid w:val="0067589D"/>
    <w:rsid w:val="00675E73"/>
    <w:rsid w:val="0067661D"/>
    <w:rsid w:val="00677B3B"/>
    <w:rsid w:val="00677E0E"/>
    <w:rsid w:val="00680051"/>
    <w:rsid w:val="006800D7"/>
    <w:rsid w:val="00680452"/>
    <w:rsid w:val="00681203"/>
    <w:rsid w:val="00681A02"/>
    <w:rsid w:val="006824D9"/>
    <w:rsid w:val="006827FF"/>
    <w:rsid w:val="00682B64"/>
    <w:rsid w:val="00682F1E"/>
    <w:rsid w:val="00684C74"/>
    <w:rsid w:val="0068510E"/>
    <w:rsid w:val="00685111"/>
    <w:rsid w:val="00685F53"/>
    <w:rsid w:val="006865DB"/>
    <w:rsid w:val="006866B7"/>
    <w:rsid w:val="00686EA3"/>
    <w:rsid w:val="00686EF0"/>
    <w:rsid w:val="0068701E"/>
    <w:rsid w:val="00687F98"/>
    <w:rsid w:val="00690548"/>
    <w:rsid w:val="006908CC"/>
    <w:rsid w:val="0069096E"/>
    <w:rsid w:val="006914B5"/>
    <w:rsid w:val="00691DB6"/>
    <w:rsid w:val="00693713"/>
    <w:rsid w:val="006949F7"/>
    <w:rsid w:val="006950E5"/>
    <w:rsid w:val="006959B0"/>
    <w:rsid w:val="00695E9D"/>
    <w:rsid w:val="006961EE"/>
    <w:rsid w:val="0069742C"/>
    <w:rsid w:val="0069782D"/>
    <w:rsid w:val="006978A4"/>
    <w:rsid w:val="006A08C6"/>
    <w:rsid w:val="006A0C38"/>
    <w:rsid w:val="006A1304"/>
    <w:rsid w:val="006A1D29"/>
    <w:rsid w:val="006A2314"/>
    <w:rsid w:val="006A2572"/>
    <w:rsid w:val="006A28CD"/>
    <w:rsid w:val="006A2AB8"/>
    <w:rsid w:val="006A2FEB"/>
    <w:rsid w:val="006A3304"/>
    <w:rsid w:val="006A3B46"/>
    <w:rsid w:val="006A3E26"/>
    <w:rsid w:val="006A4AD5"/>
    <w:rsid w:val="006A4B9F"/>
    <w:rsid w:val="006A63D1"/>
    <w:rsid w:val="006A655F"/>
    <w:rsid w:val="006A680B"/>
    <w:rsid w:val="006A70B0"/>
    <w:rsid w:val="006A713E"/>
    <w:rsid w:val="006A7770"/>
    <w:rsid w:val="006B02A2"/>
    <w:rsid w:val="006B1482"/>
    <w:rsid w:val="006B1D55"/>
    <w:rsid w:val="006B2C76"/>
    <w:rsid w:val="006B319B"/>
    <w:rsid w:val="006B325D"/>
    <w:rsid w:val="006B33CC"/>
    <w:rsid w:val="006B411E"/>
    <w:rsid w:val="006B4979"/>
    <w:rsid w:val="006B518A"/>
    <w:rsid w:val="006B5C68"/>
    <w:rsid w:val="006B603A"/>
    <w:rsid w:val="006B611D"/>
    <w:rsid w:val="006B6A5B"/>
    <w:rsid w:val="006B700C"/>
    <w:rsid w:val="006B77A8"/>
    <w:rsid w:val="006B7CDA"/>
    <w:rsid w:val="006B7E72"/>
    <w:rsid w:val="006C02EB"/>
    <w:rsid w:val="006C04A8"/>
    <w:rsid w:val="006C0B72"/>
    <w:rsid w:val="006C1726"/>
    <w:rsid w:val="006C20B8"/>
    <w:rsid w:val="006C3135"/>
    <w:rsid w:val="006C344C"/>
    <w:rsid w:val="006C3621"/>
    <w:rsid w:val="006C3CD3"/>
    <w:rsid w:val="006C4C75"/>
    <w:rsid w:val="006C4EF7"/>
    <w:rsid w:val="006C7562"/>
    <w:rsid w:val="006D00F6"/>
    <w:rsid w:val="006D0368"/>
    <w:rsid w:val="006D04FD"/>
    <w:rsid w:val="006D067F"/>
    <w:rsid w:val="006D0CAA"/>
    <w:rsid w:val="006D191D"/>
    <w:rsid w:val="006D3514"/>
    <w:rsid w:val="006D357F"/>
    <w:rsid w:val="006D3759"/>
    <w:rsid w:val="006D380A"/>
    <w:rsid w:val="006D3814"/>
    <w:rsid w:val="006D3C47"/>
    <w:rsid w:val="006D45F5"/>
    <w:rsid w:val="006D4A72"/>
    <w:rsid w:val="006D667B"/>
    <w:rsid w:val="006D6CA8"/>
    <w:rsid w:val="006D6E42"/>
    <w:rsid w:val="006D7493"/>
    <w:rsid w:val="006D78C6"/>
    <w:rsid w:val="006D798B"/>
    <w:rsid w:val="006E0391"/>
    <w:rsid w:val="006E04CE"/>
    <w:rsid w:val="006E060D"/>
    <w:rsid w:val="006E08DA"/>
    <w:rsid w:val="006E0CB8"/>
    <w:rsid w:val="006E0E1A"/>
    <w:rsid w:val="006E17D8"/>
    <w:rsid w:val="006E1930"/>
    <w:rsid w:val="006E1B3B"/>
    <w:rsid w:val="006E1B4F"/>
    <w:rsid w:val="006E21CE"/>
    <w:rsid w:val="006E224E"/>
    <w:rsid w:val="006E25AE"/>
    <w:rsid w:val="006E4140"/>
    <w:rsid w:val="006E4754"/>
    <w:rsid w:val="006E544C"/>
    <w:rsid w:val="006E572F"/>
    <w:rsid w:val="006E653F"/>
    <w:rsid w:val="006E6CEA"/>
    <w:rsid w:val="006E6F3F"/>
    <w:rsid w:val="006E7679"/>
    <w:rsid w:val="006E77EB"/>
    <w:rsid w:val="006E7A72"/>
    <w:rsid w:val="006E7BA7"/>
    <w:rsid w:val="006E7E11"/>
    <w:rsid w:val="006F1027"/>
    <w:rsid w:val="006F19F2"/>
    <w:rsid w:val="006F1A78"/>
    <w:rsid w:val="006F1EFF"/>
    <w:rsid w:val="006F31EB"/>
    <w:rsid w:val="006F4761"/>
    <w:rsid w:val="006F4A7F"/>
    <w:rsid w:val="006F4CB7"/>
    <w:rsid w:val="006F604A"/>
    <w:rsid w:val="006F6B58"/>
    <w:rsid w:val="006F6DD3"/>
    <w:rsid w:val="006F70D0"/>
    <w:rsid w:val="006F776C"/>
    <w:rsid w:val="006F79BA"/>
    <w:rsid w:val="00700ED6"/>
    <w:rsid w:val="00701631"/>
    <w:rsid w:val="00702A41"/>
    <w:rsid w:val="00702D7C"/>
    <w:rsid w:val="00702FAD"/>
    <w:rsid w:val="00703121"/>
    <w:rsid w:val="007036CD"/>
    <w:rsid w:val="00703CA3"/>
    <w:rsid w:val="007041D1"/>
    <w:rsid w:val="007052D1"/>
    <w:rsid w:val="00705D53"/>
    <w:rsid w:val="007065A7"/>
    <w:rsid w:val="007067E7"/>
    <w:rsid w:val="00706E57"/>
    <w:rsid w:val="00707A13"/>
    <w:rsid w:val="0071031F"/>
    <w:rsid w:val="0071033A"/>
    <w:rsid w:val="007103CC"/>
    <w:rsid w:val="0071080B"/>
    <w:rsid w:val="00710AFE"/>
    <w:rsid w:val="007119B0"/>
    <w:rsid w:val="0071277D"/>
    <w:rsid w:val="007128CD"/>
    <w:rsid w:val="00712AD4"/>
    <w:rsid w:val="00712B43"/>
    <w:rsid w:val="00713B51"/>
    <w:rsid w:val="0071545D"/>
    <w:rsid w:val="0071577E"/>
    <w:rsid w:val="00715AD4"/>
    <w:rsid w:val="00715F4D"/>
    <w:rsid w:val="00716A60"/>
    <w:rsid w:val="00717211"/>
    <w:rsid w:val="00717660"/>
    <w:rsid w:val="00717BE4"/>
    <w:rsid w:val="00717D18"/>
    <w:rsid w:val="00720045"/>
    <w:rsid w:val="007207D2"/>
    <w:rsid w:val="007208C5"/>
    <w:rsid w:val="00721A90"/>
    <w:rsid w:val="0072250C"/>
    <w:rsid w:val="00722A7B"/>
    <w:rsid w:val="0072414F"/>
    <w:rsid w:val="00724473"/>
    <w:rsid w:val="007248CE"/>
    <w:rsid w:val="00726022"/>
    <w:rsid w:val="0072627A"/>
    <w:rsid w:val="0072692D"/>
    <w:rsid w:val="00726ADB"/>
    <w:rsid w:val="00726E95"/>
    <w:rsid w:val="0072739B"/>
    <w:rsid w:val="00727771"/>
    <w:rsid w:val="00730277"/>
    <w:rsid w:val="00730303"/>
    <w:rsid w:val="007307B4"/>
    <w:rsid w:val="0073104D"/>
    <w:rsid w:val="00731414"/>
    <w:rsid w:val="0073237C"/>
    <w:rsid w:val="00732C47"/>
    <w:rsid w:val="007338FC"/>
    <w:rsid w:val="0073538A"/>
    <w:rsid w:val="00735476"/>
    <w:rsid w:val="00735E2F"/>
    <w:rsid w:val="007370BF"/>
    <w:rsid w:val="00737340"/>
    <w:rsid w:val="0073770E"/>
    <w:rsid w:val="0074071F"/>
    <w:rsid w:val="00740884"/>
    <w:rsid w:val="0074100B"/>
    <w:rsid w:val="00741BF7"/>
    <w:rsid w:val="0074278F"/>
    <w:rsid w:val="00743F51"/>
    <w:rsid w:val="007440C8"/>
    <w:rsid w:val="00744135"/>
    <w:rsid w:val="00744154"/>
    <w:rsid w:val="00744324"/>
    <w:rsid w:val="00744D29"/>
    <w:rsid w:val="00744E51"/>
    <w:rsid w:val="0074522A"/>
    <w:rsid w:val="007456E6"/>
    <w:rsid w:val="007459C6"/>
    <w:rsid w:val="00745AC4"/>
    <w:rsid w:val="00745FC6"/>
    <w:rsid w:val="007466C4"/>
    <w:rsid w:val="007468B3"/>
    <w:rsid w:val="0075020A"/>
    <w:rsid w:val="007506BE"/>
    <w:rsid w:val="007506E5"/>
    <w:rsid w:val="00751BBF"/>
    <w:rsid w:val="00751BC4"/>
    <w:rsid w:val="00752333"/>
    <w:rsid w:val="0075263F"/>
    <w:rsid w:val="00753177"/>
    <w:rsid w:val="007537CD"/>
    <w:rsid w:val="00753817"/>
    <w:rsid w:val="00753853"/>
    <w:rsid w:val="00754806"/>
    <w:rsid w:val="007551CC"/>
    <w:rsid w:val="007564DE"/>
    <w:rsid w:val="007565FC"/>
    <w:rsid w:val="007573E5"/>
    <w:rsid w:val="00757C6A"/>
    <w:rsid w:val="00757DBD"/>
    <w:rsid w:val="00760487"/>
    <w:rsid w:val="00760F64"/>
    <w:rsid w:val="00761293"/>
    <w:rsid w:val="007614B5"/>
    <w:rsid w:val="007617AD"/>
    <w:rsid w:val="0076181A"/>
    <w:rsid w:val="007618F3"/>
    <w:rsid w:val="00761F6B"/>
    <w:rsid w:val="00762A03"/>
    <w:rsid w:val="007630D6"/>
    <w:rsid w:val="00765466"/>
    <w:rsid w:val="00765D0D"/>
    <w:rsid w:val="007665B6"/>
    <w:rsid w:val="00767255"/>
    <w:rsid w:val="00767A9E"/>
    <w:rsid w:val="00767D64"/>
    <w:rsid w:val="007700BB"/>
    <w:rsid w:val="00770115"/>
    <w:rsid w:val="007705D1"/>
    <w:rsid w:val="00770736"/>
    <w:rsid w:val="00770DF5"/>
    <w:rsid w:val="007710A4"/>
    <w:rsid w:val="007714BC"/>
    <w:rsid w:val="007714C9"/>
    <w:rsid w:val="00771C0A"/>
    <w:rsid w:val="00772429"/>
    <w:rsid w:val="0077298F"/>
    <w:rsid w:val="0077347C"/>
    <w:rsid w:val="00773E0A"/>
    <w:rsid w:val="0077430C"/>
    <w:rsid w:val="0077445F"/>
    <w:rsid w:val="007753DC"/>
    <w:rsid w:val="00775E2B"/>
    <w:rsid w:val="0077632D"/>
    <w:rsid w:val="00777742"/>
    <w:rsid w:val="007779AB"/>
    <w:rsid w:val="0078041E"/>
    <w:rsid w:val="00781345"/>
    <w:rsid w:val="007820A2"/>
    <w:rsid w:val="0078244F"/>
    <w:rsid w:val="0078258D"/>
    <w:rsid w:val="00782625"/>
    <w:rsid w:val="00782711"/>
    <w:rsid w:val="00783084"/>
    <w:rsid w:val="00783385"/>
    <w:rsid w:val="00783861"/>
    <w:rsid w:val="007855DB"/>
    <w:rsid w:val="00785992"/>
    <w:rsid w:val="00785C4C"/>
    <w:rsid w:val="00785FF8"/>
    <w:rsid w:val="0078616D"/>
    <w:rsid w:val="00787461"/>
    <w:rsid w:val="0078773E"/>
    <w:rsid w:val="00787949"/>
    <w:rsid w:val="00787E8F"/>
    <w:rsid w:val="00790024"/>
    <w:rsid w:val="0079004C"/>
    <w:rsid w:val="007907E2"/>
    <w:rsid w:val="00790804"/>
    <w:rsid w:val="00790B11"/>
    <w:rsid w:val="00791A83"/>
    <w:rsid w:val="00791EED"/>
    <w:rsid w:val="00792236"/>
    <w:rsid w:val="00792261"/>
    <w:rsid w:val="00792F3C"/>
    <w:rsid w:val="00793CDC"/>
    <w:rsid w:val="00794C12"/>
    <w:rsid w:val="00795573"/>
    <w:rsid w:val="00796A40"/>
    <w:rsid w:val="00796DFC"/>
    <w:rsid w:val="00796FB6"/>
    <w:rsid w:val="0079762A"/>
    <w:rsid w:val="00797CF7"/>
    <w:rsid w:val="007A0F6E"/>
    <w:rsid w:val="007A13F4"/>
    <w:rsid w:val="007A150F"/>
    <w:rsid w:val="007A35E0"/>
    <w:rsid w:val="007A3601"/>
    <w:rsid w:val="007A3694"/>
    <w:rsid w:val="007A36E8"/>
    <w:rsid w:val="007A3A42"/>
    <w:rsid w:val="007A417A"/>
    <w:rsid w:val="007A47BC"/>
    <w:rsid w:val="007A627B"/>
    <w:rsid w:val="007A6461"/>
    <w:rsid w:val="007A6A01"/>
    <w:rsid w:val="007B05D4"/>
    <w:rsid w:val="007B0997"/>
    <w:rsid w:val="007B1A23"/>
    <w:rsid w:val="007B1C9F"/>
    <w:rsid w:val="007B1F49"/>
    <w:rsid w:val="007B1F6C"/>
    <w:rsid w:val="007B2C8F"/>
    <w:rsid w:val="007B3076"/>
    <w:rsid w:val="007B3C8D"/>
    <w:rsid w:val="007B4F9D"/>
    <w:rsid w:val="007B58AE"/>
    <w:rsid w:val="007B6151"/>
    <w:rsid w:val="007B63B3"/>
    <w:rsid w:val="007B656F"/>
    <w:rsid w:val="007B6EA3"/>
    <w:rsid w:val="007B722D"/>
    <w:rsid w:val="007B7D4E"/>
    <w:rsid w:val="007B7FF5"/>
    <w:rsid w:val="007C03E9"/>
    <w:rsid w:val="007C078F"/>
    <w:rsid w:val="007C07E3"/>
    <w:rsid w:val="007C0F60"/>
    <w:rsid w:val="007C1A40"/>
    <w:rsid w:val="007C22AC"/>
    <w:rsid w:val="007C2BA5"/>
    <w:rsid w:val="007C2DAC"/>
    <w:rsid w:val="007C38F5"/>
    <w:rsid w:val="007C3DE3"/>
    <w:rsid w:val="007C3E1C"/>
    <w:rsid w:val="007C3EC7"/>
    <w:rsid w:val="007C4BA1"/>
    <w:rsid w:val="007C5938"/>
    <w:rsid w:val="007C5981"/>
    <w:rsid w:val="007C5BCF"/>
    <w:rsid w:val="007C6383"/>
    <w:rsid w:val="007C6508"/>
    <w:rsid w:val="007C6937"/>
    <w:rsid w:val="007C6AA3"/>
    <w:rsid w:val="007C6F9D"/>
    <w:rsid w:val="007C7D4B"/>
    <w:rsid w:val="007D0411"/>
    <w:rsid w:val="007D0B49"/>
    <w:rsid w:val="007D0F7B"/>
    <w:rsid w:val="007D10EC"/>
    <w:rsid w:val="007D1812"/>
    <w:rsid w:val="007D2F1A"/>
    <w:rsid w:val="007D4277"/>
    <w:rsid w:val="007D42AE"/>
    <w:rsid w:val="007D4520"/>
    <w:rsid w:val="007D46BD"/>
    <w:rsid w:val="007D4A19"/>
    <w:rsid w:val="007D5487"/>
    <w:rsid w:val="007D6814"/>
    <w:rsid w:val="007D6F23"/>
    <w:rsid w:val="007D790A"/>
    <w:rsid w:val="007D7D4F"/>
    <w:rsid w:val="007D7E45"/>
    <w:rsid w:val="007E0668"/>
    <w:rsid w:val="007E0A1D"/>
    <w:rsid w:val="007E0C77"/>
    <w:rsid w:val="007E0EA8"/>
    <w:rsid w:val="007E10AC"/>
    <w:rsid w:val="007E10B6"/>
    <w:rsid w:val="007E248D"/>
    <w:rsid w:val="007E2E43"/>
    <w:rsid w:val="007E3133"/>
    <w:rsid w:val="007E31A7"/>
    <w:rsid w:val="007E3551"/>
    <w:rsid w:val="007E3578"/>
    <w:rsid w:val="007E406F"/>
    <w:rsid w:val="007E4177"/>
    <w:rsid w:val="007E42DE"/>
    <w:rsid w:val="007E4B7D"/>
    <w:rsid w:val="007E4BDB"/>
    <w:rsid w:val="007E67FD"/>
    <w:rsid w:val="007E6A96"/>
    <w:rsid w:val="007E6AB9"/>
    <w:rsid w:val="007E6C97"/>
    <w:rsid w:val="007E7957"/>
    <w:rsid w:val="007E7C56"/>
    <w:rsid w:val="007E7FF7"/>
    <w:rsid w:val="007F0DD4"/>
    <w:rsid w:val="007F1663"/>
    <w:rsid w:val="007F1831"/>
    <w:rsid w:val="007F1AC0"/>
    <w:rsid w:val="007F24E2"/>
    <w:rsid w:val="007F3554"/>
    <w:rsid w:val="007F3BD6"/>
    <w:rsid w:val="007F4474"/>
    <w:rsid w:val="007F590A"/>
    <w:rsid w:val="007F6D3E"/>
    <w:rsid w:val="007F76A2"/>
    <w:rsid w:val="00800176"/>
    <w:rsid w:val="0080049C"/>
    <w:rsid w:val="00800DF8"/>
    <w:rsid w:val="00801268"/>
    <w:rsid w:val="00801496"/>
    <w:rsid w:val="00801534"/>
    <w:rsid w:val="00802190"/>
    <w:rsid w:val="00802E44"/>
    <w:rsid w:val="00803078"/>
    <w:rsid w:val="0080391C"/>
    <w:rsid w:val="0080469C"/>
    <w:rsid w:val="008059DF"/>
    <w:rsid w:val="00805BB5"/>
    <w:rsid w:val="00805D29"/>
    <w:rsid w:val="008068D9"/>
    <w:rsid w:val="00806B04"/>
    <w:rsid w:val="00806C40"/>
    <w:rsid w:val="008075B2"/>
    <w:rsid w:val="00807A65"/>
    <w:rsid w:val="00807E04"/>
    <w:rsid w:val="008102FF"/>
    <w:rsid w:val="00810D4B"/>
    <w:rsid w:val="00810DAE"/>
    <w:rsid w:val="00810DDE"/>
    <w:rsid w:val="008119F5"/>
    <w:rsid w:val="00811DB2"/>
    <w:rsid w:val="0081229E"/>
    <w:rsid w:val="0081275B"/>
    <w:rsid w:val="00812F97"/>
    <w:rsid w:val="008131B4"/>
    <w:rsid w:val="008135E0"/>
    <w:rsid w:val="00813BF0"/>
    <w:rsid w:val="00813E51"/>
    <w:rsid w:val="0081480E"/>
    <w:rsid w:val="00814A1F"/>
    <w:rsid w:val="0081511E"/>
    <w:rsid w:val="00815CF3"/>
    <w:rsid w:val="00815D46"/>
    <w:rsid w:val="00815F59"/>
    <w:rsid w:val="00816436"/>
    <w:rsid w:val="0081683A"/>
    <w:rsid w:val="00817279"/>
    <w:rsid w:val="0081732B"/>
    <w:rsid w:val="008173BD"/>
    <w:rsid w:val="008205D1"/>
    <w:rsid w:val="00820A6C"/>
    <w:rsid w:val="00820FE1"/>
    <w:rsid w:val="0082227D"/>
    <w:rsid w:val="008237E9"/>
    <w:rsid w:val="00823A82"/>
    <w:rsid w:val="00823AAF"/>
    <w:rsid w:val="00823F3D"/>
    <w:rsid w:val="00825947"/>
    <w:rsid w:val="00826F36"/>
    <w:rsid w:val="008271ED"/>
    <w:rsid w:val="00827286"/>
    <w:rsid w:val="0082754B"/>
    <w:rsid w:val="00827693"/>
    <w:rsid w:val="00830047"/>
    <w:rsid w:val="00830315"/>
    <w:rsid w:val="00830DF7"/>
    <w:rsid w:val="008322D4"/>
    <w:rsid w:val="00832469"/>
    <w:rsid w:val="00832C4C"/>
    <w:rsid w:val="008334F6"/>
    <w:rsid w:val="008335DE"/>
    <w:rsid w:val="008336CD"/>
    <w:rsid w:val="008339F3"/>
    <w:rsid w:val="008340C0"/>
    <w:rsid w:val="00834BB5"/>
    <w:rsid w:val="00834D8F"/>
    <w:rsid w:val="008356E7"/>
    <w:rsid w:val="00835C9D"/>
    <w:rsid w:val="00835D7A"/>
    <w:rsid w:val="00835FED"/>
    <w:rsid w:val="00836497"/>
    <w:rsid w:val="008364C9"/>
    <w:rsid w:val="00836FEF"/>
    <w:rsid w:val="00837C4C"/>
    <w:rsid w:val="008408F2"/>
    <w:rsid w:val="00840A68"/>
    <w:rsid w:val="00841C7A"/>
    <w:rsid w:val="00842739"/>
    <w:rsid w:val="008429F3"/>
    <w:rsid w:val="00842D01"/>
    <w:rsid w:val="0084311A"/>
    <w:rsid w:val="0084343B"/>
    <w:rsid w:val="00843CA1"/>
    <w:rsid w:val="008440D7"/>
    <w:rsid w:val="00844DE1"/>
    <w:rsid w:val="008457B4"/>
    <w:rsid w:val="00845E33"/>
    <w:rsid w:val="008463AA"/>
    <w:rsid w:val="00846633"/>
    <w:rsid w:val="00846CA5"/>
    <w:rsid w:val="0084740F"/>
    <w:rsid w:val="008474CD"/>
    <w:rsid w:val="00847663"/>
    <w:rsid w:val="008478A3"/>
    <w:rsid w:val="008479B7"/>
    <w:rsid w:val="00847A37"/>
    <w:rsid w:val="0085082D"/>
    <w:rsid w:val="00850E74"/>
    <w:rsid w:val="008514C6"/>
    <w:rsid w:val="008519BB"/>
    <w:rsid w:val="00851B64"/>
    <w:rsid w:val="008523D8"/>
    <w:rsid w:val="00852417"/>
    <w:rsid w:val="00852702"/>
    <w:rsid w:val="0085285F"/>
    <w:rsid w:val="008533DB"/>
    <w:rsid w:val="008534D5"/>
    <w:rsid w:val="0085352A"/>
    <w:rsid w:val="00853AA0"/>
    <w:rsid w:val="00854333"/>
    <w:rsid w:val="00855742"/>
    <w:rsid w:val="00856B88"/>
    <w:rsid w:val="00856C61"/>
    <w:rsid w:val="00857901"/>
    <w:rsid w:val="00857B4E"/>
    <w:rsid w:val="0086053A"/>
    <w:rsid w:val="008608E1"/>
    <w:rsid w:val="00861042"/>
    <w:rsid w:val="008620EA"/>
    <w:rsid w:val="008620EB"/>
    <w:rsid w:val="008620F4"/>
    <w:rsid w:val="00862241"/>
    <w:rsid w:val="0086242B"/>
    <w:rsid w:val="008633BA"/>
    <w:rsid w:val="008636D3"/>
    <w:rsid w:val="0086370D"/>
    <w:rsid w:val="008639FC"/>
    <w:rsid w:val="00863D6C"/>
    <w:rsid w:val="00864361"/>
    <w:rsid w:val="00866710"/>
    <w:rsid w:val="00867426"/>
    <w:rsid w:val="00867B89"/>
    <w:rsid w:val="00867C2D"/>
    <w:rsid w:val="008700F9"/>
    <w:rsid w:val="00870775"/>
    <w:rsid w:val="00870E1A"/>
    <w:rsid w:val="00870FF9"/>
    <w:rsid w:val="00871E93"/>
    <w:rsid w:val="0087244C"/>
    <w:rsid w:val="00872CE3"/>
    <w:rsid w:val="008732E5"/>
    <w:rsid w:val="00873B8C"/>
    <w:rsid w:val="00874F8C"/>
    <w:rsid w:val="00875835"/>
    <w:rsid w:val="008768E8"/>
    <w:rsid w:val="008769F5"/>
    <w:rsid w:val="00876C6E"/>
    <w:rsid w:val="00876EF7"/>
    <w:rsid w:val="008770F1"/>
    <w:rsid w:val="0087760E"/>
    <w:rsid w:val="00877F9C"/>
    <w:rsid w:val="008800AF"/>
    <w:rsid w:val="0088025C"/>
    <w:rsid w:val="008803C6"/>
    <w:rsid w:val="00880D36"/>
    <w:rsid w:val="00881BB0"/>
    <w:rsid w:val="00882080"/>
    <w:rsid w:val="008825DC"/>
    <w:rsid w:val="00883077"/>
    <w:rsid w:val="00883365"/>
    <w:rsid w:val="00883553"/>
    <w:rsid w:val="00884A6E"/>
    <w:rsid w:val="00884EB3"/>
    <w:rsid w:val="00884F35"/>
    <w:rsid w:val="00885299"/>
    <w:rsid w:val="008853DE"/>
    <w:rsid w:val="008857DB"/>
    <w:rsid w:val="00885D5D"/>
    <w:rsid w:val="00886213"/>
    <w:rsid w:val="0088648C"/>
    <w:rsid w:val="008867D2"/>
    <w:rsid w:val="00886895"/>
    <w:rsid w:val="00886CD1"/>
    <w:rsid w:val="00887149"/>
    <w:rsid w:val="008900DE"/>
    <w:rsid w:val="008901BA"/>
    <w:rsid w:val="00890BD8"/>
    <w:rsid w:val="00890CC2"/>
    <w:rsid w:val="0089117D"/>
    <w:rsid w:val="008914DC"/>
    <w:rsid w:val="0089179D"/>
    <w:rsid w:val="0089224C"/>
    <w:rsid w:val="00892914"/>
    <w:rsid w:val="00892B69"/>
    <w:rsid w:val="00893328"/>
    <w:rsid w:val="00893359"/>
    <w:rsid w:val="00894018"/>
    <w:rsid w:val="008940D8"/>
    <w:rsid w:val="00894EFE"/>
    <w:rsid w:val="008953FE"/>
    <w:rsid w:val="0089584A"/>
    <w:rsid w:val="00896266"/>
    <w:rsid w:val="008966AE"/>
    <w:rsid w:val="00897787"/>
    <w:rsid w:val="00897BD0"/>
    <w:rsid w:val="00897EF7"/>
    <w:rsid w:val="008A1A46"/>
    <w:rsid w:val="008A1E20"/>
    <w:rsid w:val="008A23F6"/>
    <w:rsid w:val="008A273D"/>
    <w:rsid w:val="008A2ACB"/>
    <w:rsid w:val="008A359C"/>
    <w:rsid w:val="008A3910"/>
    <w:rsid w:val="008A3F49"/>
    <w:rsid w:val="008A461B"/>
    <w:rsid w:val="008A48ED"/>
    <w:rsid w:val="008A4AC7"/>
    <w:rsid w:val="008A4CB0"/>
    <w:rsid w:val="008A4F1B"/>
    <w:rsid w:val="008A52D5"/>
    <w:rsid w:val="008A551D"/>
    <w:rsid w:val="008B019A"/>
    <w:rsid w:val="008B0499"/>
    <w:rsid w:val="008B075B"/>
    <w:rsid w:val="008B0C92"/>
    <w:rsid w:val="008B180B"/>
    <w:rsid w:val="008B2186"/>
    <w:rsid w:val="008B26B0"/>
    <w:rsid w:val="008B437D"/>
    <w:rsid w:val="008B4491"/>
    <w:rsid w:val="008B4533"/>
    <w:rsid w:val="008B4E33"/>
    <w:rsid w:val="008B4EE0"/>
    <w:rsid w:val="008B5989"/>
    <w:rsid w:val="008B66C5"/>
    <w:rsid w:val="008B67AA"/>
    <w:rsid w:val="008B687E"/>
    <w:rsid w:val="008C008B"/>
    <w:rsid w:val="008C03C1"/>
    <w:rsid w:val="008C0773"/>
    <w:rsid w:val="008C0AC3"/>
    <w:rsid w:val="008C0BF3"/>
    <w:rsid w:val="008C0E3E"/>
    <w:rsid w:val="008C33CA"/>
    <w:rsid w:val="008C386E"/>
    <w:rsid w:val="008C3E70"/>
    <w:rsid w:val="008C3FFF"/>
    <w:rsid w:val="008C408E"/>
    <w:rsid w:val="008C4A98"/>
    <w:rsid w:val="008C57E2"/>
    <w:rsid w:val="008C586B"/>
    <w:rsid w:val="008C6022"/>
    <w:rsid w:val="008C612C"/>
    <w:rsid w:val="008C6654"/>
    <w:rsid w:val="008C66A3"/>
    <w:rsid w:val="008C6D0E"/>
    <w:rsid w:val="008C74C3"/>
    <w:rsid w:val="008D0128"/>
    <w:rsid w:val="008D0155"/>
    <w:rsid w:val="008D01F6"/>
    <w:rsid w:val="008D046E"/>
    <w:rsid w:val="008D0EAC"/>
    <w:rsid w:val="008D1388"/>
    <w:rsid w:val="008D1745"/>
    <w:rsid w:val="008D21FF"/>
    <w:rsid w:val="008D2506"/>
    <w:rsid w:val="008D29A8"/>
    <w:rsid w:val="008D2A1E"/>
    <w:rsid w:val="008D366C"/>
    <w:rsid w:val="008D3B46"/>
    <w:rsid w:val="008D475B"/>
    <w:rsid w:val="008D5352"/>
    <w:rsid w:val="008D5E98"/>
    <w:rsid w:val="008D6F78"/>
    <w:rsid w:val="008D7092"/>
    <w:rsid w:val="008D7301"/>
    <w:rsid w:val="008D7CA0"/>
    <w:rsid w:val="008D7D1C"/>
    <w:rsid w:val="008D7E09"/>
    <w:rsid w:val="008E06DC"/>
    <w:rsid w:val="008E1D87"/>
    <w:rsid w:val="008E20EC"/>
    <w:rsid w:val="008E260B"/>
    <w:rsid w:val="008E2790"/>
    <w:rsid w:val="008E30F6"/>
    <w:rsid w:val="008E42FA"/>
    <w:rsid w:val="008E45D7"/>
    <w:rsid w:val="008E528B"/>
    <w:rsid w:val="008E5DF0"/>
    <w:rsid w:val="008E6453"/>
    <w:rsid w:val="008E669F"/>
    <w:rsid w:val="008E7006"/>
    <w:rsid w:val="008E7655"/>
    <w:rsid w:val="008F0942"/>
    <w:rsid w:val="008F0BA1"/>
    <w:rsid w:val="008F0CED"/>
    <w:rsid w:val="008F111C"/>
    <w:rsid w:val="008F121A"/>
    <w:rsid w:val="008F1AF5"/>
    <w:rsid w:val="008F2577"/>
    <w:rsid w:val="008F2670"/>
    <w:rsid w:val="008F26E9"/>
    <w:rsid w:val="008F28A9"/>
    <w:rsid w:val="008F32A5"/>
    <w:rsid w:val="008F32BA"/>
    <w:rsid w:val="008F32D9"/>
    <w:rsid w:val="008F3332"/>
    <w:rsid w:val="008F33E7"/>
    <w:rsid w:val="008F424C"/>
    <w:rsid w:val="008F4486"/>
    <w:rsid w:val="008F44AE"/>
    <w:rsid w:val="008F66FC"/>
    <w:rsid w:val="008F6974"/>
    <w:rsid w:val="008F6DBB"/>
    <w:rsid w:val="008F6FAB"/>
    <w:rsid w:val="008F738B"/>
    <w:rsid w:val="008F74E5"/>
    <w:rsid w:val="008F75D7"/>
    <w:rsid w:val="008F7766"/>
    <w:rsid w:val="008F7CBD"/>
    <w:rsid w:val="008F7D2B"/>
    <w:rsid w:val="00900930"/>
    <w:rsid w:val="00900934"/>
    <w:rsid w:val="00901808"/>
    <w:rsid w:val="0090252F"/>
    <w:rsid w:val="00902692"/>
    <w:rsid w:val="00902B5E"/>
    <w:rsid w:val="00903289"/>
    <w:rsid w:val="00903CA7"/>
    <w:rsid w:val="0090483A"/>
    <w:rsid w:val="00904FD4"/>
    <w:rsid w:val="009064C5"/>
    <w:rsid w:val="00906B00"/>
    <w:rsid w:val="00906D9D"/>
    <w:rsid w:val="009072FC"/>
    <w:rsid w:val="00907808"/>
    <w:rsid w:val="009113F3"/>
    <w:rsid w:val="009118A4"/>
    <w:rsid w:val="00912585"/>
    <w:rsid w:val="00912A6E"/>
    <w:rsid w:val="00913704"/>
    <w:rsid w:val="009139B3"/>
    <w:rsid w:val="0091406D"/>
    <w:rsid w:val="00914312"/>
    <w:rsid w:val="00914DB6"/>
    <w:rsid w:val="009156D2"/>
    <w:rsid w:val="009160A2"/>
    <w:rsid w:val="009170C3"/>
    <w:rsid w:val="009174B5"/>
    <w:rsid w:val="0092034D"/>
    <w:rsid w:val="00920353"/>
    <w:rsid w:val="00920604"/>
    <w:rsid w:val="00920BC9"/>
    <w:rsid w:val="00920D21"/>
    <w:rsid w:val="009214F1"/>
    <w:rsid w:val="009225DF"/>
    <w:rsid w:val="00922D0A"/>
    <w:rsid w:val="00923A89"/>
    <w:rsid w:val="00924455"/>
    <w:rsid w:val="00924A3C"/>
    <w:rsid w:val="00924DFF"/>
    <w:rsid w:val="00924F33"/>
    <w:rsid w:val="00925FB1"/>
    <w:rsid w:val="00926109"/>
    <w:rsid w:val="009265FF"/>
    <w:rsid w:val="00926D65"/>
    <w:rsid w:val="00927052"/>
    <w:rsid w:val="00927485"/>
    <w:rsid w:val="00927635"/>
    <w:rsid w:val="00927774"/>
    <w:rsid w:val="00927802"/>
    <w:rsid w:val="00927946"/>
    <w:rsid w:val="00927D02"/>
    <w:rsid w:val="00927EC5"/>
    <w:rsid w:val="00930066"/>
    <w:rsid w:val="00932489"/>
    <w:rsid w:val="009324B1"/>
    <w:rsid w:val="00932AC6"/>
    <w:rsid w:val="00932DAA"/>
    <w:rsid w:val="00932EAF"/>
    <w:rsid w:val="00933023"/>
    <w:rsid w:val="0093333E"/>
    <w:rsid w:val="0093345C"/>
    <w:rsid w:val="00934001"/>
    <w:rsid w:val="00935280"/>
    <w:rsid w:val="0093530D"/>
    <w:rsid w:val="0093602B"/>
    <w:rsid w:val="009360A5"/>
    <w:rsid w:val="00936154"/>
    <w:rsid w:val="00936340"/>
    <w:rsid w:val="00940AE4"/>
    <w:rsid w:val="009413D0"/>
    <w:rsid w:val="00941B43"/>
    <w:rsid w:val="009421D7"/>
    <w:rsid w:val="00942656"/>
    <w:rsid w:val="00942790"/>
    <w:rsid w:val="00942966"/>
    <w:rsid w:val="00942B81"/>
    <w:rsid w:val="00943681"/>
    <w:rsid w:val="009438F5"/>
    <w:rsid w:val="00943956"/>
    <w:rsid w:val="00943C01"/>
    <w:rsid w:val="00943CED"/>
    <w:rsid w:val="00943D05"/>
    <w:rsid w:val="00943E7A"/>
    <w:rsid w:val="00944619"/>
    <w:rsid w:val="00945103"/>
    <w:rsid w:val="0094590B"/>
    <w:rsid w:val="00945941"/>
    <w:rsid w:val="0094605C"/>
    <w:rsid w:val="00946C35"/>
    <w:rsid w:val="00947530"/>
    <w:rsid w:val="0094757F"/>
    <w:rsid w:val="0094772D"/>
    <w:rsid w:val="00947BDA"/>
    <w:rsid w:val="00950585"/>
    <w:rsid w:val="00950751"/>
    <w:rsid w:val="00950C8C"/>
    <w:rsid w:val="00950F7B"/>
    <w:rsid w:val="009515EC"/>
    <w:rsid w:val="009519B7"/>
    <w:rsid w:val="00951D84"/>
    <w:rsid w:val="00952134"/>
    <w:rsid w:val="009521DB"/>
    <w:rsid w:val="00952414"/>
    <w:rsid w:val="00952628"/>
    <w:rsid w:val="00953FB2"/>
    <w:rsid w:val="00953FD4"/>
    <w:rsid w:val="00954F99"/>
    <w:rsid w:val="00956921"/>
    <w:rsid w:val="00956F2B"/>
    <w:rsid w:val="00960303"/>
    <w:rsid w:val="009606C2"/>
    <w:rsid w:val="00960FF5"/>
    <w:rsid w:val="0096137B"/>
    <w:rsid w:val="00961B3F"/>
    <w:rsid w:val="009623BD"/>
    <w:rsid w:val="00963833"/>
    <w:rsid w:val="0096519B"/>
    <w:rsid w:val="0096596E"/>
    <w:rsid w:val="009660E8"/>
    <w:rsid w:val="009660F9"/>
    <w:rsid w:val="0096687B"/>
    <w:rsid w:val="00967710"/>
    <w:rsid w:val="0097044C"/>
    <w:rsid w:val="00970E2C"/>
    <w:rsid w:val="00971BED"/>
    <w:rsid w:val="00971CDB"/>
    <w:rsid w:val="0097215A"/>
    <w:rsid w:val="00972653"/>
    <w:rsid w:val="009726BE"/>
    <w:rsid w:val="0097408F"/>
    <w:rsid w:val="0097435B"/>
    <w:rsid w:val="0097441E"/>
    <w:rsid w:val="00976898"/>
    <w:rsid w:val="00977158"/>
    <w:rsid w:val="009778ED"/>
    <w:rsid w:val="009800F0"/>
    <w:rsid w:val="009802D6"/>
    <w:rsid w:val="00980324"/>
    <w:rsid w:val="009804BF"/>
    <w:rsid w:val="009813C8"/>
    <w:rsid w:val="00981471"/>
    <w:rsid w:val="00981551"/>
    <w:rsid w:val="00982213"/>
    <w:rsid w:val="0098232A"/>
    <w:rsid w:val="0098252E"/>
    <w:rsid w:val="009826E2"/>
    <w:rsid w:val="00982DAE"/>
    <w:rsid w:val="00982DD7"/>
    <w:rsid w:val="00982F4F"/>
    <w:rsid w:val="00983654"/>
    <w:rsid w:val="009850C8"/>
    <w:rsid w:val="00985D87"/>
    <w:rsid w:val="00986C68"/>
    <w:rsid w:val="00987F03"/>
    <w:rsid w:val="009901DB"/>
    <w:rsid w:val="00990294"/>
    <w:rsid w:val="00990F36"/>
    <w:rsid w:val="009916A5"/>
    <w:rsid w:val="00992079"/>
    <w:rsid w:val="00992A1A"/>
    <w:rsid w:val="00993569"/>
    <w:rsid w:val="00993937"/>
    <w:rsid w:val="009949C6"/>
    <w:rsid w:val="00994ED6"/>
    <w:rsid w:val="0099509B"/>
    <w:rsid w:val="00995E6B"/>
    <w:rsid w:val="00996191"/>
    <w:rsid w:val="009966C1"/>
    <w:rsid w:val="00997925"/>
    <w:rsid w:val="00997AF4"/>
    <w:rsid w:val="009A0032"/>
    <w:rsid w:val="009A0983"/>
    <w:rsid w:val="009A0C79"/>
    <w:rsid w:val="009A126B"/>
    <w:rsid w:val="009A2357"/>
    <w:rsid w:val="009A263C"/>
    <w:rsid w:val="009A28B2"/>
    <w:rsid w:val="009A369B"/>
    <w:rsid w:val="009A3F3F"/>
    <w:rsid w:val="009A41B4"/>
    <w:rsid w:val="009A44D0"/>
    <w:rsid w:val="009A4AFD"/>
    <w:rsid w:val="009A4C27"/>
    <w:rsid w:val="009A4C5C"/>
    <w:rsid w:val="009A4EC8"/>
    <w:rsid w:val="009A4FA8"/>
    <w:rsid w:val="009A500B"/>
    <w:rsid w:val="009A5113"/>
    <w:rsid w:val="009A5F21"/>
    <w:rsid w:val="009A6053"/>
    <w:rsid w:val="009A60BB"/>
    <w:rsid w:val="009A665A"/>
    <w:rsid w:val="009A6789"/>
    <w:rsid w:val="009A6F40"/>
    <w:rsid w:val="009B0350"/>
    <w:rsid w:val="009B0851"/>
    <w:rsid w:val="009B2250"/>
    <w:rsid w:val="009B252C"/>
    <w:rsid w:val="009B266D"/>
    <w:rsid w:val="009B3C31"/>
    <w:rsid w:val="009B3D04"/>
    <w:rsid w:val="009B4EB7"/>
    <w:rsid w:val="009B5F9E"/>
    <w:rsid w:val="009B60CB"/>
    <w:rsid w:val="009B6317"/>
    <w:rsid w:val="009B68A8"/>
    <w:rsid w:val="009B72C3"/>
    <w:rsid w:val="009B7762"/>
    <w:rsid w:val="009B7C82"/>
    <w:rsid w:val="009B7EA4"/>
    <w:rsid w:val="009C06F9"/>
    <w:rsid w:val="009C0D73"/>
    <w:rsid w:val="009C0F20"/>
    <w:rsid w:val="009C0F74"/>
    <w:rsid w:val="009C2AE5"/>
    <w:rsid w:val="009C2B84"/>
    <w:rsid w:val="009C5341"/>
    <w:rsid w:val="009C56AA"/>
    <w:rsid w:val="009C59F5"/>
    <w:rsid w:val="009C63C6"/>
    <w:rsid w:val="009C66D0"/>
    <w:rsid w:val="009C693A"/>
    <w:rsid w:val="009C7487"/>
    <w:rsid w:val="009C77E4"/>
    <w:rsid w:val="009C7ABF"/>
    <w:rsid w:val="009C7BEE"/>
    <w:rsid w:val="009C7E76"/>
    <w:rsid w:val="009C7F99"/>
    <w:rsid w:val="009D00AB"/>
    <w:rsid w:val="009D00E9"/>
    <w:rsid w:val="009D0322"/>
    <w:rsid w:val="009D0BF0"/>
    <w:rsid w:val="009D180B"/>
    <w:rsid w:val="009D1A0D"/>
    <w:rsid w:val="009D217A"/>
    <w:rsid w:val="009D23E2"/>
    <w:rsid w:val="009D3958"/>
    <w:rsid w:val="009D3C26"/>
    <w:rsid w:val="009D447E"/>
    <w:rsid w:val="009D4AC6"/>
    <w:rsid w:val="009D501E"/>
    <w:rsid w:val="009D5EEE"/>
    <w:rsid w:val="009D5FE3"/>
    <w:rsid w:val="009D61C3"/>
    <w:rsid w:val="009D7A3B"/>
    <w:rsid w:val="009E01A9"/>
    <w:rsid w:val="009E02CB"/>
    <w:rsid w:val="009E0AE0"/>
    <w:rsid w:val="009E14C3"/>
    <w:rsid w:val="009E1851"/>
    <w:rsid w:val="009E1C78"/>
    <w:rsid w:val="009E1D43"/>
    <w:rsid w:val="009E22D7"/>
    <w:rsid w:val="009E361E"/>
    <w:rsid w:val="009E3801"/>
    <w:rsid w:val="009E3B36"/>
    <w:rsid w:val="009E3BA1"/>
    <w:rsid w:val="009E3EA1"/>
    <w:rsid w:val="009E58C2"/>
    <w:rsid w:val="009E5A3D"/>
    <w:rsid w:val="009E5D84"/>
    <w:rsid w:val="009E6AA7"/>
    <w:rsid w:val="009E6FF7"/>
    <w:rsid w:val="009E71F2"/>
    <w:rsid w:val="009E7697"/>
    <w:rsid w:val="009E7928"/>
    <w:rsid w:val="009F0213"/>
    <w:rsid w:val="009F157D"/>
    <w:rsid w:val="009F22D6"/>
    <w:rsid w:val="009F2622"/>
    <w:rsid w:val="009F26CE"/>
    <w:rsid w:val="009F5359"/>
    <w:rsid w:val="009F5662"/>
    <w:rsid w:val="009F586C"/>
    <w:rsid w:val="009F6117"/>
    <w:rsid w:val="009F624A"/>
    <w:rsid w:val="009F698F"/>
    <w:rsid w:val="009F73EA"/>
    <w:rsid w:val="009F7D4E"/>
    <w:rsid w:val="00A0053E"/>
    <w:rsid w:val="00A00814"/>
    <w:rsid w:val="00A00B06"/>
    <w:rsid w:val="00A01E66"/>
    <w:rsid w:val="00A02E6D"/>
    <w:rsid w:val="00A02F77"/>
    <w:rsid w:val="00A031BC"/>
    <w:rsid w:val="00A034F7"/>
    <w:rsid w:val="00A03C35"/>
    <w:rsid w:val="00A03CEF"/>
    <w:rsid w:val="00A03E9F"/>
    <w:rsid w:val="00A04413"/>
    <w:rsid w:val="00A04D98"/>
    <w:rsid w:val="00A04E1C"/>
    <w:rsid w:val="00A04E36"/>
    <w:rsid w:val="00A0644D"/>
    <w:rsid w:val="00A079D3"/>
    <w:rsid w:val="00A10394"/>
    <w:rsid w:val="00A10E11"/>
    <w:rsid w:val="00A1148A"/>
    <w:rsid w:val="00A11548"/>
    <w:rsid w:val="00A11598"/>
    <w:rsid w:val="00A11A62"/>
    <w:rsid w:val="00A11A96"/>
    <w:rsid w:val="00A11DF7"/>
    <w:rsid w:val="00A120CD"/>
    <w:rsid w:val="00A1261F"/>
    <w:rsid w:val="00A13133"/>
    <w:rsid w:val="00A13B0D"/>
    <w:rsid w:val="00A13C75"/>
    <w:rsid w:val="00A14035"/>
    <w:rsid w:val="00A14AA6"/>
    <w:rsid w:val="00A151AA"/>
    <w:rsid w:val="00A154FB"/>
    <w:rsid w:val="00A168B0"/>
    <w:rsid w:val="00A16D5A"/>
    <w:rsid w:val="00A17064"/>
    <w:rsid w:val="00A174F3"/>
    <w:rsid w:val="00A1773B"/>
    <w:rsid w:val="00A178E8"/>
    <w:rsid w:val="00A17CB9"/>
    <w:rsid w:val="00A17DBC"/>
    <w:rsid w:val="00A20899"/>
    <w:rsid w:val="00A208B8"/>
    <w:rsid w:val="00A20D79"/>
    <w:rsid w:val="00A21912"/>
    <w:rsid w:val="00A21A10"/>
    <w:rsid w:val="00A21ABC"/>
    <w:rsid w:val="00A2292C"/>
    <w:rsid w:val="00A22A11"/>
    <w:rsid w:val="00A23472"/>
    <w:rsid w:val="00A235D3"/>
    <w:rsid w:val="00A237BD"/>
    <w:rsid w:val="00A23AE8"/>
    <w:rsid w:val="00A24535"/>
    <w:rsid w:val="00A24661"/>
    <w:rsid w:val="00A2512F"/>
    <w:rsid w:val="00A25EFF"/>
    <w:rsid w:val="00A27C93"/>
    <w:rsid w:val="00A27D0F"/>
    <w:rsid w:val="00A303E7"/>
    <w:rsid w:val="00A30A4F"/>
    <w:rsid w:val="00A30A93"/>
    <w:rsid w:val="00A30BCE"/>
    <w:rsid w:val="00A31048"/>
    <w:rsid w:val="00A314C5"/>
    <w:rsid w:val="00A3173D"/>
    <w:rsid w:val="00A31B15"/>
    <w:rsid w:val="00A31E26"/>
    <w:rsid w:val="00A3233D"/>
    <w:rsid w:val="00A32802"/>
    <w:rsid w:val="00A32A23"/>
    <w:rsid w:val="00A33190"/>
    <w:rsid w:val="00A335A5"/>
    <w:rsid w:val="00A33865"/>
    <w:rsid w:val="00A34D01"/>
    <w:rsid w:val="00A34F9F"/>
    <w:rsid w:val="00A35055"/>
    <w:rsid w:val="00A3536B"/>
    <w:rsid w:val="00A356EB"/>
    <w:rsid w:val="00A35D08"/>
    <w:rsid w:val="00A35EC5"/>
    <w:rsid w:val="00A35EF6"/>
    <w:rsid w:val="00A36C53"/>
    <w:rsid w:val="00A3731E"/>
    <w:rsid w:val="00A37581"/>
    <w:rsid w:val="00A3795C"/>
    <w:rsid w:val="00A37F54"/>
    <w:rsid w:val="00A413BF"/>
    <w:rsid w:val="00A41666"/>
    <w:rsid w:val="00A41691"/>
    <w:rsid w:val="00A417EF"/>
    <w:rsid w:val="00A431C0"/>
    <w:rsid w:val="00A431C1"/>
    <w:rsid w:val="00A431C5"/>
    <w:rsid w:val="00A4322F"/>
    <w:rsid w:val="00A432F4"/>
    <w:rsid w:val="00A43B7D"/>
    <w:rsid w:val="00A43BDA"/>
    <w:rsid w:val="00A45772"/>
    <w:rsid w:val="00A45F6D"/>
    <w:rsid w:val="00A46039"/>
    <w:rsid w:val="00A46151"/>
    <w:rsid w:val="00A46183"/>
    <w:rsid w:val="00A467EB"/>
    <w:rsid w:val="00A46F53"/>
    <w:rsid w:val="00A47210"/>
    <w:rsid w:val="00A50209"/>
    <w:rsid w:val="00A50439"/>
    <w:rsid w:val="00A51523"/>
    <w:rsid w:val="00A516EB"/>
    <w:rsid w:val="00A51DCF"/>
    <w:rsid w:val="00A52C9C"/>
    <w:rsid w:val="00A52D1D"/>
    <w:rsid w:val="00A533D6"/>
    <w:rsid w:val="00A5343E"/>
    <w:rsid w:val="00A535B9"/>
    <w:rsid w:val="00A537C3"/>
    <w:rsid w:val="00A55440"/>
    <w:rsid w:val="00A558DC"/>
    <w:rsid w:val="00A55F4C"/>
    <w:rsid w:val="00A55FB5"/>
    <w:rsid w:val="00A563A2"/>
    <w:rsid w:val="00A56AE9"/>
    <w:rsid w:val="00A56B7D"/>
    <w:rsid w:val="00A57633"/>
    <w:rsid w:val="00A579D2"/>
    <w:rsid w:val="00A600E5"/>
    <w:rsid w:val="00A601EB"/>
    <w:rsid w:val="00A602DA"/>
    <w:rsid w:val="00A604D9"/>
    <w:rsid w:val="00A60AE6"/>
    <w:rsid w:val="00A60B9D"/>
    <w:rsid w:val="00A60FAB"/>
    <w:rsid w:val="00A617F1"/>
    <w:rsid w:val="00A61E74"/>
    <w:rsid w:val="00A629D4"/>
    <w:rsid w:val="00A63080"/>
    <w:rsid w:val="00A639C2"/>
    <w:rsid w:val="00A6452D"/>
    <w:rsid w:val="00A64DFD"/>
    <w:rsid w:val="00A64E18"/>
    <w:rsid w:val="00A65E7F"/>
    <w:rsid w:val="00A661B5"/>
    <w:rsid w:val="00A66980"/>
    <w:rsid w:val="00A70588"/>
    <w:rsid w:val="00A70FDE"/>
    <w:rsid w:val="00A71A30"/>
    <w:rsid w:val="00A71A85"/>
    <w:rsid w:val="00A71C57"/>
    <w:rsid w:val="00A7233D"/>
    <w:rsid w:val="00A7254E"/>
    <w:rsid w:val="00A72D9F"/>
    <w:rsid w:val="00A73057"/>
    <w:rsid w:val="00A73615"/>
    <w:rsid w:val="00A738DD"/>
    <w:rsid w:val="00A746A1"/>
    <w:rsid w:val="00A748DC"/>
    <w:rsid w:val="00A75695"/>
    <w:rsid w:val="00A756BF"/>
    <w:rsid w:val="00A76368"/>
    <w:rsid w:val="00A76A31"/>
    <w:rsid w:val="00A76C16"/>
    <w:rsid w:val="00A77A55"/>
    <w:rsid w:val="00A77A94"/>
    <w:rsid w:val="00A77EA1"/>
    <w:rsid w:val="00A80170"/>
    <w:rsid w:val="00A80400"/>
    <w:rsid w:val="00A80D65"/>
    <w:rsid w:val="00A80DCE"/>
    <w:rsid w:val="00A80F73"/>
    <w:rsid w:val="00A8139B"/>
    <w:rsid w:val="00A813C9"/>
    <w:rsid w:val="00A81528"/>
    <w:rsid w:val="00A81AD3"/>
    <w:rsid w:val="00A81BDE"/>
    <w:rsid w:val="00A823BF"/>
    <w:rsid w:val="00A83284"/>
    <w:rsid w:val="00A83766"/>
    <w:rsid w:val="00A83B7E"/>
    <w:rsid w:val="00A83D79"/>
    <w:rsid w:val="00A83F59"/>
    <w:rsid w:val="00A84548"/>
    <w:rsid w:val="00A85C03"/>
    <w:rsid w:val="00A85EDC"/>
    <w:rsid w:val="00A860CA"/>
    <w:rsid w:val="00A86388"/>
    <w:rsid w:val="00A86991"/>
    <w:rsid w:val="00A86BD2"/>
    <w:rsid w:val="00A86C96"/>
    <w:rsid w:val="00A86E56"/>
    <w:rsid w:val="00A86FF4"/>
    <w:rsid w:val="00A9030C"/>
    <w:rsid w:val="00A90427"/>
    <w:rsid w:val="00A91154"/>
    <w:rsid w:val="00A91B57"/>
    <w:rsid w:val="00A92545"/>
    <w:rsid w:val="00A92BD4"/>
    <w:rsid w:val="00A92E77"/>
    <w:rsid w:val="00A938BE"/>
    <w:rsid w:val="00A93902"/>
    <w:rsid w:val="00A93977"/>
    <w:rsid w:val="00A93E70"/>
    <w:rsid w:val="00A93F08"/>
    <w:rsid w:val="00A94676"/>
    <w:rsid w:val="00A94B96"/>
    <w:rsid w:val="00A94C8E"/>
    <w:rsid w:val="00A94C9F"/>
    <w:rsid w:val="00A952DC"/>
    <w:rsid w:val="00A95B30"/>
    <w:rsid w:val="00A9637B"/>
    <w:rsid w:val="00A969E3"/>
    <w:rsid w:val="00A96F02"/>
    <w:rsid w:val="00A972AE"/>
    <w:rsid w:val="00A97A5C"/>
    <w:rsid w:val="00A97D9E"/>
    <w:rsid w:val="00AA0864"/>
    <w:rsid w:val="00AA0E34"/>
    <w:rsid w:val="00AA0E82"/>
    <w:rsid w:val="00AA1140"/>
    <w:rsid w:val="00AA2472"/>
    <w:rsid w:val="00AA268D"/>
    <w:rsid w:val="00AA2705"/>
    <w:rsid w:val="00AA2727"/>
    <w:rsid w:val="00AA3377"/>
    <w:rsid w:val="00AA38CB"/>
    <w:rsid w:val="00AA3CC1"/>
    <w:rsid w:val="00AA406F"/>
    <w:rsid w:val="00AA42C0"/>
    <w:rsid w:val="00AA440A"/>
    <w:rsid w:val="00AA4752"/>
    <w:rsid w:val="00AA4B58"/>
    <w:rsid w:val="00AA4BDF"/>
    <w:rsid w:val="00AA5317"/>
    <w:rsid w:val="00AA59DA"/>
    <w:rsid w:val="00AA5AAF"/>
    <w:rsid w:val="00AA5BAB"/>
    <w:rsid w:val="00AA5C0F"/>
    <w:rsid w:val="00AA6A69"/>
    <w:rsid w:val="00AA6EC1"/>
    <w:rsid w:val="00AA7214"/>
    <w:rsid w:val="00AA7C95"/>
    <w:rsid w:val="00AA7CA5"/>
    <w:rsid w:val="00AB0271"/>
    <w:rsid w:val="00AB05FE"/>
    <w:rsid w:val="00AB0686"/>
    <w:rsid w:val="00AB0AFA"/>
    <w:rsid w:val="00AB1253"/>
    <w:rsid w:val="00AB1AD6"/>
    <w:rsid w:val="00AB2F5B"/>
    <w:rsid w:val="00AB2F85"/>
    <w:rsid w:val="00AB3667"/>
    <w:rsid w:val="00AB38D1"/>
    <w:rsid w:val="00AB42C1"/>
    <w:rsid w:val="00AB4C76"/>
    <w:rsid w:val="00AB6DB6"/>
    <w:rsid w:val="00AB6E87"/>
    <w:rsid w:val="00AB7A80"/>
    <w:rsid w:val="00AB7ACC"/>
    <w:rsid w:val="00AB7B88"/>
    <w:rsid w:val="00AB7EDE"/>
    <w:rsid w:val="00AC06E5"/>
    <w:rsid w:val="00AC0A62"/>
    <w:rsid w:val="00AC0AA8"/>
    <w:rsid w:val="00AC11C5"/>
    <w:rsid w:val="00AC13AF"/>
    <w:rsid w:val="00AC2120"/>
    <w:rsid w:val="00AC2C2A"/>
    <w:rsid w:val="00AC2D44"/>
    <w:rsid w:val="00AC379F"/>
    <w:rsid w:val="00AC469E"/>
    <w:rsid w:val="00AC493E"/>
    <w:rsid w:val="00AC5123"/>
    <w:rsid w:val="00AC52BC"/>
    <w:rsid w:val="00AC5BED"/>
    <w:rsid w:val="00AC5DDB"/>
    <w:rsid w:val="00AC5F48"/>
    <w:rsid w:val="00AC6769"/>
    <w:rsid w:val="00AC6800"/>
    <w:rsid w:val="00AC7249"/>
    <w:rsid w:val="00AC75B5"/>
    <w:rsid w:val="00AC7EB0"/>
    <w:rsid w:val="00AD0568"/>
    <w:rsid w:val="00AD067B"/>
    <w:rsid w:val="00AD0E2E"/>
    <w:rsid w:val="00AD1BC4"/>
    <w:rsid w:val="00AD259A"/>
    <w:rsid w:val="00AD2634"/>
    <w:rsid w:val="00AD2697"/>
    <w:rsid w:val="00AD2709"/>
    <w:rsid w:val="00AD2FC6"/>
    <w:rsid w:val="00AD3579"/>
    <w:rsid w:val="00AD3617"/>
    <w:rsid w:val="00AD3646"/>
    <w:rsid w:val="00AD421E"/>
    <w:rsid w:val="00AD45F1"/>
    <w:rsid w:val="00AD5555"/>
    <w:rsid w:val="00AD5A98"/>
    <w:rsid w:val="00AD5C32"/>
    <w:rsid w:val="00AD5CEE"/>
    <w:rsid w:val="00AD6102"/>
    <w:rsid w:val="00AD690A"/>
    <w:rsid w:val="00AD6BE6"/>
    <w:rsid w:val="00AD7994"/>
    <w:rsid w:val="00AD7F46"/>
    <w:rsid w:val="00AE0202"/>
    <w:rsid w:val="00AE0F3C"/>
    <w:rsid w:val="00AE1C45"/>
    <w:rsid w:val="00AE1C88"/>
    <w:rsid w:val="00AE346F"/>
    <w:rsid w:val="00AE377E"/>
    <w:rsid w:val="00AE43F4"/>
    <w:rsid w:val="00AE441B"/>
    <w:rsid w:val="00AE4D50"/>
    <w:rsid w:val="00AE52E7"/>
    <w:rsid w:val="00AE64D7"/>
    <w:rsid w:val="00AE6E97"/>
    <w:rsid w:val="00AE735A"/>
    <w:rsid w:val="00AE7710"/>
    <w:rsid w:val="00AF0246"/>
    <w:rsid w:val="00AF0AC1"/>
    <w:rsid w:val="00AF0D4B"/>
    <w:rsid w:val="00AF14D5"/>
    <w:rsid w:val="00AF19A4"/>
    <w:rsid w:val="00AF1DC7"/>
    <w:rsid w:val="00AF211A"/>
    <w:rsid w:val="00AF21CA"/>
    <w:rsid w:val="00AF2AC8"/>
    <w:rsid w:val="00AF4E16"/>
    <w:rsid w:val="00AF5BDF"/>
    <w:rsid w:val="00AF6108"/>
    <w:rsid w:val="00AF65B5"/>
    <w:rsid w:val="00AF65D7"/>
    <w:rsid w:val="00AF6DBE"/>
    <w:rsid w:val="00AF7FBF"/>
    <w:rsid w:val="00B00298"/>
    <w:rsid w:val="00B00B9B"/>
    <w:rsid w:val="00B00FAF"/>
    <w:rsid w:val="00B02364"/>
    <w:rsid w:val="00B026A5"/>
    <w:rsid w:val="00B03527"/>
    <w:rsid w:val="00B037AB"/>
    <w:rsid w:val="00B04888"/>
    <w:rsid w:val="00B04973"/>
    <w:rsid w:val="00B04E83"/>
    <w:rsid w:val="00B0548B"/>
    <w:rsid w:val="00B05F54"/>
    <w:rsid w:val="00B05FC5"/>
    <w:rsid w:val="00B06CE6"/>
    <w:rsid w:val="00B06E1F"/>
    <w:rsid w:val="00B118C8"/>
    <w:rsid w:val="00B13A60"/>
    <w:rsid w:val="00B13DCA"/>
    <w:rsid w:val="00B143B6"/>
    <w:rsid w:val="00B145B3"/>
    <w:rsid w:val="00B14AF0"/>
    <w:rsid w:val="00B14BB2"/>
    <w:rsid w:val="00B14D21"/>
    <w:rsid w:val="00B152C6"/>
    <w:rsid w:val="00B153E4"/>
    <w:rsid w:val="00B163EF"/>
    <w:rsid w:val="00B16BD7"/>
    <w:rsid w:val="00B16E40"/>
    <w:rsid w:val="00B17086"/>
    <w:rsid w:val="00B172C2"/>
    <w:rsid w:val="00B1776C"/>
    <w:rsid w:val="00B17846"/>
    <w:rsid w:val="00B17F26"/>
    <w:rsid w:val="00B201AD"/>
    <w:rsid w:val="00B20638"/>
    <w:rsid w:val="00B20805"/>
    <w:rsid w:val="00B213CC"/>
    <w:rsid w:val="00B219D8"/>
    <w:rsid w:val="00B2252E"/>
    <w:rsid w:val="00B2344D"/>
    <w:rsid w:val="00B23A1F"/>
    <w:rsid w:val="00B24020"/>
    <w:rsid w:val="00B2507C"/>
    <w:rsid w:val="00B25127"/>
    <w:rsid w:val="00B254A1"/>
    <w:rsid w:val="00B2554D"/>
    <w:rsid w:val="00B25943"/>
    <w:rsid w:val="00B25B1D"/>
    <w:rsid w:val="00B25F7D"/>
    <w:rsid w:val="00B2606E"/>
    <w:rsid w:val="00B26AB4"/>
    <w:rsid w:val="00B26B5C"/>
    <w:rsid w:val="00B271CD"/>
    <w:rsid w:val="00B27787"/>
    <w:rsid w:val="00B30BE5"/>
    <w:rsid w:val="00B31552"/>
    <w:rsid w:val="00B3309A"/>
    <w:rsid w:val="00B33C37"/>
    <w:rsid w:val="00B345C1"/>
    <w:rsid w:val="00B34643"/>
    <w:rsid w:val="00B346E5"/>
    <w:rsid w:val="00B3563A"/>
    <w:rsid w:val="00B35BA9"/>
    <w:rsid w:val="00B35E2A"/>
    <w:rsid w:val="00B36167"/>
    <w:rsid w:val="00B362EF"/>
    <w:rsid w:val="00B3640D"/>
    <w:rsid w:val="00B36AED"/>
    <w:rsid w:val="00B36FD3"/>
    <w:rsid w:val="00B371EF"/>
    <w:rsid w:val="00B37364"/>
    <w:rsid w:val="00B37399"/>
    <w:rsid w:val="00B37BAF"/>
    <w:rsid w:val="00B37D5D"/>
    <w:rsid w:val="00B37DCD"/>
    <w:rsid w:val="00B40506"/>
    <w:rsid w:val="00B414DD"/>
    <w:rsid w:val="00B41F42"/>
    <w:rsid w:val="00B4241C"/>
    <w:rsid w:val="00B42EFB"/>
    <w:rsid w:val="00B432AF"/>
    <w:rsid w:val="00B43746"/>
    <w:rsid w:val="00B439B9"/>
    <w:rsid w:val="00B43CB5"/>
    <w:rsid w:val="00B43DBB"/>
    <w:rsid w:val="00B44055"/>
    <w:rsid w:val="00B44639"/>
    <w:rsid w:val="00B44D72"/>
    <w:rsid w:val="00B45433"/>
    <w:rsid w:val="00B45556"/>
    <w:rsid w:val="00B45A6B"/>
    <w:rsid w:val="00B46698"/>
    <w:rsid w:val="00B47163"/>
    <w:rsid w:val="00B4736E"/>
    <w:rsid w:val="00B4788B"/>
    <w:rsid w:val="00B50C15"/>
    <w:rsid w:val="00B5138A"/>
    <w:rsid w:val="00B51562"/>
    <w:rsid w:val="00B51627"/>
    <w:rsid w:val="00B51B83"/>
    <w:rsid w:val="00B52596"/>
    <w:rsid w:val="00B52926"/>
    <w:rsid w:val="00B52A61"/>
    <w:rsid w:val="00B52EFB"/>
    <w:rsid w:val="00B53E8F"/>
    <w:rsid w:val="00B550DC"/>
    <w:rsid w:val="00B556BF"/>
    <w:rsid w:val="00B55728"/>
    <w:rsid w:val="00B558EF"/>
    <w:rsid w:val="00B55CED"/>
    <w:rsid w:val="00B55F46"/>
    <w:rsid w:val="00B56038"/>
    <w:rsid w:val="00B56507"/>
    <w:rsid w:val="00B575B3"/>
    <w:rsid w:val="00B5792E"/>
    <w:rsid w:val="00B57BF5"/>
    <w:rsid w:val="00B57C01"/>
    <w:rsid w:val="00B57DB0"/>
    <w:rsid w:val="00B60230"/>
    <w:rsid w:val="00B603F1"/>
    <w:rsid w:val="00B6100C"/>
    <w:rsid w:val="00B6195B"/>
    <w:rsid w:val="00B61989"/>
    <w:rsid w:val="00B61CF7"/>
    <w:rsid w:val="00B62207"/>
    <w:rsid w:val="00B62922"/>
    <w:rsid w:val="00B64731"/>
    <w:rsid w:val="00B659A5"/>
    <w:rsid w:val="00B65B9F"/>
    <w:rsid w:val="00B65C9D"/>
    <w:rsid w:val="00B65F9E"/>
    <w:rsid w:val="00B65FF6"/>
    <w:rsid w:val="00B668D3"/>
    <w:rsid w:val="00B67A1B"/>
    <w:rsid w:val="00B67C0F"/>
    <w:rsid w:val="00B702F1"/>
    <w:rsid w:val="00B70916"/>
    <w:rsid w:val="00B711C9"/>
    <w:rsid w:val="00B71352"/>
    <w:rsid w:val="00B714B3"/>
    <w:rsid w:val="00B7219F"/>
    <w:rsid w:val="00B72CB2"/>
    <w:rsid w:val="00B72ED4"/>
    <w:rsid w:val="00B73531"/>
    <w:rsid w:val="00B739A6"/>
    <w:rsid w:val="00B73DDA"/>
    <w:rsid w:val="00B74567"/>
    <w:rsid w:val="00B749B3"/>
    <w:rsid w:val="00B74DFC"/>
    <w:rsid w:val="00B74EE1"/>
    <w:rsid w:val="00B75591"/>
    <w:rsid w:val="00B768FA"/>
    <w:rsid w:val="00B76F39"/>
    <w:rsid w:val="00B7738B"/>
    <w:rsid w:val="00B77C75"/>
    <w:rsid w:val="00B80208"/>
    <w:rsid w:val="00B8034A"/>
    <w:rsid w:val="00B8082C"/>
    <w:rsid w:val="00B81152"/>
    <w:rsid w:val="00B811D7"/>
    <w:rsid w:val="00B8142A"/>
    <w:rsid w:val="00B819B6"/>
    <w:rsid w:val="00B819C5"/>
    <w:rsid w:val="00B82139"/>
    <w:rsid w:val="00B83B59"/>
    <w:rsid w:val="00B83C22"/>
    <w:rsid w:val="00B83DDE"/>
    <w:rsid w:val="00B8489D"/>
    <w:rsid w:val="00B84A06"/>
    <w:rsid w:val="00B851CD"/>
    <w:rsid w:val="00B853CA"/>
    <w:rsid w:val="00B8560D"/>
    <w:rsid w:val="00B8599E"/>
    <w:rsid w:val="00B860FF"/>
    <w:rsid w:val="00B86D29"/>
    <w:rsid w:val="00B87659"/>
    <w:rsid w:val="00B9019D"/>
    <w:rsid w:val="00B9025E"/>
    <w:rsid w:val="00B9049F"/>
    <w:rsid w:val="00B90687"/>
    <w:rsid w:val="00B9088D"/>
    <w:rsid w:val="00B90E53"/>
    <w:rsid w:val="00B9149A"/>
    <w:rsid w:val="00B91F37"/>
    <w:rsid w:val="00B93014"/>
    <w:rsid w:val="00B935BA"/>
    <w:rsid w:val="00B93B02"/>
    <w:rsid w:val="00B93FB9"/>
    <w:rsid w:val="00B946D5"/>
    <w:rsid w:val="00B951FF"/>
    <w:rsid w:val="00B9547C"/>
    <w:rsid w:val="00B95606"/>
    <w:rsid w:val="00B95C8B"/>
    <w:rsid w:val="00B96062"/>
    <w:rsid w:val="00B964E8"/>
    <w:rsid w:val="00B96D06"/>
    <w:rsid w:val="00BA0E1A"/>
    <w:rsid w:val="00BA2333"/>
    <w:rsid w:val="00BA2B09"/>
    <w:rsid w:val="00BA2EAD"/>
    <w:rsid w:val="00BA3E15"/>
    <w:rsid w:val="00BA4D45"/>
    <w:rsid w:val="00BA51B8"/>
    <w:rsid w:val="00BA537E"/>
    <w:rsid w:val="00BA57B2"/>
    <w:rsid w:val="00BA6155"/>
    <w:rsid w:val="00BA6B14"/>
    <w:rsid w:val="00BA79BE"/>
    <w:rsid w:val="00BB1715"/>
    <w:rsid w:val="00BB1E9B"/>
    <w:rsid w:val="00BB2094"/>
    <w:rsid w:val="00BB2B2A"/>
    <w:rsid w:val="00BB2D5C"/>
    <w:rsid w:val="00BB30BD"/>
    <w:rsid w:val="00BB3162"/>
    <w:rsid w:val="00BB3191"/>
    <w:rsid w:val="00BB3369"/>
    <w:rsid w:val="00BB3804"/>
    <w:rsid w:val="00BB383F"/>
    <w:rsid w:val="00BB38FA"/>
    <w:rsid w:val="00BB3F65"/>
    <w:rsid w:val="00BB4420"/>
    <w:rsid w:val="00BB4441"/>
    <w:rsid w:val="00BB4A58"/>
    <w:rsid w:val="00BB58C5"/>
    <w:rsid w:val="00BB60FD"/>
    <w:rsid w:val="00BB7135"/>
    <w:rsid w:val="00BB764B"/>
    <w:rsid w:val="00BB77C6"/>
    <w:rsid w:val="00BB7B7D"/>
    <w:rsid w:val="00BC0305"/>
    <w:rsid w:val="00BC0A9E"/>
    <w:rsid w:val="00BC1E58"/>
    <w:rsid w:val="00BC29A0"/>
    <w:rsid w:val="00BC3066"/>
    <w:rsid w:val="00BC3710"/>
    <w:rsid w:val="00BC3991"/>
    <w:rsid w:val="00BC39B5"/>
    <w:rsid w:val="00BC4296"/>
    <w:rsid w:val="00BC4672"/>
    <w:rsid w:val="00BC495B"/>
    <w:rsid w:val="00BC4C2D"/>
    <w:rsid w:val="00BC5CCB"/>
    <w:rsid w:val="00BC6163"/>
    <w:rsid w:val="00BC627C"/>
    <w:rsid w:val="00BC6349"/>
    <w:rsid w:val="00BC643C"/>
    <w:rsid w:val="00BC7115"/>
    <w:rsid w:val="00BC73D0"/>
    <w:rsid w:val="00BC7815"/>
    <w:rsid w:val="00BC7E39"/>
    <w:rsid w:val="00BD0E28"/>
    <w:rsid w:val="00BD1B84"/>
    <w:rsid w:val="00BD1C4B"/>
    <w:rsid w:val="00BD1CC4"/>
    <w:rsid w:val="00BD2559"/>
    <w:rsid w:val="00BD2C0A"/>
    <w:rsid w:val="00BD364E"/>
    <w:rsid w:val="00BD3FD8"/>
    <w:rsid w:val="00BD500A"/>
    <w:rsid w:val="00BD5032"/>
    <w:rsid w:val="00BD52F9"/>
    <w:rsid w:val="00BD55C5"/>
    <w:rsid w:val="00BD59B2"/>
    <w:rsid w:val="00BD6380"/>
    <w:rsid w:val="00BD63BA"/>
    <w:rsid w:val="00BD6C94"/>
    <w:rsid w:val="00BE0CAA"/>
    <w:rsid w:val="00BE15F5"/>
    <w:rsid w:val="00BE1994"/>
    <w:rsid w:val="00BE243A"/>
    <w:rsid w:val="00BE24DF"/>
    <w:rsid w:val="00BE24E7"/>
    <w:rsid w:val="00BE260D"/>
    <w:rsid w:val="00BE2738"/>
    <w:rsid w:val="00BE2789"/>
    <w:rsid w:val="00BE3015"/>
    <w:rsid w:val="00BE30DB"/>
    <w:rsid w:val="00BE3150"/>
    <w:rsid w:val="00BE3481"/>
    <w:rsid w:val="00BE3530"/>
    <w:rsid w:val="00BE4031"/>
    <w:rsid w:val="00BE4333"/>
    <w:rsid w:val="00BE4D73"/>
    <w:rsid w:val="00BE51EE"/>
    <w:rsid w:val="00BE6C2D"/>
    <w:rsid w:val="00BE7908"/>
    <w:rsid w:val="00BF0BE5"/>
    <w:rsid w:val="00BF25F4"/>
    <w:rsid w:val="00BF2DAD"/>
    <w:rsid w:val="00BF3030"/>
    <w:rsid w:val="00BF3129"/>
    <w:rsid w:val="00BF3857"/>
    <w:rsid w:val="00BF410D"/>
    <w:rsid w:val="00BF4377"/>
    <w:rsid w:val="00BF4ACA"/>
    <w:rsid w:val="00BF4B92"/>
    <w:rsid w:val="00BF50EE"/>
    <w:rsid w:val="00BF5234"/>
    <w:rsid w:val="00BF5572"/>
    <w:rsid w:val="00BF6424"/>
    <w:rsid w:val="00BF6899"/>
    <w:rsid w:val="00BF6BE1"/>
    <w:rsid w:val="00BF6C62"/>
    <w:rsid w:val="00BF7964"/>
    <w:rsid w:val="00BF7A3D"/>
    <w:rsid w:val="00BF7BD1"/>
    <w:rsid w:val="00BF7FDD"/>
    <w:rsid w:val="00C000E3"/>
    <w:rsid w:val="00C003C0"/>
    <w:rsid w:val="00C004BD"/>
    <w:rsid w:val="00C0082B"/>
    <w:rsid w:val="00C00C40"/>
    <w:rsid w:val="00C01D63"/>
    <w:rsid w:val="00C02406"/>
    <w:rsid w:val="00C027D6"/>
    <w:rsid w:val="00C0294E"/>
    <w:rsid w:val="00C0365C"/>
    <w:rsid w:val="00C04C0D"/>
    <w:rsid w:val="00C055E4"/>
    <w:rsid w:val="00C0585D"/>
    <w:rsid w:val="00C05AC0"/>
    <w:rsid w:val="00C06936"/>
    <w:rsid w:val="00C070F1"/>
    <w:rsid w:val="00C07418"/>
    <w:rsid w:val="00C07BFD"/>
    <w:rsid w:val="00C07EFC"/>
    <w:rsid w:val="00C10142"/>
    <w:rsid w:val="00C1038A"/>
    <w:rsid w:val="00C11299"/>
    <w:rsid w:val="00C11AE9"/>
    <w:rsid w:val="00C12170"/>
    <w:rsid w:val="00C12F8D"/>
    <w:rsid w:val="00C12FF0"/>
    <w:rsid w:val="00C1365E"/>
    <w:rsid w:val="00C14689"/>
    <w:rsid w:val="00C14CDC"/>
    <w:rsid w:val="00C14E95"/>
    <w:rsid w:val="00C1659E"/>
    <w:rsid w:val="00C1689F"/>
    <w:rsid w:val="00C17289"/>
    <w:rsid w:val="00C17413"/>
    <w:rsid w:val="00C174F7"/>
    <w:rsid w:val="00C17D12"/>
    <w:rsid w:val="00C200BB"/>
    <w:rsid w:val="00C20601"/>
    <w:rsid w:val="00C21069"/>
    <w:rsid w:val="00C2117F"/>
    <w:rsid w:val="00C21483"/>
    <w:rsid w:val="00C21842"/>
    <w:rsid w:val="00C21CA0"/>
    <w:rsid w:val="00C237CF"/>
    <w:rsid w:val="00C23E86"/>
    <w:rsid w:val="00C249B3"/>
    <w:rsid w:val="00C24F8D"/>
    <w:rsid w:val="00C2598F"/>
    <w:rsid w:val="00C26765"/>
    <w:rsid w:val="00C26D2C"/>
    <w:rsid w:val="00C3070F"/>
    <w:rsid w:val="00C31903"/>
    <w:rsid w:val="00C31996"/>
    <w:rsid w:val="00C31D5A"/>
    <w:rsid w:val="00C3210A"/>
    <w:rsid w:val="00C32CCF"/>
    <w:rsid w:val="00C33CB1"/>
    <w:rsid w:val="00C348F0"/>
    <w:rsid w:val="00C34ABE"/>
    <w:rsid w:val="00C34B1F"/>
    <w:rsid w:val="00C3532D"/>
    <w:rsid w:val="00C3543A"/>
    <w:rsid w:val="00C357E4"/>
    <w:rsid w:val="00C3583C"/>
    <w:rsid w:val="00C358F4"/>
    <w:rsid w:val="00C35B99"/>
    <w:rsid w:val="00C3630B"/>
    <w:rsid w:val="00C365E3"/>
    <w:rsid w:val="00C37084"/>
    <w:rsid w:val="00C37427"/>
    <w:rsid w:val="00C379CA"/>
    <w:rsid w:val="00C40922"/>
    <w:rsid w:val="00C4099D"/>
    <w:rsid w:val="00C40BEC"/>
    <w:rsid w:val="00C40CB9"/>
    <w:rsid w:val="00C40E2B"/>
    <w:rsid w:val="00C41428"/>
    <w:rsid w:val="00C4173A"/>
    <w:rsid w:val="00C41C2A"/>
    <w:rsid w:val="00C43CF0"/>
    <w:rsid w:val="00C44B6E"/>
    <w:rsid w:val="00C44FED"/>
    <w:rsid w:val="00C4563A"/>
    <w:rsid w:val="00C45EE0"/>
    <w:rsid w:val="00C460FA"/>
    <w:rsid w:val="00C4635A"/>
    <w:rsid w:val="00C46747"/>
    <w:rsid w:val="00C469BD"/>
    <w:rsid w:val="00C46FDA"/>
    <w:rsid w:val="00C4744C"/>
    <w:rsid w:val="00C4757B"/>
    <w:rsid w:val="00C50806"/>
    <w:rsid w:val="00C5090F"/>
    <w:rsid w:val="00C50AB1"/>
    <w:rsid w:val="00C5117D"/>
    <w:rsid w:val="00C51486"/>
    <w:rsid w:val="00C51E89"/>
    <w:rsid w:val="00C52666"/>
    <w:rsid w:val="00C53009"/>
    <w:rsid w:val="00C536A1"/>
    <w:rsid w:val="00C53F1B"/>
    <w:rsid w:val="00C540C8"/>
    <w:rsid w:val="00C54494"/>
    <w:rsid w:val="00C5554E"/>
    <w:rsid w:val="00C55746"/>
    <w:rsid w:val="00C559E9"/>
    <w:rsid w:val="00C56904"/>
    <w:rsid w:val="00C56A22"/>
    <w:rsid w:val="00C5753C"/>
    <w:rsid w:val="00C57668"/>
    <w:rsid w:val="00C579E9"/>
    <w:rsid w:val="00C6154B"/>
    <w:rsid w:val="00C616BD"/>
    <w:rsid w:val="00C619D4"/>
    <w:rsid w:val="00C61C1F"/>
    <w:rsid w:val="00C6249E"/>
    <w:rsid w:val="00C625F2"/>
    <w:rsid w:val="00C62628"/>
    <w:rsid w:val="00C62682"/>
    <w:rsid w:val="00C6279B"/>
    <w:rsid w:val="00C6308E"/>
    <w:rsid w:val="00C631FC"/>
    <w:rsid w:val="00C63732"/>
    <w:rsid w:val="00C63880"/>
    <w:rsid w:val="00C63A48"/>
    <w:rsid w:val="00C63FDB"/>
    <w:rsid w:val="00C6482E"/>
    <w:rsid w:val="00C6522C"/>
    <w:rsid w:val="00C65A30"/>
    <w:rsid w:val="00C66D43"/>
    <w:rsid w:val="00C676C8"/>
    <w:rsid w:val="00C67BFD"/>
    <w:rsid w:val="00C7057A"/>
    <w:rsid w:val="00C7093D"/>
    <w:rsid w:val="00C70A1B"/>
    <w:rsid w:val="00C70C37"/>
    <w:rsid w:val="00C70CAD"/>
    <w:rsid w:val="00C70EC5"/>
    <w:rsid w:val="00C710A5"/>
    <w:rsid w:val="00C71C19"/>
    <w:rsid w:val="00C7202C"/>
    <w:rsid w:val="00C7206C"/>
    <w:rsid w:val="00C727C1"/>
    <w:rsid w:val="00C73234"/>
    <w:rsid w:val="00C74AFD"/>
    <w:rsid w:val="00C75086"/>
    <w:rsid w:val="00C75628"/>
    <w:rsid w:val="00C7570D"/>
    <w:rsid w:val="00C757DC"/>
    <w:rsid w:val="00C7594E"/>
    <w:rsid w:val="00C75B19"/>
    <w:rsid w:val="00C760BE"/>
    <w:rsid w:val="00C76305"/>
    <w:rsid w:val="00C76B51"/>
    <w:rsid w:val="00C771A9"/>
    <w:rsid w:val="00C77771"/>
    <w:rsid w:val="00C8057D"/>
    <w:rsid w:val="00C81473"/>
    <w:rsid w:val="00C81C76"/>
    <w:rsid w:val="00C81F14"/>
    <w:rsid w:val="00C820D9"/>
    <w:rsid w:val="00C823CB"/>
    <w:rsid w:val="00C8254A"/>
    <w:rsid w:val="00C82F4C"/>
    <w:rsid w:val="00C82F7A"/>
    <w:rsid w:val="00C82F96"/>
    <w:rsid w:val="00C83B11"/>
    <w:rsid w:val="00C83BEC"/>
    <w:rsid w:val="00C83EEA"/>
    <w:rsid w:val="00C852A0"/>
    <w:rsid w:val="00C85913"/>
    <w:rsid w:val="00C8606D"/>
    <w:rsid w:val="00C86199"/>
    <w:rsid w:val="00C86274"/>
    <w:rsid w:val="00C86C00"/>
    <w:rsid w:val="00C86D18"/>
    <w:rsid w:val="00C87118"/>
    <w:rsid w:val="00C87650"/>
    <w:rsid w:val="00C87855"/>
    <w:rsid w:val="00C87DE7"/>
    <w:rsid w:val="00C90164"/>
    <w:rsid w:val="00C90DEC"/>
    <w:rsid w:val="00C916AF"/>
    <w:rsid w:val="00C918EF"/>
    <w:rsid w:val="00C9191C"/>
    <w:rsid w:val="00C92676"/>
    <w:rsid w:val="00C92ED5"/>
    <w:rsid w:val="00C93535"/>
    <w:rsid w:val="00C93F6B"/>
    <w:rsid w:val="00C93FF2"/>
    <w:rsid w:val="00C9431E"/>
    <w:rsid w:val="00C94859"/>
    <w:rsid w:val="00C94AD1"/>
    <w:rsid w:val="00C9533C"/>
    <w:rsid w:val="00C95EAB"/>
    <w:rsid w:val="00C95EB6"/>
    <w:rsid w:val="00C9658C"/>
    <w:rsid w:val="00C96D1D"/>
    <w:rsid w:val="00C96D8F"/>
    <w:rsid w:val="00C971A9"/>
    <w:rsid w:val="00C975F5"/>
    <w:rsid w:val="00C97854"/>
    <w:rsid w:val="00CA00C5"/>
    <w:rsid w:val="00CA04B2"/>
    <w:rsid w:val="00CA11A0"/>
    <w:rsid w:val="00CA1C39"/>
    <w:rsid w:val="00CA31F9"/>
    <w:rsid w:val="00CA3351"/>
    <w:rsid w:val="00CA34FD"/>
    <w:rsid w:val="00CA388A"/>
    <w:rsid w:val="00CA38B2"/>
    <w:rsid w:val="00CA4981"/>
    <w:rsid w:val="00CA4F65"/>
    <w:rsid w:val="00CA5450"/>
    <w:rsid w:val="00CA5BCC"/>
    <w:rsid w:val="00CA6577"/>
    <w:rsid w:val="00CA709E"/>
    <w:rsid w:val="00CA70C4"/>
    <w:rsid w:val="00CB03EC"/>
    <w:rsid w:val="00CB0517"/>
    <w:rsid w:val="00CB07AF"/>
    <w:rsid w:val="00CB0950"/>
    <w:rsid w:val="00CB1526"/>
    <w:rsid w:val="00CB156C"/>
    <w:rsid w:val="00CB1986"/>
    <w:rsid w:val="00CB1C5D"/>
    <w:rsid w:val="00CB372C"/>
    <w:rsid w:val="00CB4660"/>
    <w:rsid w:val="00CB46B2"/>
    <w:rsid w:val="00CB48CE"/>
    <w:rsid w:val="00CB50E3"/>
    <w:rsid w:val="00CB51BE"/>
    <w:rsid w:val="00CB59CA"/>
    <w:rsid w:val="00CB5EA4"/>
    <w:rsid w:val="00CB674A"/>
    <w:rsid w:val="00CB6E14"/>
    <w:rsid w:val="00CB707D"/>
    <w:rsid w:val="00CB7324"/>
    <w:rsid w:val="00CB740E"/>
    <w:rsid w:val="00CB7B8B"/>
    <w:rsid w:val="00CB7F44"/>
    <w:rsid w:val="00CC0C1E"/>
    <w:rsid w:val="00CC116A"/>
    <w:rsid w:val="00CC16A2"/>
    <w:rsid w:val="00CC1B5F"/>
    <w:rsid w:val="00CC2035"/>
    <w:rsid w:val="00CC24D6"/>
    <w:rsid w:val="00CC2D04"/>
    <w:rsid w:val="00CC3BFF"/>
    <w:rsid w:val="00CC4B32"/>
    <w:rsid w:val="00CC595A"/>
    <w:rsid w:val="00CC60B1"/>
    <w:rsid w:val="00CC672A"/>
    <w:rsid w:val="00CC6EDE"/>
    <w:rsid w:val="00CC7119"/>
    <w:rsid w:val="00CC79E8"/>
    <w:rsid w:val="00CC7F87"/>
    <w:rsid w:val="00CD08A7"/>
    <w:rsid w:val="00CD13EC"/>
    <w:rsid w:val="00CD14BE"/>
    <w:rsid w:val="00CD2BD1"/>
    <w:rsid w:val="00CD31E7"/>
    <w:rsid w:val="00CD3269"/>
    <w:rsid w:val="00CD3FFB"/>
    <w:rsid w:val="00CD4571"/>
    <w:rsid w:val="00CD4736"/>
    <w:rsid w:val="00CD49B1"/>
    <w:rsid w:val="00CD4AB2"/>
    <w:rsid w:val="00CD59C3"/>
    <w:rsid w:val="00CD65CE"/>
    <w:rsid w:val="00CD678E"/>
    <w:rsid w:val="00CD6888"/>
    <w:rsid w:val="00CD691D"/>
    <w:rsid w:val="00CD6F3B"/>
    <w:rsid w:val="00CD71FB"/>
    <w:rsid w:val="00CD7472"/>
    <w:rsid w:val="00CE04B9"/>
    <w:rsid w:val="00CE0954"/>
    <w:rsid w:val="00CE1C21"/>
    <w:rsid w:val="00CE245F"/>
    <w:rsid w:val="00CE25B9"/>
    <w:rsid w:val="00CE2B1B"/>
    <w:rsid w:val="00CE2D3D"/>
    <w:rsid w:val="00CE2DF8"/>
    <w:rsid w:val="00CE3139"/>
    <w:rsid w:val="00CE356C"/>
    <w:rsid w:val="00CE35D2"/>
    <w:rsid w:val="00CE37BC"/>
    <w:rsid w:val="00CE5555"/>
    <w:rsid w:val="00CE5A2F"/>
    <w:rsid w:val="00CE615E"/>
    <w:rsid w:val="00CE7083"/>
    <w:rsid w:val="00CE7117"/>
    <w:rsid w:val="00CE7329"/>
    <w:rsid w:val="00CE737B"/>
    <w:rsid w:val="00CE7A33"/>
    <w:rsid w:val="00CE7BA8"/>
    <w:rsid w:val="00CF08CD"/>
    <w:rsid w:val="00CF281A"/>
    <w:rsid w:val="00CF2B47"/>
    <w:rsid w:val="00CF2C7E"/>
    <w:rsid w:val="00CF2E39"/>
    <w:rsid w:val="00CF2F79"/>
    <w:rsid w:val="00CF2FCC"/>
    <w:rsid w:val="00CF32FE"/>
    <w:rsid w:val="00CF3366"/>
    <w:rsid w:val="00CF3A61"/>
    <w:rsid w:val="00CF3CC2"/>
    <w:rsid w:val="00CF42A0"/>
    <w:rsid w:val="00CF51F7"/>
    <w:rsid w:val="00CF599B"/>
    <w:rsid w:val="00CF5D5C"/>
    <w:rsid w:val="00CF61FC"/>
    <w:rsid w:val="00CF6491"/>
    <w:rsid w:val="00CF6E11"/>
    <w:rsid w:val="00D01644"/>
    <w:rsid w:val="00D017D2"/>
    <w:rsid w:val="00D02A2D"/>
    <w:rsid w:val="00D034A8"/>
    <w:rsid w:val="00D043D4"/>
    <w:rsid w:val="00D058A9"/>
    <w:rsid w:val="00D06159"/>
    <w:rsid w:val="00D06546"/>
    <w:rsid w:val="00D06A36"/>
    <w:rsid w:val="00D06DC0"/>
    <w:rsid w:val="00D07502"/>
    <w:rsid w:val="00D07526"/>
    <w:rsid w:val="00D101B3"/>
    <w:rsid w:val="00D1063E"/>
    <w:rsid w:val="00D10856"/>
    <w:rsid w:val="00D10BC6"/>
    <w:rsid w:val="00D117D7"/>
    <w:rsid w:val="00D11E5D"/>
    <w:rsid w:val="00D12542"/>
    <w:rsid w:val="00D129B7"/>
    <w:rsid w:val="00D129BD"/>
    <w:rsid w:val="00D12D92"/>
    <w:rsid w:val="00D12F1B"/>
    <w:rsid w:val="00D12F29"/>
    <w:rsid w:val="00D13618"/>
    <w:rsid w:val="00D1372F"/>
    <w:rsid w:val="00D14A0F"/>
    <w:rsid w:val="00D14BCD"/>
    <w:rsid w:val="00D15386"/>
    <w:rsid w:val="00D170BE"/>
    <w:rsid w:val="00D171E1"/>
    <w:rsid w:val="00D20EC0"/>
    <w:rsid w:val="00D218D6"/>
    <w:rsid w:val="00D21A5B"/>
    <w:rsid w:val="00D22AD9"/>
    <w:rsid w:val="00D22B23"/>
    <w:rsid w:val="00D22E00"/>
    <w:rsid w:val="00D22EFF"/>
    <w:rsid w:val="00D23EF4"/>
    <w:rsid w:val="00D245B5"/>
    <w:rsid w:val="00D2470F"/>
    <w:rsid w:val="00D24BBD"/>
    <w:rsid w:val="00D24C11"/>
    <w:rsid w:val="00D24C4A"/>
    <w:rsid w:val="00D24DEC"/>
    <w:rsid w:val="00D252FB"/>
    <w:rsid w:val="00D25701"/>
    <w:rsid w:val="00D259A0"/>
    <w:rsid w:val="00D25DEB"/>
    <w:rsid w:val="00D26262"/>
    <w:rsid w:val="00D26EBD"/>
    <w:rsid w:val="00D27183"/>
    <w:rsid w:val="00D271B5"/>
    <w:rsid w:val="00D27472"/>
    <w:rsid w:val="00D2749B"/>
    <w:rsid w:val="00D275B4"/>
    <w:rsid w:val="00D27AD6"/>
    <w:rsid w:val="00D30290"/>
    <w:rsid w:val="00D304A0"/>
    <w:rsid w:val="00D30982"/>
    <w:rsid w:val="00D30CF3"/>
    <w:rsid w:val="00D30CF4"/>
    <w:rsid w:val="00D310D6"/>
    <w:rsid w:val="00D3168B"/>
    <w:rsid w:val="00D31ED5"/>
    <w:rsid w:val="00D32583"/>
    <w:rsid w:val="00D32712"/>
    <w:rsid w:val="00D334DF"/>
    <w:rsid w:val="00D339F2"/>
    <w:rsid w:val="00D34152"/>
    <w:rsid w:val="00D341EE"/>
    <w:rsid w:val="00D343B3"/>
    <w:rsid w:val="00D3484B"/>
    <w:rsid w:val="00D34D21"/>
    <w:rsid w:val="00D34DD9"/>
    <w:rsid w:val="00D34EDA"/>
    <w:rsid w:val="00D3529D"/>
    <w:rsid w:val="00D36F8E"/>
    <w:rsid w:val="00D371F1"/>
    <w:rsid w:val="00D37270"/>
    <w:rsid w:val="00D375B3"/>
    <w:rsid w:val="00D40032"/>
    <w:rsid w:val="00D400DD"/>
    <w:rsid w:val="00D4025B"/>
    <w:rsid w:val="00D40797"/>
    <w:rsid w:val="00D408D7"/>
    <w:rsid w:val="00D40FD4"/>
    <w:rsid w:val="00D410C5"/>
    <w:rsid w:val="00D4113B"/>
    <w:rsid w:val="00D41C0F"/>
    <w:rsid w:val="00D42F75"/>
    <w:rsid w:val="00D43378"/>
    <w:rsid w:val="00D4348C"/>
    <w:rsid w:val="00D4368C"/>
    <w:rsid w:val="00D43738"/>
    <w:rsid w:val="00D43B11"/>
    <w:rsid w:val="00D43E22"/>
    <w:rsid w:val="00D4426A"/>
    <w:rsid w:val="00D4579E"/>
    <w:rsid w:val="00D45A1B"/>
    <w:rsid w:val="00D45A23"/>
    <w:rsid w:val="00D45D73"/>
    <w:rsid w:val="00D467D5"/>
    <w:rsid w:val="00D473B8"/>
    <w:rsid w:val="00D476A2"/>
    <w:rsid w:val="00D478BC"/>
    <w:rsid w:val="00D5008C"/>
    <w:rsid w:val="00D50527"/>
    <w:rsid w:val="00D50CDE"/>
    <w:rsid w:val="00D510CF"/>
    <w:rsid w:val="00D51E00"/>
    <w:rsid w:val="00D52083"/>
    <w:rsid w:val="00D521A1"/>
    <w:rsid w:val="00D52DEA"/>
    <w:rsid w:val="00D5392C"/>
    <w:rsid w:val="00D56106"/>
    <w:rsid w:val="00D5634C"/>
    <w:rsid w:val="00D56737"/>
    <w:rsid w:val="00D5675D"/>
    <w:rsid w:val="00D56840"/>
    <w:rsid w:val="00D56D44"/>
    <w:rsid w:val="00D57122"/>
    <w:rsid w:val="00D5777C"/>
    <w:rsid w:val="00D577A9"/>
    <w:rsid w:val="00D57D00"/>
    <w:rsid w:val="00D60620"/>
    <w:rsid w:val="00D60D23"/>
    <w:rsid w:val="00D61143"/>
    <w:rsid w:val="00D61781"/>
    <w:rsid w:val="00D61E1A"/>
    <w:rsid w:val="00D626E2"/>
    <w:rsid w:val="00D62F96"/>
    <w:rsid w:val="00D630B5"/>
    <w:rsid w:val="00D637A0"/>
    <w:rsid w:val="00D63813"/>
    <w:rsid w:val="00D63859"/>
    <w:rsid w:val="00D639B1"/>
    <w:rsid w:val="00D64447"/>
    <w:rsid w:val="00D6478D"/>
    <w:rsid w:val="00D647D0"/>
    <w:rsid w:val="00D64BD1"/>
    <w:rsid w:val="00D64D10"/>
    <w:rsid w:val="00D65329"/>
    <w:rsid w:val="00D6626E"/>
    <w:rsid w:val="00D66F25"/>
    <w:rsid w:val="00D67509"/>
    <w:rsid w:val="00D6755E"/>
    <w:rsid w:val="00D67B7E"/>
    <w:rsid w:val="00D701A2"/>
    <w:rsid w:val="00D70EA9"/>
    <w:rsid w:val="00D71193"/>
    <w:rsid w:val="00D7246B"/>
    <w:rsid w:val="00D72959"/>
    <w:rsid w:val="00D72BE7"/>
    <w:rsid w:val="00D731B9"/>
    <w:rsid w:val="00D7340B"/>
    <w:rsid w:val="00D73AD8"/>
    <w:rsid w:val="00D7409D"/>
    <w:rsid w:val="00D74351"/>
    <w:rsid w:val="00D74C3A"/>
    <w:rsid w:val="00D74C7D"/>
    <w:rsid w:val="00D7621B"/>
    <w:rsid w:val="00D767F9"/>
    <w:rsid w:val="00D76DA6"/>
    <w:rsid w:val="00D775FF"/>
    <w:rsid w:val="00D800D7"/>
    <w:rsid w:val="00D81258"/>
    <w:rsid w:val="00D81EE5"/>
    <w:rsid w:val="00D82350"/>
    <w:rsid w:val="00D82789"/>
    <w:rsid w:val="00D82AE3"/>
    <w:rsid w:val="00D83102"/>
    <w:rsid w:val="00D835B3"/>
    <w:rsid w:val="00D839CE"/>
    <w:rsid w:val="00D83F45"/>
    <w:rsid w:val="00D842BF"/>
    <w:rsid w:val="00D8521B"/>
    <w:rsid w:val="00D8538F"/>
    <w:rsid w:val="00D86364"/>
    <w:rsid w:val="00D86A82"/>
    <w:rsid w:val="00D8742D"/>
    <w:rsid w:val="00D874AF"/>
    <w:rsid w:val="00D87848"/>
    <w:rsid w:val="00D878EA"/>
    <w:rsid w:val="00D9027F"/>
    <w:rsid w:val="00D90F56"/>
    <w:rsid w:val="00D91011"/>
    <w:rsid w:val="00D9103A"/>
    <w:rsid w:val="00D91580"/>
    <w:rsid w:val="00D91A9E"/>
    <w:rsid w:val="00D91D90"/>
    <w:rsid w:val="00D91E2A"/>
    <w:rsid w:val="00D9229E"/>
    <w:rsid w:val="00D9268D"/>
    <w:rsid w:val="00D92702"/>
    <w:rsid w:val="00D937F0"/>
    <w:rsid w:val="00D93D42"/>
    <w:rsid w:val="00D95A69"/>
    <w:rsid w:val="00D95B33"/>
    <w:rsid w:val="00D95D3D"/>
    <w:rsid w:val="00D960C0"/>
    <w:rsid w:val="00D967B8"/>
    <w:rsid w:val="00D975CB"/>
    <w:rsid w:val="00D977F8"/>
    <w:rsid w:val="00D97CCC"/>
    <w:rsid w:val="00DA04E9"/>
    <w:rsid w:val="00DA0568"/>
    <w:rsid w:val="00DA0C9B"/>
    <w:rsid w:val="00DA12A9"/>
    <w:rsid w:val="00DA1AF6"/>
    <w:rsid w:val="00DA1BE5"/>
    <w:rsid w:val="00DA1C7D"/>
    <w:rsid w:val="00DA1E89"/>
    <w:rsid w:val="00DA2272"/>
    <w:rsid w:val="00DA249A"/>
    <w:rsid w:val="00DA36AD"/>
    <w:rsid w:val="00DA43E1"/>
    <w:rsid w:val="00DA5AAB"/>
    <w:rsid w:val="00DA60CE"/>
    <w:rsid w:val="00DA6772"/>
    <w:rsid w:val="00DA734D"/>
    <w:rsid w:val="00DB0010"/>
    <w:rsid w:val="00DB0D45"/>
    <w:rsid w:val="00DB1019"/>
    <w:rsid w:val="00DB1612"/>
    <w:rsid w:val="00DB1B6D"/>
    <w:rsid w:val="00DB2395"/>
    <w:rsid w:val="00DB2B86"/>
    <w:rsid w:val="00DB33A6"/>
    <w:rsid w:val="00DB3E6B"/>
    <w:rsid w:val="00DB5A6B"/>
    <w:rsid w:val="00DB60BF"/>
    <w:rsid w:val="00DB6433"/>
    <w:rsid w:val="00DB683A"/>
    <w:rsid w:val="00DB685B"/>
    <w:rsid w:val="00DB69E4"/>
    <w:rsid w:val="00DB7501"/>
    <w:rsid w:val="00DB7595"/>
    <w:rsid w:val="00DB79CA"/>
    <w:rsid w:val="00DB7F38"/>
    <w:rsid w:val="00DC0A88"/>
    <w:rsid w:val="00DC1500"/>
    <w:rsid w:val="00DC1525"/>
    <w:rsid w:val="00DC1DAC"/>
    <w:rsid w:val="00DC2276"/>
    <w:rsid w:val="00DC2F92"/>
    <w:rsid w:val="00DC355F"/>
    <w:rsid w:val="00DC42B2"/>
    <w:rsid w:val="00DC42E6"/>
    <w:rsid w:val="00DC460B"/>
    <w:rsid w:val="00DC56E4"/>
    <w:rsid w:val="00DC594F"/>
    <w:rsid w:val="00DC5A80"/>
    <w:rsid w:val="00DC5ED1"/>
    <w:rsid w:val="00DC5F66"/>
    <w:rsid w:val="00DC669C"/>
    <w:rsid w:val="00DC7180"/>
    <w:rsid w:val="00DC74C0"/>
    <w:rsid w:val="00DC7C9C"/>
    <w:rsid w:val="00DD0104"/>
    <w:rsid w:val="00DD03D5"/>
    <w:rsid w:val="00DD063D"/>
    <w:rsid w:val="00DD185C"/>
    <w:rsid w:val="00DD1F57"/>
    <w:rsid w:val="00DD3BE6"/>
    <w:rsid w:val="00DD3D69"/>
    <w:rsid w:val="00DD4D9E"/>
    <w:rsid w:val="00DD5C48"/>
    <w:rsid w:val="00DD6468"/>
    <w:rsid w:val="00DD6CD6"/>
    <w:rsid w:val="00DD74FD"/>
    <w:rsid w:val="00DD7AC9"/>
    <w:rsid w:val="00DE000D"/>
    <w:rsid w:val="00DE02AF"/>
    <w:rsid w:val="00DE0824"/>
    <w:rsid w:val="00DE0A5B"/>
    <w:rsid w:val="00DE0A7F"/>
    <w:rsid w:val="00DE171A"/>
    <w:rsid w:val="00DE1B76"/>
    <w:rsid w:val="00DE1BCB"/>
    <w:rsid w:val="00DE1CCE"/>
    <w:rsid w:val="00DE281F"/>
    <w:rsid w:val="00DE2DF8"/>
    <w:rsid w:val="00DE2E56"/>
    <w:rsid w:val="00DE2EAA"/>
    <w:rsid w:val="00DE2F8D"/>
    <w:rsid w:val="00DE355D"/>
    <w:rsid w:val="00DE4347"/>
    <w:rsid w:val="00DE50AC"/>
    <w:rsid w:val="00DE5E99"/>
    <w:rsid w:val="00DE6133"/>
    <w:rsid w:val="00DE6184"/>
    <w:rsid w:val="00DE649A"/>
    <w:rsid w:val="00DE6728"/>
    <w:rsid w:val="00DE6B99"/>
    <w:rsid w:val="00DE744A"/>
    <w:rsid w:val="00DE7519"/>
    <w:rsid w:val="00DF034E"/>
    <w:rsid w:val="00DF0986"/>
    <w:rsid w:val="00DF1279"/>
    <w:rsid w:val="00DF19A7"/>
    <w:rsid w:val="00DF1C67"/>
    <w:rsid w:val="00DF1F05"/>
    <w:rsid w:val="00DF2A3A"/>
    <w:rsid w:val="00DF3533"/>
    <w:rsid w:val="00DF3A40"/>
    <w:rsid w:val="00DF3B1B"/>
    <w:rsid w:val="00DF4321"/>
    <w:rsid w:val="00DF47CC"/>
    <w:rsid w:val="00DF500E"/>
    <w:rsid w:val="00DF552C"/>
    <w:rsid w:val="00DF55D1"/>
    <w:rsid w:val="00DF5AA3"/>
    <w:rsid w:val="00DF5E59"/>
    <w:rsid w:val="00DF6A99"/>
    <w:rsid w:val="00DF6FDC"/>
    <w:rsid w:val="00DF7D8B"/>
    <w:rsid w:val="00DF7FF8"/>
    <w:rsid w:val="00E00109"/>
    <w:rsid w:val="00E00B5D"/>
    <w:rsid w:val="00E00C41"/>
    <w:rsid w:val="00E01528"/>
    <w:rsid w:val="00E01DE0"/>
    <w:rsid w:val="00E027B4"/>
    <w:rsid w:val="00E027DF"/>
    <w:rsid w:val="00E02E7E"/>
    <w:rsid w:val="00E02EDF"/>
    <w:rsid w:val="00E0347C"/>
    <w:rsid w:val="00E03F26"/>
    <w:rsid w:val="00E0495D"/>
    <w:rsid w:val="00E04CDF"/>
    <w:rsid w:val="00E04F7C"/>
    <w:rsid w:val="00E0567E"/>
    <w:rsid w:val="00E05C47"/>
    <w:rsid w:val="00E060AA"/>
    <w:rsid w:val="00E07A15"/>
    <w:rsid w:val="00E07F61"/>
    <w:rsid w:val="00E1081F"/>
    <w:rsid w:val="00E10A74"/>
    <w:rsid w:val="00E10B2B"/>
    <w:rsid w:val="00E11153"/>
    <w:rsid w:val="00E118E8"/>
    <w:rsid w:val="00E125AB"/>
    <w:rsid w:val="00E1281F"/>
    <w:rsid w:val="00E12CC0"/>
    <w:rsid w:val="00E132D7"/>
    <w:rsid w:val="00E14179"/>
    <w:rsid w:val="00E14250"/>
    <w:rsid w:val="00E1466A"/>
    <w:rsid w:val="00E14D20"/>
    <w:rsid w:val="00E16890"/>
    <w:rsid w:val="00E16BB9"/>
    <w:rsid w:val="00E16D8E"/>
    <w:rsid w:val="00E178EB"/>
    <w:rsid w:val="00E202E2"/>
    <w:rsid w:val="00E206F0"/>
    <w:rsid w:val="00E20930"/>
    <w:rsid w:val="00E20EA5"/>
    <w:rsid w:val="00E21DF6"/>
    <w:rsid w:val="00E2225E"/>
    <w:rsid w:val="00E22281"/>
    <w:rsid w:val="00E22301"/>
    <w:rsid w:val="00E2446B"/>
    <w:rsid w:val="00E244F2"/>
    <w:rsid w:val="00E248C7"/>
    <w:rsid w:val="00E24B5E"/>
    <w:rsid w:val="00E24BEF"/>
    <w:rsid w:val="00E25867"/>
    <w:rsid w:val="00E25AD5"/>
    <w:rsid w:val="00E25AF0"/>
    <w:rsid w:val="00E25D27"/>
    <w:rsid w:val="00E26574"/>
    <w:rsid w:val="00E27585"/>
    <w:rsid w:val="00E300AB"/>
    <w:rsid w:val="00E30C58"/>
    <w:rsid w:val="00E30ED5"/>
    <w:rsid w:val="00E316F6"/>
    <w:rsid w:val="00E319FB"/>
    <w:rsid w:val="00E31B66"/>
    <w:rsid w:val="00E32A24"/>
    <w:rsid w:val="00E3364C"/>
    <w:rsid w:val="00E33844"/>
    <w:rsid w:val="00E340FC"/>
    <w:rsid w:val="00E34122"/>
    <w:rsid w:val="00E348BE"/>
    <w:rsid w:val="00E356D5"/>
    <w:rsid w:val="00E356EF"/>
    <w:rsid w:val="00E35E0E"/>
    <w:rsid w:val="00E362F2"/>
    <w:rsid w:val="00E36F61"/>
    <w:rsid w:val="00E37510"/>
    <w:rsid w:val="00E37ED7"/>
    <w:rsid w:val="00E37FF6"/>
    <w:rsid w:val="00E4069E"/>
    <w:rsid w:val="00E408A6"/>
    <w:rsid w:val="00E40A8B"/>
    <w:rsid w:val="00E411BB"/>
    <w:rsid w:val="00E41387"/>
    <w:rsid w:val="00E41A28"/>
    <w:rsid w:val="00E42377"/>
    <w:rsid w:val="00E42C2D"/>
    <w:rsid w:val="00E432A3"/>
    <w:rsid w:val="00E44CCB"/>
    <w:rsid w:val="00E4523B"/>
    <w:rsid w:val="00E45988"/>
    <w:rsid w:val="00E45C77"/>
    <w:rsid w:val="00E47123"/>
    <w:rsid w:val="00E473BE"/>
    <w:rsid w:val="00E47FD8"/>
    <w:rsid w:val="00E501CB"/>
    <w:rsid w:val="00E50356"/>
    <w:rsid w:val="00E505B8"/>
    <w:rsid w:val="00E5089B"/>
    <w:rsid w:val="00E50A45"/>
    <w:rsid w:val="00E5104B"/>
    <w:rsid w:val="00E514DD"/>
    <w:rsid w:val="00E51814"/>
    <w:rsid w:val="00E52C68"/>
    <w:rsid w:val="00E52CBF"/>
    <w:rsid w:val="00E531F3"/>
    <w:rsid w:val="00E5331D"/>
    <w:rsid w:val="00E53447"/>
    <w:rsid w:val="00E538CF"/>
    <w:rsid w:val="00E53C84"/>
    <w:rsid w:val="00E5467F"/>
    <w:rsid w:val="00E55A74"/>
    <w:rsid w:val="00E5666A"/>
    <w:rsid w:val="00E567BC"/>
    <w:rsid w:val="00E5692C"/>
    <w:rsid w:val="00E56A5B"/>
    <w:rsid w:val="00E56F5F"/>
    <w:rsid w:val="00E575D9"/>
    <w:rsid w:val="00E57956"/>
    <w:rsid w:val="00E607B5"/>
    <w:rsid w:val="00E60BD0"/>
    <w:rsid w:val="00E6107F"/>
    <w:rsid w:val="00E62193"/>
    <w:rsid w:val="00E6264D"/>
    <w:rsid w:val="00E6278F"/>
    <w:rsid w:val="00E629CD"/>
    <w:rsid w:val="00E62A82"/>
    <w:rsid w:val="00E62D02"/>
    <w:rsid w:val="00E6358D"/>
    <w:rsid w:val="00E63FB0"/>
    <w:rsid w:val="00E64048"/>
    <w:rsid w:val="00E641F7"/>
    <w:rsid w:val="00E64B26"/>
    <w:rsid w:val="00E655F5"/>
    <w:rsid w:val="00E65A38"/>
    <w:rsid w:val="00E65B12"/>
    <w:rsid w:val="00E6621A"/>
    <w:rsid w:val="00E669B1"/>
    <w:rsid w:val="00E66EB9"/>
    <w:rsid w:val="00E67AC7"/>
    <w:rsid w:val="00E704BE"/>
    <w:rsid w:val="00E709CB"/>
    <w:rsid w:val="00E717BB"/>
    <w:rsid w:val="00E718EE"/>
    <w:rsid w:val="00E71B53"/>
    <w:rsid w:val="00E730CF"/>
    <w:rsid w:val="00E73E69"/>
    <w:rsid w:val="00E74563"/>
    <w:rsid w:val="00E746F0"/>
    <w:rsid w:val="00E75191"/>
    <w:rsid w:val="00E75265"/>
    <w:rsid w:val="00E75309"/>
    <w:rsid w:val="00E75410"/>
    <w:rsid w:val="00E75F40"/>
    <w:rsid w:val="00E762A3"/>
    <w:rsid w:val="00E763C5"/>
    <w:rsid w:val="00E766EA"/>
    <w:rsid w:val="00E7699B"/>
    <w:rsid w:val="00E769C2"/>
    <w:rsid w:val="00E77312"/>
    <w:rsid w:val="00E773D3"/>
    <w:rsid w:val="00E77E37"/>
    <w:rsid w:val="00E8160C"/>
    <w:rsid w:val="00E81F83"/>
    <w:rsid w:val="00E81F8D"/>
    <w:rsid w:val="00E82807"/>
    <w:rsid w:val="00E82D5C"/>
    <w:rsid w:val="00E850EC"/>
    <w:rsid w:val="00E8566B"/>
    <w:rsid w:val="00E86284"/>
    <w:rsid w:val="00E86459"/>
    <w:rsid w:val="00E87D8B"/>
    <w:rsid w:val="00E87E74"/>
    <w:rsid w:val="00E90A62"/>
    <w:rsid w:val="00E9204A"/>
    <w:rsid w:val="00E92341"/>
    <w:rsid w:val="00E924F4"/>
    <w:rsid w:val="00E93519"/>
    <w:rsid w:val="00E935ED"/>
    <w:rsid w:val="00E938E8"/>
    <w:rsid w:val="00E94BA5"/>
    <w:rsid w:val="00E94CBA"/>
    <w:rsid w:val="00E94CC2"/>
    <w:rsid w:val="00E956E3"/>
    <w:rsid w:val="00E962FB"/>
    <w:rsid w:val="00E96B60"/>
    <w:rsid w:val="00E97DC8"/>
    <w:rsid w:val="00EA008D"/>
    <w:rsid w:val="00EA055C"/>
    <w:rsid w:val="00EA077D"/>
    <w:rsid w:val="00EA1F74"/>
    <w:rsid w:val="00EA2373"/>
    <w:rsid w:val="00EA26D2"/>
    <w:rsid w:val="00EA2D07"/>
    <w:rsid w:val="00EA3488"/>
    <w:rsid w:val="00EA3852"/>
    <w:rsid w:val="00EA38DB"/>
    <w:rsid w:val="00EA492C"/>
    <w:rsid w:val="00EA4CBA"/>
    <w:rsid w:val="00EA57C7"/>
    <w:rsid w:val="00EA6946"/>
    <w:rsid w:val="00EA753E"/>
    <w:rsid w:val="00EA76F4"/>
    <w:rsid w:val="00EA7DA4"/>
    <w:rsid w:val="00EA7DFD"/>
    <w:rsid w:val="00EB02EF"/>
    <w:rsid w:val="00EB1648"/>
    <w:rsid w:val="00EB1C7C"/>
    <w:rsid w:val="00EB1D2C"/>
    <w:rsid w:val="00EB1F25"/>
    <w:rsid w:val="00EB20EB"/>
    <w:rsid w:val="00EB23F2"/>
    <w:rsid w:val="00EB2EF1"/>
    <w:rsid w:val="00EB394E"/>
    <w:rsid w:val="00EB3E61"/>
    <w:rsid w:val="00EB4349"/>
    <w:rsid w:val="00EB43B1"/>
    <w:rsid w:val="00EB6747"/>
    <w:rsid w:val="00EB6C4F"/>
    <w:rsid w:val="00EB71B5"/>
    <w:rsid w:val="00EB7423"/>
    <w:rsid w:val="00EB754D"/>
    <w:rsid w:val="00EB7600"/>
    <w:rsid w:val="00EB7DA0"/>
    <w:rsid w:val="00EC0F20"/>
    <w:rsid w:val="00EC13FE"/>
    <w:rsid w:val="00EC19FA"/>
    <w:rsid w:val="00EC1A6B"/>
    <w:rsid w:val="00EC1E77"/>
    <w:rsid w:val="00EC2279"/>
    <w:rsid w:val="00EC27E9"/>
    <w:rsid w:val="00EC2BB7"/>
    <w:rsid w:val="00EC33C5"/>
    <w:rsid w:val="00EC3CD3"/>
    <w:rsid w:val="00EC42B3"/>
    <w:rsid w:val="00EC437B"/>
    <w:rsid w:val="00EC4EC1"/>
    <w:rsid w:val="00EC6CA2"/>
    <w:rsid w:val="00EC6E1C"/>
    <w:rsid w:val="00EC71CF"/>
    <w:rsid w:val="00EC7562"/>
    <w:rsid w:val="00EC78A5"/>
    <w:rsid w:val="00EC78B3"/>
    <w:rsid w:val="00EC78DF"/>
    <w:rsid w:val="00EC7CAC"/>
    <w:rsid w:val="00ED05C3"/>
    <w:rsid w:val="00ED064F"/>
    <w:rsid w:val="00ED13EC"/>
    <w:rsid w:val="00ED174B"/>
    <w:rsid w:val="00ED223B"/>
    <w:rsid w:val="00ED2A8B"/>
    <w:rsid w:val="00ED2F00"/>
    <w:rsid w:val="00ED3437"/>
    <w:rsid w:val="00ED3BE7"/>
    <w:rsid w:val="00ED4019"/>
    <w:rsid w:val="00ED4499"/>
    <w:rsid w:val="00ED4CF7"/>
    <w:rsid w:val="00ED68AE"/>
    <w:rsid w:val="00ED6AF7"/>
    <w:rsid w:val="00ED75C4"/>
    <w:rsid w:val="00EE13DD"/>
    <w:rsid w:val="00EE167C"/>
    <w:rsid w:val="00EE1831"/>
    <w:rsid w:val="00EE1A6B"/>
    <w:rsid w:val="00EE1B6A"/>
    <w:rsid w:val="00EE1EC7"/>
    <w:rsid w:val="00EE28EC"/>
    <w:rsid w:val="00EE2E47"/>
    <w:rsid w:val="00EE366D"/>
    <w:rsid w:val="00EE3992"/>
    <w:rsid w:val="00EE3A3D"/>
    <w:rsid w:val="00EE3D58"/>
    <w:rsid w:val="00EE44B0"/>
    <w:rsid w:val="00EE4781"/>
    <w:rsid w:val="00EE49C9"/>
    <w:rsid w:val="00EE4B34"/>
    <w:rsid w:val="00EE541A"/>
    <w:rsid w:val="00EE549C"/>
    <w:rsid w:val="00EE5AA5"/>
    <w:rsid w:val="00EE604A"/>
    <w:rsid w:val="00EE6D16"/>
    <w:rsid w:val="00EE781A"/>
    <w:rsid w:val="00EE7FFB"/>
    <w:rsid w:val="00EF006B"/>
    <w:rsid w:val="00EF0952"/>
    <w:rsid w:val="00EF0C4C"/>
    <w:rsid w:val="00EF0CF9"/>
    <w:rsid w:val="00EF0F22"/>
    <w:rsid w:val="00EF1487"/>
    <w:rsid w:val="00EF2049"/>
    <w:rsid w:val="00EF289A"/>
    <w:rsid w:val="00EF2B7C"/>
    <w:rsid w:val="00EF2E83"/>
    <w:rsid w:val="00EF34D6"/>
    <w:rsid w:val="00EF3E5E"/>
    <w:rsid w:val="00EF4121"/>
    <w:rsid w:val="00EF4326"/>
    <w:rsid w:val="00EF4443"/>
    <w:rsid w:val="00EF455E"/>
    <w:rsid w:val="00EF5387"/>
    <w:rsid w:val="00EF6B9C"/>
    <w:rsid w:val="00EF6BAD"/>
    <w:rsid w:val="00EF7C1D"/>
    <w:rsid w:val="00F009C3"/>
    <w:rsid w:val="00F023E1"/>
    <w:rsid w:val="00F0240A"/>
    <w:rsid w:val="00F026CE"/>
    <w:rsid w:val="00F02D4C"/>
    <w:rsid w:val="00F02DB4"/>
    <w:rsid w:val="00F02FE1"/>
    <w:rsid w:val="00F04593"/>
    <w:rsid w:val="00F04804"/>
    <w:rsid w:val="00F04A8D"/>
    <w:rsid w:val="00F050F0"/>
    <w:rsid w:val="00F05B55"/>
    <w:rsid w:val="00F074A9"/>
    <w:rsid w:val="00F07644"/>
    <w:rsid w:val="00F10467"/>
    <w:rsid w:val="00F10B45"/>
    <w:rsid w:val="00F10D23"/>
    <w:rsid w:val="00F10E72"/>
    <w:rsid w:val="00F10E85"/>
    <w:rsid w:val="00F119B6"/>
    <w:rsid w:val="00F11A0B"/>
    <w:rsid w:val="00F12D3D"/>
    <w:rsid w:val="00F1337A"/>
    <w:rsid w:val="00F13605"/>
    <w:rsid w:val="00F13632"/>
    <w:rsid w:val="00F13D90"/>
    <w:rsid w:val="00F142AB"/>
    <w:rsid w:val="00F143FE"/>
    <w:rsid w:val="00F145E5"/>
    <w:rsid w:val="00F1479A"/>
    <w:rsid w:val="00F14C15"/>
    <w:rsid w:val="00F14D22"/>
    <w:rsid w:val="00F1513F"/>
    <w:rsid w:val="00F1588F"/>
    <w:rsid w:val="00F164C2"/>
    <w:rsid w:val="00F16B51"/>
    <w:rsid w:val="00F173D2"/>
    <w:rsid w:val="00F17B7C"/>
    <w:rsid w:val="00F17E50"/>
    <w:rsid w:val="00F20A42"/>
    <w:rsid w:val="00F20E28"/>
    <w:rsid w:val="00F21990"/>
    <w:rsid w:val="00F21BC7"/>
    <w:rsid w:val="00F21D4D"/>
    <w:rsid w:val="00F2214B"/>
    <w:rsid w:val="00F223BB"/>
    <w:rsid w:val="00F2379B"/>
    <w:rsid w:val="00F23BFE"/>
    <w:rsid w:val="00F24973"/>
    <w:rsid w:val="00F25BF8"/>
    <w:rsid w:val="00F26150"/>
    <w:rsid w:val="00F26464"/>
    <w:rsid w:val="00F277D9"/>
    <w:rsid w:val="00F27B54"/>
    <w:rsid w:val="00F301B0"/>
    <w:rsid w:val="00F30267"/>
    <w:rsid w:val="00F315FC"/>
    <w:rsid w:val="00F3236D"/>
    <w:rsid w:val="00F32493"/>
    <w:rsid w:val="00F32DCA"/>
    <w:rsid w:val="00F3314E"/>
    <w:rsid w:val="00F33B50"/>
    <w:rsid w:val="00F33C95"/>
    <w:rsid w:val="00F33E8E"/>
    <w:rsid w:val="00F34434"/>
    <w:rsid w:val="00F345D7"/>
    <w:rsid w:val="00F35FCC"/>
    <w:rsid w:val="00F37005"/>
    <w:rsid w:val="00F402E6"/>
    <w:rsid w:val="00F407A9"/>
    <w:rsid w:val="00F42182"/>
    <w:rsid w:val="00F42D81"/>
    <w:rsid w:val="00F43263"/>
    <w:rsid w:val="00F4340B"/>
    <w:rsid w:val="00F43CE7"/>
    <w:rsid w:val="00F440FD"/>
    <w:rsid w:val="00F44226"/>
    <w:rsid w:val="00F44B38"/>
    <w:rsid w:val="00F44D9D"/>
    <w:rsid w:val="00F44E34"/>
    <w:rsid w:val="00F45395"/>
    <w:rsid w:val="00F453EE"/>
    <w:rsid w:val="00F45A80"/>
    <w:rsid w:val="00F45B3E"/>
    <w:rsid w:val="00F46759"/>
    <w:rsid w:val="00F467E2"/>
    <w:rsid w:val="00F46896"/>
    <w:rsid w:val="00F473C1"/>
    <w:rsid w:val="00F47BBC"/>
    <w:rsid w:val="00F47D0A"/>
    <w:rsid w:val="00F47FA4"/>
    <w:rsid w:val="00F47FF2"/>
    <w:rsid w:val="00F50C72"/>
    <w:rsid w:val="00F51517"/>
    <w:rsid w:val="00F515FD"/>
    <w:rsid w:val="00F5291E"/>
    <w:rsid w:val="00F53370"/>
    <w:rsid w:val="00F54311"/>
    <w:rsid w:val="00F548FB"/>
    <w:rsid w:val="00F54C9B"/>
    <w:rsid w:val="00F5511B"/>
    <w:rsid w:val="00F55AFF"/>
    <w:rsid w:val="00F55F1F"/>
    <w:rsid w:val="00F56200"/>
    <w:rsid w:val="00F5666A"/>
    <w:rsid w:val="00F56867"/>
    <w:rsid w:val="00F570AF"/>
    <w:rsid w:val="00F5718D"/>
    <w:rsid w:val="00F572A8"/>
    <w:rsid w:val="00F57FAE"/>
    <w:rsid w:val="00F6101F"/>
    <w:rsid w:val="00F611A3"/>
    <w:rsid w:val="00F615D0"/>
    <w:rsid w:val="00F6166A"/>
    <w:rsid w:val="00F6183C"/>
    <w:rsid w:val="00F6196C"/>
    <w:rsid w:val="00F6263C"/>
    <w:rsid w:val="00F62C8E"/>
    <w:rsid w:val="00F62EC4"/>
    <w:rsid w:val="00F6421F"/>
    <w:rsid w:val="00F64662"/>
    <w:rsid w:val="00F64C98"/>
    <w:rsid w:val="00F65222"/>
    <w:rsid w:val="00F675B1"/>
    <w:rsid w:val="00F67EF9"/>
    <w:rsid w:val="00F706A6"/>
    <w:rsid w:val="00F7086A"/>
    <w:rsid w:val="00F70BEA"/>
    <w:rsid w:val="00F70F44"/>
    <w:rsid w:val="00F71677"/>
    <w:rsid w:val="00F71A84"/>
    <w:rsid w:val="00F71C0A"/>
    <w:rsid w:val="00F71FF4"/>
    <w:rsid w:val="00F729AC"/>
    <w:rsid w:val="00F72E05"/>
    <w:rsid w:val="00F730EA"/>
    <w:rsid w:val="00F733AD"/>
    <w:rsid w:val="00F73514"/>
    <w:rsid w:val="00F73B94"/>
    <w:rsid w:val="00F742A8"/>
    <w:rsid w:val="00F74791"/>
    <w:rsid w:val="00F7555D"/>
    <w:rsid w:val="00F75849"/>
    <w:rsid w:val="00F75BE9"/>
    <w:rsid w:val="00F76047"/>
    <w:rsid w:val="00F768A8"/>
    <w:rsid w:val="00F76C6E"/>
    <w:rsid w:val="00F775C7"/>
    <w:rsid w:val="00F80046"/>
    <w:rsid w:val="00F80B4D"/>
    <w:rsid w:val="00F815AF"/>
    <w:rsid w:val="00F81811"/>
    <w:rsid w:val="00F824AC"/>
    <w:rsid w:val="00F82E1E"/>
    <w:rsid w:val="00F834A9"/>
    <w:rsid w:val="00F83692"/>
    <w:rsid w:val="00F837CA"/>
    <w:rsid w:val="00F8499B"/>
    <w:rsid w:val="00F85216"/>
    <w:rsid w:val="00F85AFE"/>
    <w:rsid w:val="00F861A1"/>
    <w:rsid w:val="00F86414"/>
    <w:rsid w:val="00F86771"/>
    <w:rsid w:val="00F867C4"/>
    <w:rsid w:val="00F86973"/>
    <w:rsid w:val="00F87312"/>
    <w:rsid w:val="00F87452"/>
    <w:rsid w:val="00F87A14"/>
    <w:rsid w:val="00F87CB5"/>
    <w:rsid w:val="00F87FA3"/>
    <w:rsid w:val="00F900D4"/>
    <w:rsid w:val="00F90247"/>
    <w:rsid w:val="00F910BB"/>
    <w:rsid w:val="00F91124"/>
    <w:rsid w:val="00F91825"/>
    <w:rsid w:val="00F92533"/>
    <w:rsid w:val="00F92BA5"/>
    <w:rsid w:val="00F92CE6"/>
    <w:rsid w:val="00F9303A"/>
    <w:rsid w:val="00F937AE"/>
    <w:rsid w:val="00F940D8"/>
    <w:rsid w:val="00F9448D"/>
    <w:rsid w:val="00F947BC"/>
    <w:rsid w:val="00F948CD"/>
    <w:rsid w:val="00F94E73"/>
    <w:rsid w:val="00F956C1"/>
    <w:rsid w:val="00F96F9E"/>
    <w:rsid w:val="00F97167"/>
    <w:rsid w:val="00F973E6"/>
    <w:rsid w:val="00F97908"/>
    <w:rsid w:val="00FA040F"/>
    <w:rsid w:val="00FA0719"/>
    <w:rsid w:val="00FA0E67"/>
    <w:rsid w:val="00FA1598"/>
    <w:rsid w:val="00FA1A52"/>
    <w:rsid w:val="00FA271B"/>
    <w:rsid w:val="00FA33DC"/>
    <w:rsid w:val="00FA3932"/>
    <w:rsid w:val="00FA3977"/>
    <w:rsid w:val="00FA3ACE"/>
    <w:rsid w:val="00FA3D6A"/>
    <w:rsid w:val="00FA5367"/>
    <w:rsid w:val="00FA58F9"/>
    <w:rsid w:val="00FA5B60"/>
    <w:rsid w:val="00FA5CA2"/>
    <w:rsid w:val="00FA65D1"/>
    <w:rsid w:val="00FA67E2"/>
    <w:rsid w:val="00FA6AD0"/>
    <w:rsid w:val="00FA6FFA"/>
    <w:rsid w:val="00FA7A64"/>
    <w:rsid w:val="00FB0A87"/>
    <w:rsid w:val="00FB0B53"/>
    <w:rsid w:val="00FB0BB5"/>
    <w:rsid w:val="00FB0FE7"/>
    <w:rsid w:val="00FB1381"/>
    <w:rsid w:val="00FB25A9"/>
    <w:rsid w:val="00FB287C"/>
    <w:rsid w:val="00FB2BD1"/>
    <w:rsid w:val="00FB34D2"/>
    <w:rsid w:val="00FB385A"/>
    <w:rsid w:val="00FB405A"/>
    <w:rsid w:val="00FB5086"/>
    <w:rsid w:val="00FB5B8B"/>
    <w:rsid w:val="00FB6C40"/>
    <w:rsid w:val="00FB7434"/>
    <w:rsid w:val="00FB7CCD"/>
    <w:rsid w:val="00FC0254"/>
    <w:rsid w:val="00FC05F2"/>
    <w:rsid w:val="00FC0658"/>
    <w:rsid w:val="00FC0BC0"/>
    <w:rsid w:val="00FC0BE1"/>
    <w:rsid w:val="00FC17C5"/>
    <w:rsid w:val="00FC2115"/>
    <w:rsid w:val="00FC21FE"/>
    <w:rsid w:val="00FC23AB"/>
    <w:rsid w:val="00FC34E3"/>
    <w:rsid w:val="00FC37B8"/>
    <w:rsid w:val="00FC3AAD"/>
    <w:rsid w:val="00FC3D1C"/>
    <w:rsid w:val="00FC48EB"/>
    <w:rsid w:val="00FC559A"/>
    <w:rsid w:val="00FC68A6"/>
    <w:rsid w:val="00FC7100"/>
    <w:rsid w:val="00FC73FD"/>
    <w:rsid w:val="00FC7AA3"/>
    <w:rsid w:val="00FC7EDB"/>
    <w:rsid w:val="00FC7EF1"/>
    <w:rsid w:val="00FD04ED"/>
    <w:rsid w:val="00FD0B5E"/>
    <w:rsid w:val="00FD14B8"/>
    <w:rsid w:val="00FD15C8"/>
    <w:rsid w:val="00FD1BDD"/>
    <w:rsid w:val="00FD225E"/>
    <w:rsid w:val="00FD2A3A"/>
    <w:rsid w:val="00FD32B7"/>
    <w:rsid w:val="00FD3BF7"/>
    <w:rsid w:val="00FD3CCF"/>
    <w:rsid w:val="00FD42EE"/>
    <w:rsid w:val="00FD4374"/>
    <w:rsid w:val="00FD447B"/>
    <w:rsid w:val="00FD4DF5"/>
    <w:rsid w:val="00FD57E6"/>
    <w:rsid w:val="00FD6CFB"/>
    <w:rsid w:val="00FD7996"/>
    <w:rsid w:val="00FE186B"/>
    <w:rsid w:val="00FE1B31"/>
    <w:rsid w:val="00FE1DF8"/>
    <w:rsid w:val="00FE27A9"/>
    <w:rsid w:val="00FE31FD"/>
    <w:rsid w:val="00FE34CE"/>
    <w:rsid w:val="00FE3675"/>
    <w:rsid w:val="00FE38F6"/>
    <w:rsid w:val="00FE3B62"/>
    <w:rsid w:val="00FE3EDC"/>
    <w:rsid w:val="00FE471D"/>
    <w:rsid w:val="00FE486B"/>
    <w:rsid w:val="00FE536F"/>
    <w:rsid w:val="00FE6349"/>
    <w:rsid w:val="00FE6FF0"/>
    <w:rsid w:val="00FE7017"/>
    <w:rsid w:val="00FE707F"/>
    <w:rsid w:val="00FE7C5E"/>
    <w:rsid w:val="00FF0EC8"/>
    <w:rsid w:val="00FF12E3"/>
    <w:rsid w:val="00FF15A3"/>
    <w:rsid w:val="00FF1D21"/>
    <w:rsid w:val="00FF20F1"/>
    <w:rsid w:val="00FF2392"/>
    <w:rsid w:val="00FF30C2"/>
    <w:rsid w:val="00FF470E"/>
    <w:rsid w:val="00FF4B67"/>
    <w:rsid w:val="00FF5CE0"/>
    <w:rsid w:val="00FF5F27"/>
    <w:rsid w:val="00FF6055"/>
    <w:rsid w:val="00FF6CB1"/>
    <w:rsid w:val="00FF7ADB"/>
    <w:rsid w:val="00FF7B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1C53"/>
  <w15:docId w15:val="{57B7C6D6-59E8-4BAE-ADE4-F0077023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C27"/>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F92533"/>
    <w:pPr>
      <w:keepNext/>
      <w:keepLines/>
      <w:numPr>
        <w:numId w:val="4"/>
      </w:numPr>
      <w:ind w:left="0"/>
      <w:outlineLvl w:val="0"/>
    </w:pPr>
    <w:rPr>
      <w:rFonts w:eastAsiaTheme="majorEastAsia" w:cstheme="majorBidi"/>
      <w:b/>
      <w:bCs/>
      <w:sz w:val="32"/>
      <w:szCs w:val="28"/>
    </w:rPr>
  </w:style>
  <w:style w:type="paragraph" w:styleId="Heading2">
    <w:name w:val="heading 2"/>
    <w:aliases w:val="Tiểu mục 1"/>
    <w:basedOn w:val="Normal"/>
    <w:next w:val="Normal"/>
    <w:link w:val="Heading2Char"/>
    <w:uiPriority w:val="9"/>
    <w:unhideWhenUsed/>
    <w:qFormat/>
    <w:rsid w:val="006D0CAA"/>
    <w:pPr>
      <w:keepNext/>
      <w:keepLines/>
      <w:numPr>
        <w:ilvl w:val="1"/>
        <w:numId w:val="4"/>
      </w:numPr>
      <w:spacing w:before="240" w:after="240" w:line="360" w:lineRule="auto"/>
      <w:ind w:left="578" w:hanging="578"/>
      <w:outlineLvl w:val="1"/>
    </w:pPr>
    <w:rPr>
      <w:rFonts w:eastAsiaTheme="majorEastAsia" w:cstheme="majorBidi"/>
      <w:b/>
      <w:bCs/>
      <w:sz w:val="28"/>
      <w:szCs w:val="26"/>
    </w:rPr>
  </w:style>
  <w:style w:type="paragraph" w:styleId="Heading3">
    <w:name w:val="heading 3"/>
    <w:aliases w:val="Tiểu mục 2"/>
    <w:basedOn w:val="Normal"/>
    <w:next w:val="Normal"/>
    <w:link w:val="Heading3Char"/>
    <w:uiPriority w:val="9"/>
    <w:unhideWhenUsed/>
    <w:qFormat/>
    <w:rsid w:val="006D0CAA"/>
    <w:pPr>
      <w:keepNext/>
      <w:keepLines/>
      <w:numPr>
        <w:ilvl w:val="2"/>
        <w:numId w:val="4"/>
      </w:numPr>
      <w:spacing w:before="240" w:after="240" w:line="360" w:lineRule="auto"/>
      <w:outlineLvl w:val="2"/>
    </w:pPr>
    <w:rPr>
      <w:rFonts w:eastAsiaTheme="majorEastAsia" w:cstheme="majorBidi"/>
      <w:b/>
      <w:bCs/>
      <w:i/>
      <w:sz w:val="28"/>
    </w:rPr>
  </w:style>
  <w:style w:type="paragraph" w:styleId="Heading4">
    <w:name w:val="heading 4"/>
    <w:aliases w:val="Tiểu mục 3"/>
    <w:basedOn w:val="Normal"/>
    <w:next w:val="Normal"/>
    <w:link w:val="Heading4Char"/>
    <w:uiPriority w:val="9"/>
    <w:unhideWhenUsed/>
    <w:qFormat/>
    <w:rsid w:val="006D0CAA"/>
    <w:pPr>
      <w:keepNext/>
      <w:keepLines/>
      <w:numPr>
        <w:ilvl w:val="3"/>
        <w:numId w:val="4"/>
      </w:numPr>
      <w:spacing w:before="240" w:after="240" w:line="360" w:lineRule="auto"/>
      <w:ind w:left="862" w:hanging="862"/>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A34F9F"/>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34F9F"/>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34F9F"/>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34F9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4F9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97044C"/>
    <w:pPr>
      <w:tabs>
        <w:tab w:val="center" w:pos="6379"/>
      </w:tabs>
      <w:spacing w:before="240" w:after="240"/>
      <w:jc w:val="center"/>
    </w:pPr>
    <w:rPr>
      <w:b/>
      <w:sz w:val="32"/>
      <w:szCs w:val="32"/>
    </w:rPr>
  </w:style>
  <w:style w:type="paragraph" w:customStyle="1" w:styleId="Nidungvnbn">
    <w:name w:val="Nội dung văn bản"/>
    <w:basedOn w:val="Normal"/>
    <w:link w:val="NidungvnbnChar"/>
    <w:qFormat/>
    <w:rsid w:val="00625FEE"/>
    <w:pPr>
      <w:spacing w:before="240" w:after="240" w:line="360" w:lineRule="auto"/>
      <w:ind w:firstLine="720"/>
      <w:contextualSpacing/>
      <w:jc w:val="both"/>
    </w:pPr>
    <w:rPr>
      <w:sz w:val="26"/>
      <w:szCs w:val="26"/>
    </w:rPr>
  </w:style>
  <w:style w:type="character" w:customStyle="1" w:styleId="TiucctrangmuChar">
    <w:name w:val="Tiêu đề các trang mở đầu Char"/>
    <w:basedOn w:val="DefaultParagraphFont"/>
    <w:link w:val="Tiucctrangmu"/>
    <w:rsid w:val="0097044C"/>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25FEE"/>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next w:val="Normal"/>
    <w:link w:val="ChngChar"/>
    <w:rsid w:val="00F17E50"/>
    <w:pPr>
      <w:tabs>
        <w:tab w:val="center" w:pos="6379"/>
      </w:tabs>
      <w:spacing w:line="360" w:lineRule="auto"/>
      <w:outlineLvl w:val="0"/>
    </w:pPr>
    <w:rPr>
      <w:b/>
      <w:sz w:val="32"/>
      <w:szCs w:val="32"/>
    </w:rPr>
  </w:style>
  <w:style w:type="paragraph" w:customStyle="1" w:styleId="Tiumccp1">
    <w:name w:val="Tiểu mục cấp 1"/>
    <w:basedOn w:val="Normal"/>
    <w:link w:val="Tiumccp1Char"/>
    <w:rsid w:val="00F17E50"/>
    <w:pPr>
      <w:tabs>
        <w:tab w:val="center" w:pos="6379"/>
      </w:tabs>
      <w:spacing w:line="360" w:lineRule="auto"/>
      <w:outlineLvl w:val="1"/>
    </w:pPr>
    <w:rPr>
      <w:b/>
      <w:sz w:val="28"/>
      <w:szCs w:val="28"/>
    </w:rPr>
  </w:style>
  <w:style w:type="character" w:customStyle="1" w:styleId="ChngChar">
    <w:name w:val="Chương Char"/>
    <w:basedOn w:val="DefaultParagraphFont"/>
    <w:link w:val="Chng"/>
    <w:rsid w:val="00F17E50"/>
    <w:rPr>
      <w:rFonts w:eastAsia="Times New Roman" w:cs="Times New Roman"/>
      <w:b/>
      <w:sz w:val="32"/>
      <w:szCs w:val="32"/>
    </w:rPr>
  </w:style>
  <w:style w:type="paragraph" w:customStyle="1" w:styleId="Tiumccp2">
    <w:name w:val="Tiểu mục cấp 2"/>
    <w:basedOn w:val="Normal"/>
    <w:link w:val="Tiumccp2Char"/>
    <w:rsid w:val="00371C16"/>
    <w:p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F17E50"/>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371C16"/>
    <w:rPr>
      <w:rFonts w:eastAsia="Times New Roman" w:cs="Times New Roman"/>
      <w:b/>
      <w:i/>
      <w:sz w:val="28"/>
      <w:szCs w:val="26"/>
    </w:rPr>
  </w:style>
  <w:style w:type="character" w:customStyle="1" w:styleId="Heading1Char">
    <w:name w:val="Heading 1 Char"/>
    <w:basedOn w:val="DefaultParagraphFont"/>
    <w:link w:val="Heading1"/>
    <w:uiPriority w:val="9"/>
    <w:rsid w:val="00F92533"/>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1D0E16"/>
    <w:pPr>
      <w:tabs>
        <w:tab w:val="right" w:leader="dot" w:pos="9255"/>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1 Char"/>
    <w:basedOn w:val="DefaultParagraphFont"/>
    <w:link w:val="Heading2"/>
    <w:uiPriority w:val="9"/>
    <w:rsid w:val="006D0CAA"/>
    <w:rPr>
      <w:rFonts w:eastAsiaTheme="majorEastAsia" w:cstheme="majorBidi"/>
      <w:b/>
      <w:bCs/>
      <w:sz w:val="28"/>
      <w:szCs w:val="26"/>
    </w:rPr>
  </w:style>
  <w:style w:type="character" w:customStyle="1" w:styleId="Heading3Char">
    <w:name w:val="Heading 3 Char"/>
    <w:aliases w:val="Tiểu mục 2 Char"/>
    <w:basedOn w:val="DefaultParagraphFont"/>
    <w:link w:val="Heading3"/>
    <w:uiPriority w:val="9"/>
    <w:rsid w:val="006D0CAA"/>
    <w:rPr>
      <w:rFonts w:eastAsiaTheme="majorEastAsia" w:cstheme="majorBidi"/>
      <w:b/>
      <w:bCs/>
      <w:i/>
      <w:sz w:val="28"/>
      <w:szCs w:val="24"/>
    </w:rPr>
  </w:style>
  <w:style w:type="character" w:customStyle="1" w:styleId="Heading4Char">
    <w:name w:val="Heading 4 Char"/>
    <w:aliases w:val="Tiểu mục 3 Char"/>
    <w:basedOn w:val="DefaultParagraphFont"/>
    <w:link w:val="Heading4"/>
    <w:uiPriority w:val="9"/>
    <w:rsid w:val="006D0CAA"/>
    <w:rPr>
      <w:rFonts w:eastAsiaTheme="majorEastAsia" w:cstheme="majorBidi"/>
      <w:b/>
      <w:bCs/>
      <w:iCs/>
      <w:sz w:val="26"/>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05280C"/>
    <w:pPr>
      <w:spacing w:after="200"/>
      <w:jc w:val="center"/>
    </w:pPr>
    <w:rPr>
      <w:bCs/>
      <w:i/>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815B8"/>
    <w:pPr>
      <w:ind w:left="720"/>
      <w:contextualSpacing/>
    </w:pPr>
  </w:style>
  <w:style w:type="character" w:styleId="FollowedHyperlink">
    <w:name w:val="FollowedHyperlink"/>
    <w:basedOn w:val="DefaultParagraphFont"/>
    <w:uiPriority w:val="99"/>
    <w:semiHidden/>
    <w:unhideWhenUsed/>
    <w:rsid w:val="004815B8"/>
    <w:rPr>
      <w:color w:val="800080" w:themeColor="followedHyperlink"/>
      <w:u w:val="single"/>
    </w:rPr>
  </w:style>
  <w:style w:type="character" w:customStyle="1" w:styleId="user-feedbackreason-message">
    <w:name w:val="user-feedback__reason-message"/>
    <w:basedOn w:val="DefaultParagraphFont"/>
    <w:rsid w:val="00573433"/>
  </w:style>
  <w:style w:type="character" w:customStyle="1" w:styleId="ata-controlscomplain-btn">
    <w:name w:val="ata-controls__complain-btn"/>
    <w:basedOn w:val="DefaultParagraphFont"/>
    <w:rsid w:val="00573433"/>
  </w:style>
  <w:style w:type="character" w:styleId="HTMLCode">
    <w:name w:val="HTML Code"/>
    <w:basedOn w:val="DefaultParagraphFont"/>
    <w:uiPriority w:val="99"/>
    <w:semiHidden/>
    <w:unhideWhenUsed/>
    <w:rsid w:val="005D28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D2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D285B"/>
    <w:rPr>
      <w:rFonts w:ascii="Courier New" w:eastAsia="Times New Roman" w:hAnsi="Courier New" w:cs="Courier New"/>
      <w:sz w:val="20"/>
      <w:szCs w:val="20"/>
      <w:lang w:eastAsia="ja-JP"/>
    </w:rPr>
  </w:style>
  <w:style w:type="paragraph" w:styleId="TOCHeading">
    <w:name w:val="TOC Heading"/>
    <w:basedOn w:val="Heading1"/>
    <w:next w:val="Normal"/>
    <w:uiPriority w:val="39"/>
    <w:unhideWhenUsed/>
    <w:qFormat/>
    <w:rsid w:val="00F83692"/>
    <w:pPr>
      <w:spacing w:line="276" w:lineRule="auto"/>
      <w:outlineLvl w:val="9"/>
    </w:pPr>
    <w:rPr>
      <w:lang w:eastAsia="ja-JP"/>
    </w:rPr>
  </w:style>
  <w:style w:type="numbering" w:customStyle="1" w:styleId="Style1">
    <w:name w:val="Style1"/>
    <w:uiPriority w:val="99"/>
    <w:rsid w:val="009D217A"/>
    <w:pPr>
      <w:numPr>
        <w:numId w:val="1"/>
      </w:numPr>
    </w:pPr>
  </w:style>
  <w:style w:type="character" w:customStyle="1" w:styleId="mi">
    <w:name w:val="mi"/>
    <w:basedOn w:val="DefaultParagraphFont"/>
    <w:rsid w:val="00C94859"/>
  </w:style>
  <w:style w:type="character" w:customStyle="1" w:styleId="mo">
    <w:name w:val="mo"/>
    <w:basedOn w:val="DefaultParagraphFont"/>
    <w:rsid w:val="00C94859"/>
  </w:style>
  <w:style w:type="character" w:styleId="PlaceholderText">
    <w:name w:val="Placeholder Text"/>
    <w:basedOn w:val="DefaultParagraphFont"/>
    <w:uiPriority w:val="99"/>
    <w:semiHidden/>
    <w:rsid w:val="007B6151"/>
    <w:rPr>
      <w:color w:val="808080"/>
    </w:rPr>
  </w:style>
  <w:style w:type="numbering" w:customStyle="1" w:styleId="Chuong2">
    <w:name w:val="Chuong2"/>
    <w:uiPriority w:val="99"/>
    <w:rsid w:val="000365CA"/>
    <w:pPr>
      <w:numPr>
        <w:numId w:val="2"/>
      </w:numPr>
    </w:pPr>
  </w:style>
  <w:style w:type="paragraph" w:customStyle="1" w:styleId="TableCaption">
    <w:name w:val="TableCaption"/>
    <w:basedOn w:val="NormalIndent"/>
    <w:qFormat/>
    <w:rsid w:val="002816FB"/>
    <w:pPr>
      <w:widowControl w:val="0"/>
      <w:spacing w:before="120" w:line="360" w:lineRule="auto"/>
      <w:ind w:left="0"/>
      <w:jc w:val="both"/>
    </w:pPr>
    <w:rPr>
      <w:rFonts w:ascii="Tahoma" w:hAnsi="Tahoma" w:cs="Tahoma"/>
      <w:b/>
      <w:bCs/>
      <w:sz w:val="20"/>
      <w:lang w:eastAsia="ar-SA"/>
    </w:rPr>
  </w:style>
  <w:style w:type="paragraph" w:styleId="NormalIndent">
    <w:name w:val="Normal Indent"/>
    <w:basedOn w:val="Normal"/>
    <w:uiPriority w:val="99"/>
    <w:semiHidden/>
    <w:unhideWhenUsed/>
    <w:rsid w:val="002816FB"/>
    <w:pPr>
      <w:ind w:left="720"/>
    </w:pPr>
  </w:style>
  <w:style w:type="paragraph" w:styleId="TOC5">
    <w:name w:val="toc 5"/>
    <w:basedOn w:val="Normal"/>
    <w:next w:val="Normal"/>
    <w:autoRedefine/>
    <w:uiPriority w:val="39"/>
    <w:unhideWhenUsed/>
    <w:rsid w:val="0059751F"/>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59751F"/>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59751F"/>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59751F"/>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59751F"/>
    <w:pPr>
      <w:spacing w:after="100"/>
      <w:ind w:left="1920"/>
    </w:pPr>
    <w:rPr>
      <w:rFonts w:asciiTheme="minorHAnsi" w:eastAsiaTheme="minorEastAsia" w:hAnsiTheme="minorHAnsi" w:cstheme="minorBidi"/>
    </w:rPr>
  </w:style>
  <w:style w:type="character" w:customStyle="1" w:styleId="UnresolvedMention1">
    <w:name w:val="Unresolved Mention1"/>
    <w:basedOn w:val="DefaultParagraphFont"/>
    <w:uiPriority w:val="99"/>
    <w:semiHidden/>
    <w:unhideWhenUsed/>
    <w:rsid w:val="0059751F"/>
    <w:rPr>
      <w:color w:val="605E5C"/>
      <w:shd w:val="clear" w:color="auto" w:fill="E1DFDD"/>
    </w:rPr>
  </w:style>
  <w:style w:type="character" w:customStyle="1" w:styleId="Heading5Char">
    <w:name w:val="Heading 5 Char"/>
    <w:basedOn w:val="DefaultParagraphFont"/>
    <w:link w:val="Heading5"/>
    <w:uiPriority w:val="9"/>
    <w:semiHidden/>
    <w:rsid w:val="00A34F9F"/>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A34F9F"/>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A34F9F"/>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A34F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4F9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961EE"/>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03064">
      <w:bodyDiv w:val="1"/>
      <w:marLeft w:val="0"/>
      <w:marRight w:val="0"/>
      <w:marTop w:val="0"/>
      <w:marBottom w:val="0"/>
      <w:divBdr>
        <w:top w:val="none" w:sz="0" w:space="0" w:color="auto"/>
        <w:left w:val="none" w:sz="0" w:space="0" w:color="auto"/>
        <w:bottom w:val="none" w:sz="0" w:space="0" w:color="auto"/>
        <w:right w:val="none" w:sz="0" w:space="0" w:color="auto"/>
      </w:divBdr>
    </w:div>
    <w:div w:id="36660435">
      <w:bodyDiv w:val="1"/>
      <w:marLeft w:val="0"/>
      <w:marRight w:val="0"/>
      <w:marTop w:val="0"/>
      <w:marBottom w:val="0"/>
      <w:divBdr>
        <w:top w:val="none" w:sz="0" w:space="0" w:color="auto"/>
        <w:left w:val="none" w:sz="0" w:space="0" w:color="auto"/>
        <w:bottom w:val="none" w:sz="0" w:space="0" w:color="auto"/>
        <w:right w:val="none" w:sz="0" w:space="0" w:color="auto"/>
      </w:divBdr>
    </w:div>
    <w:div w:id="53048154">
      <w:bodyDiv w:val="1"/>
      <w:marLeft w:val="0"/>
      <w:marRight w:val="0"/>
      <w:marTop w:val="0"/>
      <w:marBottom w:val="0"/>
      <w:divBdr>
        <w:top w:val="none" w:sz="0" w:space="0" w:color="auto"/>
        <w:left w:val="none" w:sz="0" w:space="0" w:color="auto"/>
        <w:bottom w:val="none" w:sz="0" w:space="0" w:color="auto"/>
        <w:right w:val="none" w:sz="0" w:space="0" w:color="auto"/>
      </w:divBdr>
    </w:div>
    <w:div w:id="60105390">
      <w:bodyDiv w:val="1"/>
      <w:marLeft w:val="0"/>
      <w:marRight w:val="0"/>
      <w:marTop w:val="0"/>
      <w:marBottom w:val="0"/>
      <w:divBdr>
        <w:top w:val="none" w:sz="0" w:space="0" w:color="auto"/>
        <w:left w:val="none" w:sz="0" w:space="0" w:color="auto"/>
        <w:bottom w:val="none" w:sz="0" w:space="0" w:color="auto"/>
        <w:right w:val="none" w:sz="0" w:space="0" w:color="auto"/>
      </w:divBdr>
    </w:div>
    <w:div w:id="90442302">
      <w:bodyDiv w:val="1"/>
      <w:marLeft w:val="0"/>
      <w:marRight w:val="0"/>
      <w:marTop w:val="0"/>
      <w:marBottom w:val="0"/>
      <w:divBdr>
        <w:top w:val="none" w:sz="0" w:space="0" w:color="auto"/>
        <w:left w:val="none" w:sz="0" w:space="0" w:color="auto"/>
        <w:bottom w:val="none" w:sz="0" w:space="0" w:color="auto"/>
        <w:right w:val="none" w:sz="0" w:space="0" w:color="auto"/>
      </w:divBdr>
    </w:div>
    <w:div w:id="103576700">
      <w:bodyDiv w:val="1"/>
      <w:marLeft w:val="0"/>
      <w:marRight w:val="0"/>
      <w:marTop w:val="0"/>
      <w:marBottom w:val="0"/>
      <w:divBdr>
        <w:top w:val="none" w:sz="0" w:space="0" w:color="auto"/>
        <w:left w:val="none" w:sz="0" w:space="0" w:color="auto"/>
        <w:bottom w:val="none" w:sz="0" w:space="0" w:color="auto"/>
        <w:right w:val="none" w:sz="0" w:space="0" w:color="auto"/>
      </w:divBdr>
    </w:div>
    <w:div w:id="112604849">
      <w:bodyDiv w:val="1"/>
      <w:marLeft w:val="0"/>
      <w:marRight w:val="0"/>
      <w:marTop w:val="0"/>
      <w:marBottom w:val="0"/>
      <w:divBdr>
        <w:top w:val="none" w:sz="0" w:space="0" w:color="auto"/>
        <w:left w:val="none" w:sz="0" w:space="0" w:color="auto"/>
        <w:bottom w:val="none" w:sz="0" w:space="0" w:color="auto"/>
        <w:right w:val="none" w:sz="0" w:space="0" w:color="auto"/>
      </w:divBdr>
    </w:div>
    <w:div w:id="112722943">
      <w:bodyDiv w:val="1"/>
      <w:marLeft w:val="0"/>
      <w:marRight w:val="0"/>
      <w:marTop w:val="0"/>
      <w:marBottom w:val="0"/>
      <w:divBdr>
        <w:top w:val="none" w:sz="0" w:space="0" w:color="auto"/>
        <w:left w:val="none" w:sz="0" w:space="0" w:color="auto"/>
        <w:bottom w:val="none" w:sz="0" w:space="0" w:color="auto"/>
        <w:right w:val="none" w:sz="0" w:space="0" w:color="auto"/>
      </w:divBdr>
    </w:div>
    <w:div w:id="142309936">
      <w:bodyDiv w:val="1"/>
      <w:marLeft w:val="0"/>
      <w:marRight w:val="0"/>
      <w:marTop w:val="0"/>
      <w:marBottom w:val="0"/>
      <w:divBdr>
        <w:top w:val="none" w:sz="0" w:space="0" w:color="auto"/>
        <w:left w:val="none" w:sz="0" w:space="0" w:color="auto"/>
        <w:bottom w:val="none" w:sz="0" w:space="0" w:color="auto"/>
        <w:right w:val="none" w:sz="0" w:space="0" w:color="auto"/>
      </w:divBdr>
    </w:div>
    <w:div w:id="206839802">
      <w:bodyDiv w:val="1"/>
      <w:marLeft w:val="0"/>
      <w:marRight w:val="0"/>
      <w:marTop w:val="0"/>
      <w:marBottom w:val="0"/>
      <w:divBdr>
        <w:top w:val="none" w:sz="0" w:space="0" w:color="auto"/>
        <w:left w:val="none" w:sz="0" w:space="0" w:color="auto"/>
        <w:bottom w:val="none" w:sz="0" w:space="0" w:color="auto"/>
        <w:right w:val="none" w:sz="0" w:space="0" w:color="auto"/>
      </w:divBdr>
    </w:div>
    <w:div w:id="212348072">
      <w:bodyDiv w:val="1"/>
      <w:marLeft w:val="0"/>
      <w:marRight w:val="0"/>
      <w:marTop w:val="0"/>
      <w:marBottom w:val="0"/>
      <w:divBdr>
        <w:top w:val="none" w:sz="0" w:space="0" w:color="auto"/>
        <w:left w:val="none" w:sz="0" w:space="0" w:color="auto"/>
        <w:bottom w:val="none" w:sz="0" w:space="0" w:color="auto"/>
        <w:right w:val="none" w:sz="0" w:space="0" w:color="auto"/>
      </w:divBdr>
    </w:div>
    <w:div w:id="217596937">
      <w:bodyDiv w:val="1"/>
      <w:marLeft w:val="0"/>
      <w:marRight w:val="0"/>
      <w:marTop w:val="0"/>
      <w:marBottom w:val="0"/>
      <w:divBdr>
        <w:top w:val="none" w:sz="0" w:space="0" w:color="auto"/>
        <w:left w:val="none" w:sz="0" w:space="0" w:color="auto"/>
        <w:bottom w:val="none" w:sz="0" w:space="0" w:color="auto"/>
        <w:right w:val="none" w:sz="0" w:space="0" w:color="auto"/>
      </w:divBdr>
    </w:div>
    <w:div w:id="235484234">
      <w:bodyDiv w:val="1"/>
      <w:marLeft w:val="0"/>
      <w:marRight w:val="0"/>
      <w:marTop w:val="0"/>
      <w:marBottom w:val="0"/>
      <w:divBdr>
        <w:top w:val="none" w:sz="0" w:space="0" w:color="auto"/>
        <w:left w:val="none" w:sz="0" w:space="0" w:color="auto"/>
        <w:bottom w:val="none" w:sz="0" w:space="0" w:color="auto"/>
        <w:right w:val="none" w:sz="0" w:space="0" w:color="auto"/>
      </w:divBdr>
    </w:div>
    <w:div w:id="245848277">
      <w:bodyDiv w:val="1"/>
      <w:marLeft w:val="0"/>
      <w:marRight w:val="0"/>
      <w:marTop w:val="0"/>
      <w:marBottom w:val="0"/>
      <w:divBdr>
        <w:top w:val="none" w:sz="0" w:space="0" w:color="auto"/>
        <w:left w:val="none" w:sz="0" w:space="0" w:color="auto"/>
        <w:bottom w:val="none" w:sz="0" w:space="0" w:color="auto"/>
        <w:right w:val="none" w:sz="0" w:space="0" w:color="auto"/>
      </w:divBdr>
    </w:div>
    <w:div w:id="257255548">
      <w:bodyDiv w:val="1"/>
      <w:marLeft w:val="0"/>
      <w:marRight w:val="0"/>
      <w:marTop w:val="0"/>
      <w:marBottom w:val="0"/>
      <w:divBdr>
        <w:top w:val="none" w:sz="0" w:space="0" w:color="auto"/>
        <w:left w:val="none" w:sz="0" w:space="0" w:color="auto"/>
        <w:bottom w:val="none" w:sz="0" w:space="0" w:color="auto"/>
        <w:right w:val="none" w:sz="0" w:space="0" w:color="auto"/>
      </w:divBdr>
    </w:div>
    <w:div w:id="278343470">
      <w:bodyDiv w:val="1"/>
      <w:marLeft w:val="0"/>
      <w:marRight w:val="0"/>
      <w:marTop w:val="0"/>
      <w:marBottom w:val="0"/>
      <w:divBdr>
        <w:top w:val="none" w:sz="0" w:space="0" w:color="auto"/>
        <w:left w:val="none" w:sz="0" w:space="0" w:color="auto"/>
        <w:bottom w:val="none" w:sz="0" w:space="0" w:color="auto"/>
        <w:right w:val="none" w:sz="0" w:space="0" w:color="auto"/>
      </w:divBdr>
    </w:div>
    <w:div w:id="328214498">
      <w:bodyDiv w:val="1"/>
      <w:marLeft w:val="0"/>
      <w:marRight w:val="0"/>
      <w:marTop w:val="0"/>
      <w:marBottom w:val="0"/>
      <w:divBdr>
        <w:top w:val="none" w:sz="0" w:space="0" w:color="auto"/>
        <w:left w:val="none" w:sz="0" w:space="0" w:color="auto"/>
        <w:bottom w:val="none" w:sz="0" w:space="0" w:color="auto"/>
        <w:right w:val="none" w:sz="0" w:space="0" w:color="auto"/>
      </w:divBdr>
    </w:div>
    <w:div w:id="377896308">
      <w:bodyDiv w:val="1"/>
      <w:marLeft w:val="0"/>
      <w:marRight w:val="0"/>
      <w:marTop w:val="0"/>
      <w:marBottom w:val="0"/>
      <w:divBdr>
        <w:top w:val="none" w:sz="0" w:space="0" w:color="auto"/>
        <w:left w:val="none" w:sz="0" w:space="0" w:color="auto"/>
        <w:bottom w:val="none" w:sz="0" w:space="0" w:color="auto"/>
        <w:right w:val="none" w:sz="0" w:space="0" w:color="auto"/>
      </w:divBdr>
    </w:div>
    <w:div w:id="379478061">
      <w:bodyDiv w:val="1"/>
      <w:marLeft w:val="0"/>
      <w:marRight w:val="0"/>
      <w:marTop w:val="0"/>
      <w:marBottom w:val="0"/>
      <w:divBdr>
        <w:top w:val="none" w:sz="0" w:space="0" w:color="auto"/>
        <w:left w:val="none" w:sz="0" w:space="0" w:color="auto"/>
        <w:bottom w:val="none" w:sz="0" w:space="0" w:color="auto"/>
        <w:right w:val="none" w:sz="0" w:space="0" w:color="auto"/>
      </w:divBdr>
    </w:div>
    <w:div w:id="414714848">
      <w:bodyDiv w:val="1"/>
      <w:marLeft w:val="0"/>
      <w:marRight w:val="0"/>
      <w:marTop w:val="0"/>
      <w:marBottom w:val="0"/>
      <w:divBdr>
        <w:top w:val="none" w:sz="0" w:space="0" w:color="auto"/>
        <w:left w:val="none" w:sz="0" w:space="0" w:color="auto"/>
        <w:bottom w:val="none" w:sz="0" w:space="0" w:color="auto"/>
        <w:right w:val="none" w:sz="0" w:space="0" w:color="auto"/>
      </w:divBdr>
    </w:div>
    <w:div w:id="446050500">
      <w:bodyDiv w:val="1"/>
      <w:marLeft w:val="0"/>
      <w:marRight w:val="0"/>
      <w:marTop w:val="0"/>
      <w:marBottom w:val="0"/>
      <w:divBdr>
        <w:top w:val="none" w:sz="0" w:space="0" w:color="auto"/>
        <w:left w:val="none" w:sz="0" w:space="0" w:color="auto"/>
        <w:bottom w:val="none" w:sz="0" w:space="0" w:color="auto"/>
        <w:right w:val="none" w:sz="0" w:space="0" w:color="auto"/>
      </w:divBdr>
    </w:div>
    <w:div w:id="452945929">
      <w:bodyDiv w:val="1"/>
      <w:marLeft w:val="0"/>
      <w:marRight w:val="0"/>
      <w:marTop w:val="0"/>
      <w:marBottom w:val="0"/>
      <w:divBdr>
        <w:top w:val="none" w:sz="0" w:space="0" w:color="auto"/>
        <w:left w:val="none" w:sz="0" w:space="0" w:color="auto"/>
        <w:bottom w:val="none" w:sz="0" w:space="0" w:color="auto"/>
        <w:right w:val="none" w:sz="0" w:space="0" w:color="auto"/>
      </w:divBdr>
      <w:divsChild>
        <w:div w:id="1815172713">
          <w:marLeft w:val="0"/>
          <w:marRight w:val="0"/>
          <w:marTop w:val="0"/>
          <w:marBottom w:val="0"/>
          <w:divBdr>
            <w:top w:val="none" w:sz="0" w:space="0" w:color="auto"/>
            <w:left w:val="none" w:sz="0" w:space="0" w:color="auto"/>
            <w:bottom w:val="none" w:sz="0" w:space="0" w:color="auto"/>
            <w:right w:val="none" w:sz="0" w:space="0" w:color="auto"/>
          </w:divBdr>
          <w:divsChild>
            <w:div w:id="1414006063">
              <w:marLeft w:val="0"/>
              <w:marRight w:val="0"/>
              <w:marTop w:val="0"/>
              <w:marBottom w:val="0"/>
              <w:divBdr>
                <w:top w:val="none" w:sz="0" w:space="0" w:color="auto"/>
                <w:left w:val="none" w:sz="0" w:space="0" w:color="auto"/>
                <w:bottom w:val="none" w:sz="0" w:space="0" w:color="auto"/>
                <w:right w:val="none" w:sz="0" w:space="0" w:color="auto"/>
              </w:divBdr>
            </w:div>
            <w:div w:id="1819150426">
              <w:marLeft w:val="0"/>
              <w:marRight w:val="0"/>
              <w:marTop w:val="0"/>
              <w:marBottom w:val="0"/>
              <w:divBdr>
                <w:top w:val="none" w:sz="0" w:space="0" w:color="auto"/>
                <w:left w:val="none" w:sz="0" w:space="0" w:color="auto"/>
                <w:bottom w:val="none" w:sz="0" w:space="0" w:color="auto"/>
                <w:right w:val="none" w:sz="0" w:space="0" w:color="auto"/>
              </w:divBdr>
            </w:div>
            <w:div w:id="2135562677">
              <w:marLeft w:val="0"/>
              <w:marRight w:val="0"/>
              <w:marTop w:val="0"/>
              <w:marBottom w:val="0"/>
              <w:divBdr>
                <w:top w:val="none" w:sz="0" w:space="0" w:color="auto"/>
                <w:left w:val="none" w:sz="0" w:space="0" w:color="auto"/>
                <w:bottom w:val="none" w:sz="0" w:space="0" w:color="auto"/>
                <w:right w:val="none" w:sz="0" w:space="0" w:color="auto"/>
              </w:divBdr>
            </w:div>
            <w:div w:id="1313215053">
              <w:marLeft w:val="0"/>
              <w:marRight w:val="0"/>
              <w:marTop w:val="0"/>
              <w:marBottom w:val="0"/>
              <w:divBdr>
                <w:top w:val="none" w:sz="0" w:space="0" w:color="auto"/>
                <w:left w:val="none" w:sz="0" w:space="0" w:color="auto"/>
                <w:bottom w:val="none" w:sz="0" w:space="0" w:color="auto"/>
                <w:right w:val="none" w:sz="0" w:space="0" w:color="auto"/>
              </w:divBdr>
            </w:div>
            <w:div w:id="526020724">
              <w:marLeft w:val="0"/>
              <w:marRight w:val="0"/>
              <w:marTop w:val="0"/>
              <w:marBottom w:val="0"/>
              <w:divBdr>
                <w:top w:val="none" w:sz="0" w:space="0" w:color="auto"/>
                <w:left w:val="none" w:sz="0" w:space="0" w:color="auto"/>
                <w:bottom w:val="none" w:sz="0" w:space="0" w:color="auto"/>
                <w:right w:val="none" w:sz="0" w:space="0" w:color="auto"/>
              </w:divBdr>
            </w:div>
            <w:div w:id="8093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7898">
      <w:bodyDiv w:val="1"/>
      <w:marLeft w:val="0"/>
      <w:marRight w:val="0"/>
      <w:marTop w:val="0"/>
      <w:marBottom w:val="0"/>
      <w:divBdr>
        <w:top w:val="none" w:sz="0" w:space="0" w:color="auto"/>
        <w:left w:val="none" w:sz="0" w:space="0" w:color="auto"/>
        <w:bottom w:val="none" w:sz="0" w:space="0" w:color="auto"/>
        <w:right w:val="none" w:sz="0" w:space="0" w:color="auto"/>
      </w:divBdr>
      <w:divsChild>
        <w:div w:id="1268661687">
          <w:marLeft w:val="0"/>
          <w:marRight w:val="0"/>
          <w:marTop w:val="0"/>
          <w:marBottom w:val="0"/>
          <w:divBdr>
            <w:top w:val="none" w:sz="0" w:space="0" w:color="auto"/>
            <w:left w:val="none" w:sz="0" w:space="0" w:color="auto"/>
            <w:bottom w:val="none" w:sz="0" w:space="0" w:color="auto"/>
            <w:right w:val="none" w:sz="0" w:space="0" w:color="auto"/>
          </w:divBdr>
          <w:divsChild>
            <w:div w:id="757991362">
              <w:marLeft w:val="0"/>
              <w:marRight w:val="0"/>
              <w:marTop w:val="0"/>
              <w:marBottom w:val="0"/>
              <w:divBdr>
                <w:top w:val="none" w:sz="0" w:space="0" w:color="auto"/>
                <w:left w:val="none" w:sz="0" w:space="0" w:color="auto"/>
                <w:bottom w:val="none" w:sz="0" w:space="0" w:color="auto"/>
                <w:right w:val="none" w:sz="0" w:space="0" w:color="auto"/>
              </w:divBdr>
            </w:div>
            <w:div w:id="365643888">
              <w:marLeft w:val="0"/>
              <w:marRight w:val="0"/>
              <w:marTop w:val="0"/>
              <w:marBottom w:val="0"/>
              <w:divBdr>
                <w:top w:val="none" w:sz="0" w:space="0" w:color="auto"/>
                <w:left w:val="none" w:sz="0" w:space="0" w:color="auto"/>
                <w:bottom w:val="none" w:sz="0" w:space="0" w:color="auto"/>
                <w:right w:val="none" w:sz="0" w:space="0" w:color="auto"/>
              </w:divBdr>
            </w:div>
            <w:div w:id="161354710">
              <w:marLeft w:val="0"/>
              <w:marRight w:val="0"/>
              <w:marTop w:val="0"/>
              <w:marBottom w:val="0"/>
              <w:divBdr>
                <w:top w:val="none" w:sz="0" w:space="0" w:color="auto"/>
                <w:left w:val="none" w:sz="0" w:space="0" w:color="auto"/>
                <w:bottom w:val="none" w:sz="0" w:space="0" w:color="auto"/>
                <w:right w:val="none" w:sz="0" w:space="0" w:color="auto"/>
              </w:divBdr>
            </w:div>
            <w:div w:id="36702093">
              <w:marLeft w:val="0"/>
              <w:marRight w:val="0"/>
              <w:marTop w:val="0"/>
              <w:marBottom w:val="0"/>
              <w:divBdr>
                <w:top w:val="none" w:sz="0" w:space="0" w:color="auto"/>
                <w:left w:val="none" w:sz="0" w:space="0" w:color="auto"/>
                <w:bottom w:val="none" w:sz="0" w:space="0" w:color="auto"/>
                <w:right w:val="none" w:sz="0" w:space="0" w:color="auto"/>
              </w:divBdr>
            </w:div>
            <w:div w:id="7941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8184">
      <w:bodyDiv w:val="1"/>
      <w:marLeft w:val="0"/>
      <w:marRight w:val="0"/>
      <w:marTop w:val="0"/>
      <w:marBottom w:val="0"/>
      <w:divBdr>
        <w:top w:val="none" w:sz="0" w:space="0" w:color="auto"/>
        <w:left w:val="none" w:sz="0" w:space="0" w:color="auto"/>
        <w:bottom w:val="none" w:sz="0" w:space="0" w:color="auto"/>
        <w:right w:val="none" w:sz="0" w:space="0" w:color="auto"/>
      </w:divBdr>
    </w:div>
    <w:div w:id="551501801">
      <w:bodyDiv w:val="1"/>
      <w:marLeft w:val="0"/>
      <w:marRight w:val="0"/>
      <w:marTop w:val="0"/>
      <w:marBottom w:val="0"/>
      <w:divBdr>
        <w:top w:val="none" w:sz="0" w:space="0" w:color="auto"/>
        <w:left w:val="none" w:sz="0" w:space="0" w:color="auto"/>
        <w:bottom w:val="none" w:sz="0" w:space="0" w:color="auto"/>
        <w:right w:val="none" w:sz="0" w:space="0" w:color="auto"/>
      </w:divBdr>
      <w:divsChild>
        <w:div w:id="36786229">
          <w:marLeft w:val="0"/>
          <w:marRight w:val="0"/>
          <w:marTop w:val="0"/>
          <w:marBottom w:val="0"/>
          <w:divBdr>
            <w:top w:val="none" w:sz="0" w:space="0" w:color="auto"/>
            <w:left w:val="none" w:sz="0" w:space="0" w:color="auto"/>
            <w:bottom w:val="none" w:sz="0" w:space="0" w:color="auto"/>
            <w:right w:val="none" w:sz="0" w:space="0" w:color="auto"/>
          </w:divBdr>
          <w:divsChild>
            <w:div w:id="1882553877">
              <w:marLeft w:val="0"/>
              <w:marRight w:val="0"/>
              <w:marTop w:val="0"/>
              <w:marBottom w:val="0"/>
              <w:divBdr>
                <w:top w:val="none" w:sz="0" w:space="0" w:color="auto"/>
                <w:left w:val="none" w:sz="0" w:space="0" w:color="auto"/>
                <w:bottom w:val="none" w:sz="0" w:space="0" w:color="auto"/>
                <w:right w:val="none" w:sz="0" w:space="0" w:color="auto"/>
              </w:divBdr>
            </w:div>
            <w:div w:id="551617052">
              <w:marLeft w:val="0"/>
              <w:marRight w:val="0"/>
              <w:marTop w:val="0"/>
              <w:marBottom w:val="0"/>
              <w:divBdr>
                <w:top w:val="none" w:sz="0" w:space="0" w:color="auto"/>
                <w:left w:val="none" w:sz="0" w:space="0" w:color="auto"/>
                <w:bottom w:val="none" w:sz="0" w:space="0" w:color="auto"/>
                <w:right w:val="none" w:sz="0" w:space="0" w:color="auto"/>
              </w:divBdr>
            </w:div>
            <w:div w:id="1736589812">
              <w:marLeft w:val="0"/>
              <w:marRight w:val="0"/>
              <w:marTop w:val="0"/>
              <w:marBottom w:val="0"/>
              <w:divBdr>
                <w:top w:val="none" w:sz="0" w:space="0" w:color="auto"/>
                <w:left w:val="none" w:sz="0" w:space="0" w:color="auto"/>
                <w:bottom w:val="none" w:sz="0" w:space="0" w:color="auto"/>
                <w:right w:val="none" w:sz="0" w:space="0" w:color="auto"/>
              </w:divBdr>
            </w:div>
            <w:div w:id="1016226482">
              <w:marLeft w:val="0"/>
              <w:marRight w:val="0"/>
              <w:marTop w:val="0"/>
              <w:marBottom w:val="0"/>
              <w:divBdr>
                <w:top w:val="none" w:sz="0" w:space="0" w:color="auto"/>
                <w:left w:val="none" w:sz="0" w:space="0" w:color="auto"/>
                <w:bottom w:val="none" w:sz="0" w:space="0" w:color="auto"/>
                <w:right w:val="none" w:sz="0" w:space="0" w:color="auto"/>
              </w:divBdr>
            </w:div>
            <w:div w:id="1754738933">
              <w:marLeft w:val="0"/>
              <w:marRight w:val="0"/>
              <w:marTop w:val="0"/>
              <w:marBottom w:val="0"/>
              <w:divBdr>
                <w:top w:val="none" w:sz="0" w:space="0" w:color="auto"/>
                <w:left w:val="none" w:sz="0" w:space="0" w:color="auto"/>
                <w:bottom w:val="none" w:sz="0" w:space="0" w:color="auto"/>
                <w:right w:val="none" w:sz="0" w:space="0" w:color="auto"/>
              </w:divBdr>
            </w:div>
            <w:div w:id="840658842">
              <w:marLeft w:val="0"/>
              <w:marRight w:val="0"/>
              <w:marTop w:val="0"/>
              <w:marBottom w:val="0"/>
              <w:divBdr>
                <w:top w:val="none" w:sz="0" w:space="0" w:color="auto"/>
                <w:left w:val="none" w:sz="0" w:space="0" w:color="auto"/>
                <w:bottom w:val="none" w:sz="0" w:space="0" w:color="auto"/>
                <w:right w:val="none" w:sz="0" w:space="0" w:color="auto"/>
              </w:divBdr>
            </w:div>
            <w:div w:id="13307599">
              <w:marLeft w:val="0"/>
              <w:marRight w:val="0"/>
              <w:marTop w:val="0"/>
              <w:marBottom w:val="0"/>
              <w:divBdr>
                <w:top w:val="none" w:sz="0" w:space="0" w:color="auto"/>
                <w:left w:val="none" w:sz="0" w:space="0" w:color="auto"/>
                <w:bottom w:val="none" w:sz="0" w:space="0" w:color="auto"/>
                <w:right w:val="none" w:sz="0" w:space="0" w:color="auto"/>
              </w:divBdr>
            </w:div>
            <w:div w:id="980427305">
              <w:marLeft w:val="0"/>
              <w:marRight w:val="0"/>
              <w:marTop w:val="0"/>
              <w:marBottom w:val="0"/>
              <w:divBdr>
                <w:top w:val="none" w:sz="0" w:space="0" w:color="auto"/>
                <w:left w:val="none" w:sz="0" w:space="0" w:color="auto"/>
                <w:bottom w:val="none" w:sz="0" w:space="0" w:color="auto"/>
                <w:right w:val="none" w:sz="0" w:space="0" w:color="auto"/>
              </w:divBdr>
            </w:div>
            <w:div w:id="285474949">
              <w:marLeft w:val="0"/>
              <w:marRight w:val="0"/>
              <w:marTop w:val="0"/>
              <w:marBottom w:val="0"/>
              <w:divBdr>
                <w:top w:val="none" w:sz="0" w:space="0" w:color="auto"/>
                <w:left w:val="none" w:sz="0" w:space="0" w:color="auto"/>
                <w:bottom w:val="none" w:sz="0" w:space="0" w:color="auto"/>
                <w:right w:val="none" w:sz="0" w:space="0" w:color="auto"/>
              </w:divBdr>
            </w:div>
            <w:div w:id="1962035976">
              <w:marLeft w:val="0"/>
              <w:marRight w:val="0"/>
              <w:marTop w:val="0"/>
              <w:marBottom w:val="0"/>
              <w:divBdr>
                <w:top w:val="none" w:sz="0" w:space="0" w:color="auto"/>
                <w:left w:val="none" w:sz="0" w:space="0" w:color="auto"/>
                <w:bottom w:val="none" w:sz="0" w:space="0" w:color="auto"/>
                <w:right w:val="none" w:sz="0" w:space="0" w:color="auto"/>
              </w:divBdr>
            </w:div>
            <w:div w:id="377631881">
              <w:marLeft w:val="0"/>
              <w:marRight w:val="0"/>
              <w:marTop w:val="0"/>
              <w:marBottom w:val="0"/>
              <w:divBdr>
                <w:top w:val="none" w:sz="0" w:space="0" w:color="auto"/>
                <w:left w:val="none" w:sz="0" w:space="0" w:color="auto"/>
                <w:bottom w:val="none" w:sz="0" w:space="0" w:color="auto"/>
                <w:right w:val="none" w:sz="0" w:space="0" w:color="auto"/>
              </w:divBdr>
            </w:div>
            <w:div w:id="19792399">
              <w:marLeft w:val="0"/>
              <w:marRight w:val="0"/>
              <w:marTop w:val="0"/>
              <w:marBottom w:val="0"/>
              <w:divBdr>
                <w:top w:val="none" w:sz="0" w:space="0" w:color="auto"/>
                <w:left w:val="none" w:sz="0" w:space="0" w:color="auto"/>
                <w:bottom w:val="none" w:sz="0" w:space="0" w:color="auto"/>
                <w:right w:val="none" w:sz="0" w:space="0" w:color="auto"/>
              </w:divBdr>
            </w:div>
            <w:div w:id="197277979">
              <w:marLeft w:val="0"/>
              <w:marRight w:val="0"/>
              <w:marTop w:val="0"/>
              <w:marBottom w:val="0"/>
              <w:divBdr>
                <w:top w:val="none" w:sz="0" w:space="0" w:color="auto"/>
                <w:left w:val="none" w:sz="0" w:space="0" w:color="auto"/>
                <w:bottom w:val="none" w:sz="0" w:space="0" w:color="auto"/>
                <w:right w:val="none" w:sz="0" w:space="0" w:color="auto"/>
              </w:divBdr>
            </w:div>
            <w:div w:id="1617977961">
              <w:marLeft w:val="0"/>
              <w:marRight w:val="0"/>
              <w:marTop w:val="0"/>
              <w:marBottom w:val="0"/>
              <w:divBdr>
                <w:top w:val="none" w:sz="0" w:space="0" w:color="auto"/>
                <w:left w:val="none" w:sz="0" w:space="0" w:color="auto"/>
                <w:bottom w:val="none" w:sz="0" w:space="0" w:color="auto"/>
                <w:right w:val="none" w:sz="0" w:space="0" w:color="auto"/>
              </w:divBdr>
            </w:div>
            <w:div w:id="2004116961">
              <w:marLeft w:val="0"/>
              <w:marRight w:val="0"/>
              <w:marTop w:val="0"/>
              <w:marBottom w:val="0"/>
              <w:divBdr>
                <w:top w:val="none" w:sz="0" w:space="0" w:color="auto"/>
                <w:left w:val="none" w:sz="0" w:space="0" w:color="auto"/>
                <w:bottom w:val="none" w:sz="0" w:space="0" w:color="auto"/>
                <w:right w:val="none" w:sz="0" w:space="0" w:color="auto"/>
              </w:divBdr>
            </w:div>
            <w:div w:id="718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220">
      <w:bodyDiv w:val="1"/>
      <w:marLeft w:val="0"/>
      <w:marRight w:val="0"/>
      <w:marTop w:val="0"/>
      <w:marBottom w:val="0"/>
      <w:divBdr>
        <w:top w:val="none" w:sz="0" w:space="0" w:color="auto"/>
        <w:left w:val="none" w:sz="0" w:space="0" w:color="auto"/>
        <w:bottom w:val="none" w:sz="0" w:space="0" w:color="auto"/>
        <w:right w:val="none" w:sz="0" w:space="0" w:color="auto"/>
      </w:divBdr>
    </w:div>
    <w:div w:id="562837546">
      <w:bodyDiv w:val="1"/>
      <w:marLeft w:val="0"/>
      <w:marRight w:val="0"/>
      <w:marTop w:val="0"/>
      <w:marBottom w:val="0"/>
      <w:divBdr>
        <w:top w:val="none" w:sz="0" w:space="0" w:color="auto"/>
        <w:left w:val="none" w:sz="0" w:space="0" w:color="auto"/>
        <w:bottom w:val="none" w:sz="0" w:space="0" w:color="auto"/>
        <w:right w:val="none" w:sz="0" w:space="0" w:color="auto"/>
      </w:divBdr>
    </w:div>
    <w:div w:id="564268714">
      <w:bodyDiv w:val="1"/>
      <w:marLeft w:val="0"/>
      <w:marRight w:val="0"/>
      <w:marTop w:val="0"/>
      <w:marBottom w:val="0"/>
      <w:divBdr>
        <w:top w:val="none" w:sz="0" w:space="0" w:color="auto"/>
        <w:left w:val="none" w:sz="0" w:space="0" w:color="auto"/>
        <w:bottom w:val="none" w:sz="0" w:space="0" w:color="auto"/>
        <w:right w:val="none" w:sz="0" w:space="0" w:color="auto"/>
      </w:divBdr>
    </w:div>
    <w:div w:id="577058099">
      <w:bodyDiv w:val="1"/>
      <w:marLeft w:val="0"/>
      <w:marRight w:val="0"/>
      <w:marTop w:val="0"/>
      <w:marBottom w:val="0"/>
      <w:divBdr>
        <w:top w:val="none" w:sz="0" w:space="0" w:color="auto"/>
        <w:left w:val="none" w:sz="0" w:space="0" w:color="auto"/>
        <w:bottom w:val="none" w:sz="0" w:space="0" w:color="auto"/>
        <w:right w:val="none" w:sz="0" w:space="0" w:color="auto"/>
      </w:divBdr>
      <w:divsChild>
        <w:div w:id="1078409057">
          <w:marLeft w:val="0"/>
          <w:marRight w:val="0"/>
          <w:marTop w:val="0"/>
          <w:marBottom w:val="0"/>
          <w:divBdr>
            <w:top w:val="none" w:sz="0" w:space="0" w:color="auto"/>
            <w:left w:val="none" w:sz="0" w:space="0" w:color="auto"/>
            <w:bottom w:val="none" w:sz="0" w:space="0" w:color="auto"/>
            <w:right w:val="none" w:sz="0" w:space="0" w:color="auto"/>
          </w:divBdr>
          <w:divsChild>
            <w:div w:id="6576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8428">
      <w:bodyDiv w:val="1"/>
      <w:marLeft w:val="0"/>
      <w:marRight w:val="0"/>
      <w:marTop w:val="0"/>
      <w:marBottom w:val="0"/>
      <w:divBdr>
        <w:top w:val="none" w:sz="0" w:space="0" w:color="auto"/>
        <w:left w:val="none" w:sz="0" w:space="0" w:color="auto"/>
        <w:bottom w:val="none" w:sz="0" w:space="0" w:color="auto"/>
        <w:right w:val="none" w:sz="0" w:space="0" w:color="auto"/>
      </w:divBdr>
    </w:div>
    <w:div w:id="633406834">
      <w:bodyDiv w:val="1"/>
      <w:marLeft w:val="0"/>
      <w:marRight w:val="0"/>
      <w:marTop w:val="0"/>
      <w:marBottom w:val="0"/>
      <w:divBdr>
        <w:top w:val="none" w:sz="0" w:space="0" w:color="auto"/>
        <w:left w:val="none" w:sz="0" w:space="0" w:color="auto"/>
        <w:bottom w:val="none" w:sz="0" w:space="0" w:color="auto"/>
        <w:right w:val="none" w:sz="0" w:space="0" w:color="auto"/>
      </w:divBdr>
    </w:div>
    <w:div w:id="639193038">
      <w:bodyDiv w:val="1"/>
      <w:marLeft w:val="0"/>
      <w:marRight w:val="0"/>
      <w:marTop w:val="0"/>
      <w:marBottom w:val="0"/>
      <w:divBdr>
        <w:top w:val="none" w:sz="0" w:space="0" w:color="auto"/>
        <w:left w:val="none" w:sz="0" w:space="0" w:color="auto"/>
        <w:bottom w:val="none" w:sz="0" w:space="0" w:color="auto"/>
        <w:right w:val="none" w:sz="0" w:space="0" w:color="auto"/>
      </w:divBdr>
    </w:div>
    <w:div w:id="647511037">
      <w:bodyDiv w:val="1"/>
      <w:marLeft w:val="0"/>
      <w:marRight w:val="0"/>
      <w:marTop w:val="0"/>
      <w:marBottom w:val="0"/>
      <w:divBdr>
        <w:top w:val="none" w:sz="0" w:space="0" w:color="auto"/>
        <w:left w:val="none" w:sz="0" w:space="0" w:color="auto"/>
        <w:bottom w:val="none" w:sz="0" w:space="0" w:color="auto"/>
        <w:right w:val="none" w:sz="0" w:space="0" w:color="auto"/>
      </w:divBdr>
    </w:div>
    <w:div w:id="655375225">
      <w:bodyDiv w:val="1"/>
      <w:marLeft w:val="0"/>
      <w:marRight w:val="0"/>
      <w:marTop w:val="0"/>
      <w:marBottom w:val="0"/>
      <w:divBdr>
        <w:top w:val="none" w:sz="0" w:space="0" w:color="auto"/>
        <w:left w:val="none" w:sz="0" w:space="0" w:color="auto"/>
        <w:bottom w:val="none" w:sz="0" w:space="0" w:color="auto"/>
        <w:right w:val="none" w:sz="0" w:space="0" w:color="auto"/>
      </w:divBdr>
    </w:div>
    <w:div w:id="667755225">
      <w:bodyDiv w:val="1"/>
      <w:marLeft w:val="0"/>
      <w:marRight w:val="0"/>
      <w:marTop w:val="0"/>
      <w:marBottom w:val="0"/>
      <w:divBdr>
        <w:top w:val="none" w:sz="0" w:space="0" w:color="auto"/>
        <w:left w:val="none" w:sz="0" w:space="0" w:color="auto"/>
        <w:bottom w:val="none" w:sz="0" w:space="0" w:color="auto"/>
        <w:right w:val="none" w:sz="0" w:space="0" w:color="auto"/>
      </w:divBdr>
    </w:div>
    <w:div w:id="668946010">
      <w:bodyDiv w:val="1"/>
      <w:marLeft w:val="0"/>
      <w:marRight w:val="0"/>
      <w:marTop w:val="0"/>
      <w:marBottom w:val="0"/>
      <w:divBdr>
        <w:top w:val="none" w:sz="0" w:space="0" w:color="auto"/>
        <w:left w:val="none" w:sz="0" w:space="0" w:color="auto"/>
        <w:bottom w:val="none" w:sz="0" w:space="0" w:color="auto"/>
        <w:right w:val="none" w:sz="0" w:space="0" w:color="auto"/>
      </w:divBdr>
    </w:div>
    <w:div w:id="674189606">
      <w:bodyDiv w:val="1"/>
      <w:marLeft w:val="0"/>
      <w:marRight w:val="0"/>
      <w:marTop w:val="0"/>
      <w:marBottom w:val="0"/>
      <w:divBdr>
        <w:top w:val="none" w:sz="0" w:space="0" w:color="auto"/>
        <w:left w:val="none" w:sz="0" w:space="0" w:color="auto"/>
        <w:bottom w:val="none" w:sz="0" w:space="0" w:color="auto"/>
        <w:right w:val="none" w:sz="0" w:space="0" w:color="auto"/>
      </w:divBdr>
    </w:div>
    <w:div w:id="690571224">
      <w:bodyDiv w:val="1"/>
      <w:marLeft w:val="0"/>
      <w:marRight w:val="0"/>
      <w:marTop w:val="0"/>
      <w:marBottom w:val="0"/>
      <w:divBdr>
        <w:top w:val="none" w:sz="0" w:space="0" w:color="auto"/>
        <w:left w:val="none" w:sz="0" w:space="0" w:color="auto"/>
        <w:bottom w:val="none" w:sz="0" w:space="0" w:color="auto"/>
        <w:right w:val="none" w:sz="0" w:space="0" w:color="auto"/>
      </w:divBdr>
    </w:div>
    <w:div w:id="704453028">
      <w:bodyDiv w:val="1"/>
      <w:marLeft w:val="0"/>
      <w:marRight w:val="0"/>
      <w:marTop w:val="0"/>
      <w:marBottom w:val="0"/>
      <w:divBdr>
        <w:top w:val="none" w:sz="0" w:space="0" w:color="auto"/>
        <w:left w:val="none" w:sz="0" w:space="0" w:color="auto"/>
        <w:bottom w:val="none" w:sz="0" w:space="0" w:color="auto"/>
        <w:right w:val="none" w:sz="0" w:space="0" w:color="auto"/>
      </w:divBdr>
    </w:div>
    <w:div w:id="717700831">
      <w:bodyDiv w:val="1"/>
      <w:marLeft w:val="0"/>
      <w:marRight w:val="0"/>
      <w:marTop w:val="0"/>
      <w:marBottom w:val="0"/>
      <w:divBdr>
        <w:top w:val="none" w:sz="0" w:space="0" w:color="auto"/>
        <w:left w:val="none" w:sz="0" w:space="0" w:color="auto"/>
        <w:bottom w:val="none" w:sz="0" w:space="0" w:color="auto"/>
        <w:right w:val="none" w:sz="0" w:space="0" w:color="auto"/>
      </w:divBdr>
    </w:div>
    <w:div w:id="719136492">
      <w:bodyDiv w:val="1"/>
      <w:marLeft w:val="0"/>
      <w:marRight w:val="0"/>
      <w:marTop w:val="0"/>
      <w:marBottom w:val="0"/>
      <w:divBdr>
        <w:top w:val="none" w:sz="0" w:space="0" w:color="auto"/>
        <w:left w:val="none" w:sz="0" w:space="0" w:color="auto"/>
        <w:bottom w:val="none" w:sz="0" w:space="0" w:color="auto"/>
        <w:right w:val="none" w:sz="0" w:space="0" w:color="auto"/>
      </w:divBdr>
    </w:div>
    <w:div w:id="725228129">
      <w:bodyDiv w:val="1"/>
      <w:marLeft w:val="0"/>
      <w:marRight w:val="0"/>
      <w:marTop w:val="0"/>
      <w:marBottom w:val="0"/>
      <w:divBdr>
        <w:top w:val="none" w:sz="0" w:space="0" w:color="auto"/>
        <w:left w:val="none" w:sz="0" w:space="0" w:color="auto"/>
        <w:bottom w:val="none" w:sz="0" w:space="0" w:color="auto"/>
        <w:right w:val="none" w:sz="0" w:space="0" w:color="auto"/>
      </w:divBdr>
      <w:divsChild>
        <w:div w:id="1799372518">
          <w:marLeft w:val="0"/>
          <w:marRight w:val="0"/>
          <w:marTop w:val="0"/>
          <w:marBottom w:val="0"/>
          <w:divBdr>
            <w:top w:val="none" w:sz="0" w:space="0" w:color="auto"/>
            <w:left w:val="none" w:sz="0" w:space="0" w:color="auto"/>
            <w:bottom w:val="none" w:sz="0" w:space="0" w:color="auto"/>
            <w:right w:val="none" w:sz="0" w:space="0" w:color="auto"/>
          </w:divBdr>
          <w:divsChild>
            <w:div w:id="314142862">
              <w:marLeft w:val="0"/>
              <w:marRight w:val="0"/>
              <w:marTop w:val="0"/>
              <w:marBottom w:val="0"/>
              <w:divBdr>
                <w:top w:val="none" w:sz="0" w:space="0" w:color="auto"/>
                <w:left w:val="none" w:sz="0" w:space="0" w:color="auto"/>
                <w:bottom w:val="none" w:sz="0" w:space="0" w:color="auto"/>
                <w:right w:val="none" w:sz="0" w:space="0" w:color="auto"/>
              </w:divBdr>
            </w:div>
            <w:div w:id="530917850">
              <w:marLeft w:val="0"/>
              <w:marRight w:val="0"/>
              <w:marTop w:val="0"/>
              <w:marBottom w:val="0"/>
              <w:divBdr>
                <w:top w:val="none" w:sz="0" w:space="0" w:color="auto"/>
                <w:left w:val="none" w:sz="0" w:space="0" w:color="auto"/>
                <w:bottom w:val="none" w:sz="0" w:space="0" w:color="auto"/>
                <w:right w:val="none" w:sz="0" w:space="0" w:color="auto"/>
              </w:divBdr>
            </w:div>
            <w:div w:id="642201214">
              <w:marLeft w:val="0"/>
              <w:marRight w:val="0"/>
              <w:marTop w:val="0"/>
              <w:marBottom w:val="0"/>
              <w:divBdr>
                <w:top w:val="none" w:sz="0" w:space="0" w:color="auto"/>
                <w:left w:val="none" w:sz="0" w:space="0" w:color="auto"/>
                <w:bottom w:val="none" w:sz="0" w:space="0" w:color="auto"/>
                <w:right w:val="none" w:sz="0" w:space="0" w:color="auto"/>
              </w:divBdr>
            </w:div>
            <w:div w:id="662468389">
              <w:marLeft w:val="0"/>
              <w:marRight w:val="0"/>
              <w:marTop w:val="0"/>
              <w:marBottom w:val="0"/>
              <w:divBdr>
                <w:top w:val="none" w:sz="0" w:space="0" w:color="auto"/>
                <w:left w:val="none" w:sz="0" w:space="0" w:color="auto"/>
                <w:bottom w:val="none" w:sz="0" w:space="0" w:color="auto"/>
                <w:right w:val="none" w:sz="0" w:space="0" w:color="auto"/>
              </w:divBdr>
            </w:div>
            <w:div w:id="1812674117">
              <w:marLeft w:val="0"/>
              <w:marRight w:val="0"/>
              <w:marTop w:val="0"/>
              <w:marBottom w:val="0"/>
              <w:divBdr>
                <w:top w:val="none" w:sz="0" w:space="0" w:color="auto"/>
                <w:left w:val="none" w:sz="0" w:space="0" w:color="auto"/>
                <w:bottom w:val="none" w:sz="0" w:space="0" w:color="auto"/>
                <w:right w:val="none" w:sz="0" w:space="0" w:color="auto"/>
              </w:divBdr>
            </w:div>
            <w:div w:id="109935380">
              <w:marLeft w:val="0"/>
              <w:marRight w:val="0"/>
              <w:marTop w:val="0"/>
              <w:marBottom w:val="0"/>
              <w:divBdr>
                <w:top w:val="none" w:sz="0" w:space="0" w:color="auto"/>
                <w:left w:val="none" w:sz="0" w:space="0" w:color="auto"/>
                <w:bottom w:val="none" w:sz="0" w:space="0" w:color="auto"/>
                <w:right w:val="none" w:sz="0" w:space="0" w:color="auto"/>
              </w:divBdr>
            </w:div>
            <w:div w:id="1757246153">
              <w:marLeft w:val="0"/>
              <w:marRight w:val="0"/>
              <w:marTop w:val="0"/>
              <w:marBottom w:val="0"/>
              <w:divBdr>
                <w:top w:val="none" w:sz="0" w:space="0" w:color="auto"/>
                <w:left w:val="none" w:sz="0" w:space="0" w:color="auto"/>
                <w:bottom w:val="none" w:sz="0" w:space="0" w:color="auto"/>
                <w:right w:val="none" w:sz="0" w:space="0" w:color="auto"/>
              </w:divBdr>
            </w:div>
            <w:div w:id="1061439924">
              <w:marLeft w:val="0"/>
              <w:marRight w:val="0"/>
              <w:marTop w:val="0"/>
              <w:marBottom w:val="0"/>
              <w:divBdr>
                <w:top w:val="none" w:sz="0" w:space="0" w:color="auto"/>
                <w:left w:val="none" w:sz="0" w:space="0" w:color="auto"/>
                <w:bottom w:val="none" w:sz="0" w:space="0" w:color="auto"/>
                <w:right w:val="none" w:sz="0" w:space="0" w:color="auto"/>
              </w:divBdr>
            </w:div>
            <w:div w:id="359867384">
              <w:marLeft w:val="0"/>
              <w:marRight w:val="0"/>
              <w:marTop w:val="0"/>
              <w:marBottom w:val="0"/>
              <w:divBdr>
                <w:top w:val="none" w:sz="0" w:space="0" w:color="auto"/>
                <w:left w:val="none" w:sz="0" w:space="0" w:color="auto"/>
                <w:bottom w:val="none" w:sz="0" w:space="0" w:color="auto"/>
                <w:right w:val="none" w:sz="0" w:space="0" w:color="auto"/>
              </w:divBdr>
            </w:div>
            <w:div w:id="76364131">
              <w:marLeft w:val="0"/>
              <w:marRight w:val="0"/>
              <w:marTop w:val="0"/>
              <w:marBottom w:val="0"/>
              <w:divBdr>
                <w:top w:val="none" w:sz="0" w:space="0" w:color="auto"/>
                <w:left w:val="none" w:sz="0" w:space="0" w:color="auto"/>
                <w:bottom w:val="none" w:sz="0" w:space="0" w:color="auto"/>
                <w:right w:val="none" w:sz="0" w:space="0" w:color="auto"/>
              </w:divBdr>
            </w:div>
            <w:div w:id="789592228">
              <w:marLeft w:val="0"/>
              <w:marRight w:val="0"/>
              <w:marTop w:val="0"/>
              <w:marBottom w:val="0"/>
              <w:divBdr>
                <w:top w:val="none" w:sz="0" w:space="0" w:color="auto"/>
                <w:left w:val="none" w:sz="0" w:space="0" w:color="auto"/>
                <w:bottom w:val="none" w:sz="0" w:space="0" w:color="auto"/>
                <w:right w:val="none" w:sz="0" w:space="0" w:color="auto"/>
              </w:divBdr>
            </w:div>
            <w:div w:id="2051489235">
              <w:marLeft w:val="0"/>
              <w:marRight w:val="0"/>
              <w:marTop w:val="0"/>
              <w:marBottom w:val="0"/>
              <w:divBdr>
                <w:top w:val="none" w:sz="0" w:space="0" w:color="auto"/>
                <w:left w:val="none" w:sz="0" w:space="0" w:color="auto"/>
                <w:bottom w:val="none" w:sz="0" w:space="0" w:color="auto"/>
                <w:right w:val="none" w:sz="0" w:space="0" w:color="auto"/>
              </w:divBdr>
            </w:div>
            <w:div w:id="1695383266">
              <w:marLeft w:val="0"/>
              <w:marRight w:val="0"/>
              <w:marTop w:val="0"/>
              <w:marBottom w:val="0"/>
              <w:divBdr>
                <w:top w:val="none" w:sz="0" w:space="0" w:color="auto"/>
                <w:left w:val="none" w:sz="0" w:space="0" w:color="auto"/>
                <w:bottom w:val="none" w:sz="0" w:space="0" w:color="auto"/>
                <w:right w:val="none" w:sz="0" w:space="0" w:color="auto"/>
              </w:divBdr>
            </w:div>
            <w:div w:id="1642075437">
              <w:marLeft w:val="0"/>
              <w:marRight w:val="0"/>
              <w:marTop w:val="0"/>
              <w:marBottom w:val="0"/>
              <w:divBdr>
                <w:top w:val="none" w:sz="0" w:space="0" w:color="auto"/>
                <w:left w:val="none" w:sz="0" w:space="0" w:color="auto"/>
                <w:bottom w:val="none" w:sz="0" w:space="0" w:color="auto"/>
                <w:right w:val="none" w:sz="0" w:space="0" w:color="auto"/>
              </w:divBdr>
            </w:div>
            <w:div w:id="1746143794">
              <w:marLeft w:val="0"/>
              <w:marRight w:val="0"/>
              <w:marTop w:val="0"/>
              <w:marBottom w:val="0"/>
              <w:divBdr>
                <w:top w:val="none" w:sz="0" w:space="0" w:color="auto"/>
                <w:left w:val="none" w:sz="0" w:space="0" w:color="auto"/>
                <w:bottom w:val="none" w:sz="0" w:space="0" w:color="auto"/>
                <w:right w:val="none" w:sz="0" w:space="0" w:color="auto"/>
              </w:divBdr>
            </w:div>
            <w:div w:id="4218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3724">
      <w:bodyDiv w:val="1"/>
      <w:marLeft w:val="0"/>
      <w:marRight w:val="0"/>
      <w:marTop w:val="0"/>
      <w:marBottom w:val="0"/>
      <w:divBdr>
        <w:top w:val="none" w:sz="0" w:space="0" w:color="auto"/>
        <w:left w:val="none" w:sz="0" w:space="0" w:color="auto"/>
        <w:bottom w:val="none" w:sz="0" w:space="0" w:color="auto"/>
        <w:right w:val="none" w:sz="0" w:space="0" w:color="auto"/>
      </w:divBdr>
    </w:div>
    <w:div w:id="749886441">
      <w:bodyDiv w:val="1"/>
      <w:marLeft w:val="0"/>
      <w:marRight w:val="0"/>
      <w:marTop w:val="0"/>
      <w:marBottom w:val="0"/>
      <w:divBdr>
        <w:top w:val="none" w:sz="0" w:space="0" w:color="auto"/>
        <w:left w:val="none" w:sz="0" w:space="0" w:color="auto"/>
        <w:bottom w:val="none" w:sz="0" w:space="0" w:color="auto"/>
        <w:right w:val="none" w:sz="0" w:space="0" w:color="auto"/>
      </w:divBdr>
      <w:divsChild>
        <w:div w:id="2133279550">
          <w:marLeft w:val="0"/>
          <w:marRight w:val="0"/>
          <w:marTop w:val="0"/>
          <w:marBottom w:val="0"/>
          <w:divBdr>
            <w:top w:val="none" w:sz="0" w:space="0" w:color="auto"/>
            <w:left w:val="none" w:sz="0" w:space="0" w:color="auto"/>
            <w:bottom w:val="none" w:sz="0" w:space="0" w:color="auto"/>
            <w:right w:val="none" w:sz="0" w:space="0" w:color="auto"/>
          </w:divBdr>
          <w:divsChild>
            <w:div w:id="2011635901">
              <w:marLeft w:val="0"/>
              <w:marRight w:val="0"/>
              <w:marTop w:val="0"/>
              <w:marBottom w:val="0"/>
              <w:divBdr>
                <w:top w:val="none" w:sz="0" w:space="0" w:color="auto"/>
                <w:left w:val="none" w:sz="0" w:space="0" w:color="auto"/>
                <w:bottom w:val="none" w:sz="0" w:space="0" w:color="auto"/>
                <w:right w:val="none" w:sz="0" w:space="0" w:color="auto"/>
              </w:divBdr>
            </w:div>
            <w:div w:id="367339917">
              <w:marLeft w:val="0"/>
              <w:marRight w:val="0"/>
              <w:marTop w:val="0"/>
              <w:marBottom w:val="0"/>
              <w:divBdr>
                <w:top w:val="none" w:sz="0" w:space="0" w:color="auto"/>
                <w:left w:val="none" w:sz="0" w:space="0" w:color="auto"/>
                <w:bottom w:val="none" w:sz="0" w:space="0" w:color="auto"/>
                <w:right w:val="none" w:sz="0" w:space="0" w:color="auto"/>
              </w:divBdr>
            </w:div>
            <w:div w:id="158624095">
              <w:marLeft w:val="0"/>
              <w:marRight w:val="0"/>
              <w:marTop w:val="0"/>
              <w:marBottom w:val="0"/>
              <w:divBdr>
                <w:top w:val="none" w:sz="0" w:space="0" w:color="auto"/>
                <w:left w:val="none" w:sz="0" w:space="0" w:color="auto"/>
                <w:bottom w:val="none" w:sz="0" w:space="0" w:color="auto"/>
                <w:right w:val="none" w:sz="0" w:space="0" w:color="auto"/>
              </w:divBdr>
            </w:div>
            <w:div w:id="405348047">
              <w:marLeft w:val="0"/>
              <w:marRight w:val="0"/>
              <w:marTop w:val="0"/>
              <w:marBottom w:val="0"/>
              <w:divBdr>
                <w:top w:val="none" w:sz="0" w:space="0" w:color="auto"/>
                <w:left w:val="none" w:sz="0" w:space="0" w:color="auto"/>
                <w:bottom w:val="none" w:sz="0" w:space="0" w:color="auto"/>
                <w:right w:val="none" w:sz="0" w:space="0" w:color="auto"/>
              </w:divBdr>
            </w:div>
            <w:div w:id="238367657">
              <w:marLeft w:val="0"/>
              <w:marRight w:val="0"/>
              <w:marTop w:val="0"/>
              <w:marBottom w:val="0"/>
              <w:divBdr>
                <w:top w:val="none" w:sz="0" w:space="0" w:color="auto"/>
                <w:left w:val="none" w:sz="0" w:space="0" w:color="auto"/>
                <w:bottom w:val="none" w:sz="0" w:space="0" w:color="auto"/>
                <w:right w:val="none" w:sz="0" w:space="0" w:color="auto"/>
              </w:divBdr>
            </w:div>
            <w:div w:id="21180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6516">
      <w:bodyDiv w:val="1"/>
      <w:marLeft w:val="0"/>
      <w:marRight w:val="0"/>
      <w:marTop w:val="0"/>
      <w:marBottom w:val="0"/>
      <w:divBdr>
        <w:top w:val="none" w:sz="0" w:space="0" w:color="auto"/>
        <w:left w:val="none" w:sz="0" w:space="0" w:color="auto"/>
        <w:bottom w:val="none" w:sz="0" w:space="0" w:color="auto"/>
        <w:right w:val="none" w:sz="0" w:space="0" w:color="auto"/>
      </w:divBdr>
    </w:div>
    <w:div w:id="756747898">
      <w:bodyDiv w:val="1"/>
      <w:marLeft w:val="0"/>
      <w:marRight w:val="0"/>
      <w:marTop w:val="0"/>
      <w:marBottom w:val="0"/>
      <w:divBdr>
        <w:top w:val="none" w:sz="0" w:space="0" w:color="auto"/>
        <w:left w:val="none" w:sz="0" w:space="0" w:color="auto"/>
        <w:bottom w:val="none" w:sz="0" w:space="0" w:color="auto"/>
        <w:right w:val="none" w:sz="0" w:space="0" w:color="auto"/>
      </w:divBdr>
    </w:div>
    <w:div w:id="770396440">
      <w:bodyDiv w:val="1"/>
      <w:marLeft w:val="0"/>
      <w:marRight w:val="0"/>
      <w:marTop w:val="0"/>
      <w:marBottom w:val="0"/>
      <w:divBdr>
        <w:top w:val="none" w:sz="0" w:space="0" w:color="auto"/>
        <w:left w:val="none" w:sz="0" w:space="0" w:color="auto"/>
        <w:bottom w:val="none" w:sz="0" w:space="0" w:color="auto"/>
        <w:right w:val="none" w:sz="0" w:space="0" w:color="auto"/>
      </w:divBdr>
    </w:div>
    <w:div w:id="798650161">
      <w:bodyDiv w:val="1"/>
      <w:marLeft w:val="0"/>
      <w:marRight w:val="0"/>
      <w:marTop w:val="0"/>
      <w:marBottom w:val="0"/>
      <w:divBdr>
        <w:top w:val="none" w:sz="0" w:space="0" w:color="auto"/>
        <w:left w:val="none" w:sz="0" w:space="0" w:color="auto"/>
        <w:bottom w:val="none" w:sz="0" w:space="0" w:color="auto"/>
        <w:right w:val="none" w:sz="0" w:space="0" w:color="auto"/>
      </w:divBdr>
    </w:div>
    <w:div w:id="804660484">
      <w:bodyDiv w:val="1"/>
      <w:marLeft w:val="0"/>
      <w:marRight w:val="0"/>
      <w:marTop w:val="0"/>
      <w:marBottom w:val="0"/>
      <w:divBdr>
        <w:top w:val="none" w:sz="0" w:space="0" w:color="auto"/>
        <w:left w:val="none" w:sz="0" w:space="0" w:color="auto"/>
        <w:bottom w:val="none" w:sz="0" w:space="0" w:color="auto"/>
        <w:right w:val="none" w:sz="0" w:space="0" w:color="auto"/>
      </w:divBdr>
    </w:div>
    <w:div w:id="815727076">
      <w:bodyDiv w:val="1"/>
      <w:marLeft w:val="0"/>
      <w:marRight w:val="0"/>
      <w:marTop w:val="0"/>
      <w:marBottom w:val="0"/>
      <w:divBdr>
        <w:top w:val="none" w:sz="0" w:space="0" w:color="auto"/>
        <w:left w:val="none" w:sz="0" w:space="0" w:color="auto"/>
        <w:bottom w:val="none" w:sz="0" w:space="0" w:color="auto"/>
        <w:right w:val="none" w:sz="0" w:space="0" w:color="auto"/>
      </w:divBdr>
    </w:div>
    <w:div w:id="832573702">
      <w:bodyDiv w:val="1"/>
      <w:marLeft w:val="0"/>
      <w:marRight w:val="0"/>
      <w:marTop w:val="0"/>
      <w:marBottom w:val="0"/>
      <w:divBdr>
        <w:top w:val="none" w:sz="0" w:space="0" w:color="auto"/>
        <w:left w:val="none" w:sz="0" w:space="0" w:color="auto"/>
        <w:bottom w:val="none" w:sz="0" w:space="0" w:color="auto"/>
        <w:right w:val="none" w:sz="0" w:space="0" w:color="auto"/>
      </w:divBdr>
    </w:div>
    <w:div w:id="874074587">
      <w:bodyDiv w:val="1"/>
      <w:marLeft w:val="0"/>
      <w:marRight w:val="0"/>
      <w:marTop w:val="0"/>
      <w:marBottom w:val="0"/>
      <w:divBdr>
        <w:top w:val="none" w:sz="0" w:space="0" w:color="auto"/>
        <w:left w:val="none" w:sz="0" w:space="0" w:color="auto"/>
        <w:bottom w:val="none" w:sz="0" w:space="0" w:color="auto"/>
        <w:right w:val="none" w:sz="0" w:space="0" w:color="auto"/>
      </w:divBdr>
    </w:div>
    <w:div w:id="883561771">
      <w:bodyDiv w:val="1"/>
      <w:marLeft w:val="0"/>
      <w:marRight w:val="0"/>
      <w:marTop w:val="0"/>
      <w:marBottom w:val="0"/>
      <w:divBdr>
        <w:top w:val="none" w:sz="0" w:space="0" w:color="auto"/>
        <w:left w:val="none" w:sz="0" w:space="0" w:color="auto"/>
        <w:bottom w:val="none" w:sz="0" w:space="0" w:color="auto"/>
        <w:right w:val="none" w:sz="0" w:space="0" w:color="auto"/>
      </w:divBdr>
    </w:div>
    <w:div w:id="888034156">
      <w:bodyDiv w:val="1"/>
      <w:marLeft w:val="0"/>
      <w:marRight w:val="0"/>
      <w:marTop w:val="0"/>
      <w:marBottom w:val="0"/>
      <w:divBdr>
        <w:top w:val="none" w:sz="0" w:space="0" w:color="auto"/>
        <w:left w:val="none" w:sz="0" w:space="0" w:color="auto"/>
        <w:bottom w:val="none" w:sz="0" w:space="0" w:color="auto"/>
        <w:right w:val="none" w:sz="0" w:space="0" w:color="auto"/>
      </w:divBdr>
    </w:div>
    <w:div w:id="888145463">
      <w:bodyDiv w:val="1"/>
      <w:marLeft w:val="0"/>
      <w:marRight w:val="0"/>
      <w:marTop w:val="0"/>
      <w:marBottom w:val="0"/>
      <w:divBdr>
        <w:top w:val="none" w:sz="0" w:space="0" w:color="auto"/>
        <w:left w:val="none" w:sz="0" w:space="0" w:color="auto"/>
        <w:bottom w:val="none" w:sz="0" w:space="0" w:color="auto"/>
        <w:right w:val="none" w:sz="0" w:space="0" w:color="auto"/>
      </w:divBdr>
    </w:div>
    <w:div w:id="914783350">
      <w:bodyDiv w:val="1"/>
      <w:marLeft w:val="0"/>
      <w:marRight w:val="0"/>
      <w:marTop w:val="0"/>
      <w:marBottom w:val="0"/>
      <w:divBdr>
        <w:top w:val="none" w:sz="0" w:space="0" w:color="auto"/>
        <w:left w:val="none" w:sz="0" w:space="0" w:color="auto"/>
        <w:bottom w:val="none" w:sz="0" w:space="0" w:color="auto"/>
        <w:right w:val="none" w:sz="0" w:space="0" w:color="auto"/>
      </w:divBdr>
    </w:div>
    <w:div w:id="943464802">
      <w:bodyDiv w:val="1"/>
      <w:marLeft w:val="0"/>
      <w:marRight w:val="0"/>
      <w:marTop w:val="0"/>
      <w:marBottom w:val="0"/>
      <w:divBdr>
        <w:top w:val="none" w:sz="0" w:space="0" w:color="auto"/>
        <w:left w:val="none" w:sz="0" w:space="0" w:color="auto"/>
        <w:bottom w:val="none" w:sz="0" w:space="0" w:color="auto"/>
        <w:right w:val="none" w:sz="0" w:space="0" w:color="auto"/>
      </w:divBdr>
      <w:divsChild>
        <w:div w:id="484977138">
          <w:marLeft w:val="0"/>
          <w:marRight w:val="0"/>
          <w:marTop w:val="0"/>
          <w:marBottom w:val="0"/>
          <w:divBdr>
            <w:top w:val="none" w:sz="0" w:space="0" w:color="auto"/>
            <w:left w:val="none" w:sz="0" w:space="0" w:color="auto"/>
            <w:bottom w:val="none" w:sz="0" w:space="0" w:color="auto"/>
            <w:right w:val="none" w:sz="0" w:space="0" w:color="auto"/>
          </w:divBdr>
          <w:divsChild>
            <w:div w:id="399058505">
              <w:marLeft w:val="0"/>
              <w:marRight w:val="0"/>
              <w:marTop w:val="0"/>
              <w:marBottom w:val="0"/>
              <w:divBdr>
                <w:top w:val="none" w:sz="0" w:space="0" w:color="auto"/>
                <w:left w:val="none" w:sz="0" w:space="0" w:color="auto"/>
                <w:bottom w:val="none" w:sz="0" w:space="0" w:color="auto"/>
                <w:right w:val="none" w:sz="0" w:space="0" w:color="auto"/>
              </w:divBdr>
            </w:div>
            <w:div w:id="1130628938">
              <w:marLeft w:val="0"/>
              <w:marRight w:val="0"/>
              <w:marTop w:val="0"/>
              <w:marBottom w:val="0"/>
              <w:divBdr>
                <w:top w:val="none" w:sz="0" w:space="0" w:color="auto"/>
                <w:left w:val="none" w:sz="0" w:space="0" w:color="auto"/>
                <w:bottom w:val="none" w:sz="0" w:space="0" w:color="auto"/>
                <w:right w:val="none" w:sz="0" w:space="0" w:color="auto"/>
              </w:divBdr>
            </w:div>
            <w:div w:id="9055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8852">
      <w:bodyDiv w:val="1"/>
      <w:marLeft w:val="0"/>
      <w:marRight w:val="0"/>
      <w:marTop w:val="0"/>
      <w:marBottom w:val="0"/>
      <w:divBdr>
        <w:top w:val="none" w:sz="0" w:space="0" w:color="auto"/>
        <w:left w:val="none" w:sz="0" w:space="0" w:color="auto"/>
        <w:bottom w:val="none" w:sz="0" w:space="0" w:color="auto"/>
        <w:right w:val="none" w:sz="0" w:space="0" w:color="auto"/>
      </w:divBdr>
    </w:div>
    <w:div w:id="988677685">
      <w:bodyDiv w:val="1"/>
      <w:marLeft w:val="0"/>
      <w:marRight w:val="0"/>
      <w:marTop w:val="0"/>
      <w:marBottom w:val="0"/>
      <w:divBdr>
        <w:top w:val="none" w:sz="0" w:space="0" w:color="auto"/>
        <w:left w:val="none" w:sz="0" w:space="0" w:color="auto"/>
        <w:bottom w:val="none" w:sz="0" w:space="0" w:color="auto"/>
        <w:right w:val="none" w:sz="0" w:space="0" w:color="auto"/>
      </w:divBdr>
    </w:div>
    <w:div w:id="993804193">
      <w:bodyDiv w:val="1"/>
      <w:marLeft w:val="0"/>
      <w:marRight w:val="0"/>
      <w:marTop w:val="0"/>
      <w:marBottom w:val="0"/>
      <w:divBdr>
        <w:top w:val="none" w:sz="0" w:space="0" w:color="auto"/>
        <w:left w:val="none" w:sz="0" w:space="0" w:color="auto"/>
        <w:bottom w:val="none" w:sz="0" w:space="0" w:color="auto"/>
        <w:right w:val="none" w:sz="0" w:space="0" w:color="auto"/>
      </w:divBdr>
    </w:div>
    <w:div w:id="1083528119">
      <w:bodyDiv w:val="1"/>
      <w:marLeft w:val="0"/>
      <w:marRight w:val="0"/>
      <w:marTop w:val="0"/>
      <w:marBottom w:val="0"/>
      <w:divBdr>
        <w:top w:val="none" w:sz="0" w:space="0" w:color="auto"/>
        <w:left w:val="none" w:sz="0" w:space="0" w:color="auto"/>
        <w:bottom w:val="none" w:sz="0" w:space="0" w:color="auto"/>
        <w:right w:val="none" w:sz="0" w:space="0" w:color="auto"/>
      </w:divBdr>
    </w:div>
    <w:div w:id="1093670108">
      <w:bodyDiv w:val="1"/>
      <w:marLeft w:val="0"/>
      <w:marRight w:val="0"/>
      <w:marTop w:val="0"/>
      <w:marBottom w:val="0"/>
      <w:divBdr>
        <w:top w:val="none" w:sz="0" w:space="0" w:color="auto"/>
        <w:left w:val="none" w:sz="0" w:space="0" w:color="auto"/>
        <w:bottom w:val="none" w:sz="0" w:space="0" w:color="auto"/>
        <w:right w:val="none" w:sz="0" w:space="0" w:color="auto"/>
      </w:divBdr>
    </w:div>
    <w:div w:id="1100952163">
      <w:bodyDiv w:val="1"/>
      <w:marLeft w:val="0"/>
      <w:marRight w:val="0"/>
      <w:marTop w:val="0"/>
      <w:marBottom w:val="0"/>
      <w:divBdr>
        <w:top w:val="none" w:sz="0" w:space="0" w:color="auto"/>
        <w:left w:val="none" w:sz="0" w:space="0" w:color="auto"/>
        <w:bottom w:val="none" w:sz="0" w:space="0" w:color="auto"/>
        <w:right w:val="none" w:sz="0" w:space="0" w:color="auto"/>
      </w:divBdr>
    </w:div>
    <w:div w:id="1123814101">
      <w:bodyDiv w:val="1"/>
      <w:marLeft w:val="0"/>
      <w:marRight w:val="0"/>
      <w:marTop w:val="0"/>
      <w:marBottom w:val="0"/>
      <w:divBdr>
        <w:top w:val="none" w:sz="0" w:space="0" w:color="auto"/>
        <w:left w:val="none" w:sz="0" w:space="0" w:color="auto"/>
        <w:bottom w:val="none" w:sz="0" w:space="0" w:color="auto"/>
        <w:right w:val="none" w:sz="0" w:space="0" w:color="auto"/>
      </w:divBdr>
    </w:div>
    <w:div w:id="1126697724">
      <w:bodyDiv w:val="1"/>
      <w:marLeft w:val="0"/>
      <w:marRight w:val="0"/>
      <w:marTop w:val="0"/>
      <w:marBottom w:val="0"/>
      <w:divBdr>
        <w:top w:val="none" w:sz="0" w:space="0" w:color="auto"/>
        <w:left w:val="none" w:sz="0" w:space="0" w:color="auto"/>
        <w:bottom w:val="none" w:sz="0" w:space="0" w:color="auto"/>
        <w:right w:val="none" w:sz="0" w:space="0" w:color="auto"/>
      </w:divBdr>
    </w:div>
    <w:div w:id="1138649644">
      <w:bodyDiv w:val="1"/>
      <w:marLeft w:val="0"/>
      <w:marRight w:val="0"/>
      <w:marTop w:val="0"/>
      <w:marBottom w:val="0"/>
      <w:divBdr>
        <w:top w:val="none" w:sz="0" w:space="0" w:color="auto"/>
        <w:left w:val="none" w:sz="0" w:space="0" w:color="auto"/>
        <w:bottom w:val="none" w:sz="0" w:space="0" w:color="auto"/>
        <w:right w:val="none" w:sz="0" w:space="0" w:color="auto"/>
      </w:divBdr>
    </w:div>
    <w:div w:id="1142307842">
      <w:bodyDiv w:val="1"/>
      <w:marLeft w:val="0"/>
      <w:marRight w:val="0"/>
      <w:marTop w:val="0"/>
      <w:marBottom w:val="0"/>
      <w:divBdr>
        <w:top w:val="none" w:sz="0" w:space="0" w:color="auto"/>
        <w:left w:val="none" w:sz="0" w:space="0" w:color="auto"/>
        <w:bottom w:val="none" w:sz="0" w:space="0" w:color="auto"/>
        <w:right w:val="none" w:sz="0" w:space="0" w:color="auto"/>
      </w:divBdr>
    </w:div>
    <w:div w:id="1152793016">
      <w:bodyDiv w:val="1"/>
      <w:marLeft w:val="0"/>
      <w:marRight w:val="0"/>
      <w:marTop w:val="0"/>
      <w:marBottom w:val="0"/>
      <w:divBdr>
        <w:top w:val="none" w:sz="0" w:space="0" w:color="auto"/>
        <w:left w:val="none" w:sz="0" w:space="0" w:color="auto"/>
        <w:bottom w:val="none" w:sz="0" w:space="0" w:color="auto"/>
        <w:right w:val="none" w:sz="0" w:space="0" w:color="auto"/>
      </w:divBdr>
    </w:div>
    <w:div w:id="1164591173">
      <w:bodyDiv w:val="1"/>
      <w:marLeft w:val="0"/>
      <w:marRight w:val="0"/>
      <w:marTop w:val="0"/>
      <w:marBottom w:val="0"/>
      <w:divBdr>
        <w:top w:val="none" w:sz="0" w:space="0" w:color="auto"/>
        <w:left w:val="none" w:sz="0" w:space="0" w:color="auto"/>
        <w:bottom w:val="none" w:sz="0" w:space="0" w:color="auto"/>
        <w:right w:val="none" w:sz="0" w:space="0" w:color="auto"/>
      </w:divBdr>
    </w:div>
    <w:div w:id="1193497029">
      <w:bodyDiv w:val="1"/>
      <w:marLeft w:val="0"/>
      <w:marRight w:val="0"/>
      <w:marTop w:val="0"/>
      <w:marBottom w:val="0"/>
      <w:divBdr>
        <w:top w:val="none" w:sz="0" w:space="0" w:color="auto"/>
        <w:left w:val="none" w:sz="0" w:space="0" w:color="auto"/>
        <w:bottom w:val="none" w:sz="0" w:space="0" w:color="auto"/>
        <w:right w:val="none" w:sz="0" w:space="0" w:color="auto"/>
      </w:divBdr>
      <w:divsChild>
        <w:div w:id="1227303647">
          <w:marLeft w:val="0"/>
          <w:marRight w:val="0"/>
          <w:marTop w:val="0"/>
          <w:marBottom w:val="0"/>
          <w:divBdr>
            <w:top w:val="none" w:sz="0" w:space="0" w:color="auto"/>
            <w:left w:val="none" w:sz="0" w:space="0" w:color="auto"/>
            <w:bottom w:val="none" w:sz="0" w:space="0" w:color="auto"/>
            <w:right w:val="none" w:sz="0" w:space="0" w:color="auto"/>
          </w:divBdr>
          <w:divsChild>
            <w:div w:id="351537057">
              <w:marLeft w:val="0"/>
              <w:marRight w:val="0"/>
              <w:marTop w:val="0"/>
              <w:marBottom w:val="0"/>
              <w:divBdr>
                <w:top w:val="none" w:sz="0" w:space="0" w:color="auto"/>
                <w:left w:val="none" w:sz="0" w:space="0" w:color="auto"/>
                <w:bottom w:val="none" w:sz="0" w:space="0" w:color="auto"/>
                <w:right w:val="none" w:sz="0" w:space="0" w:color="auto"/>
              </w:divBdr>
            </w:div>
            <w:div w:id="753089740">
              <w:marLeft w:val="0"/>
              <w:marRight w:val="0"/>
              <w:marTop w:val="0"/>
              <w:marBottom w:val="0"/>
              <w:divBdr>
                <w:top w:val="none" w:sz="0" w:space="0" w:color="auto"/>
                <w:left w:val="none" w:sz="0" w:space="0" w:color="auto"/>
                <w:bottom w:val="none" w:sz="0" w:space="0" w:color="auto"/>
                <w:right w:val="none" w:sz="0" w:space="0" w:color="auto"/>
              </w:divBdr>
            </w:div>
            <w:div w:id="111630924">
              <w:marLeft w:val="0"/>
              <w:marRight w:val="0"/>
              <w:marTop w:val="0"/>
              <w:marBottom w:val="0"/>
              <w:divBdr>
                <w:top w:val="none" w:sz="0" w:space="0" w:color="auto"/>
                <w:left w:val="none" w:sz="0" w:space="0" w:color="auto"/>
                <w:bottom w:val="none" w:sz="0" w:space="0" w:color="auto"/>
                <w:right w:val="none" w:sz="0" w:space="0" w:color="auto"/>
              </w:divBdr>
            </w:div>
            <w:div w:id="767509333">
              <w:marLeft w:val="0"/>
              <w:marRight w:val="0"/>
              <w:marTop w:val="0"/>
              <w:marBottom w:val="0"/>
              <w:divBdr>
                <w:top w:val="none" w:sz="0" w:space="0" w:color="auto"/>
                <w:left w:val="none" w:sz="0" w:space="0" w:color="auto"/>
                <w:bottom w:val="none" w:sz="0" w:space="0" w:color="auto"/>
                <w:right w:val="none" w:sz="0" w:space="0" w:color="auto"/>
              </w:divBdr>
            </w:div>
            <w:div w:id="900291288">
              <w:marLeft w:val="0"/>
              <w:marRight w:val="0"/>
              <w:marTop w:val="0"/>
              <w:marBottom w:val="0"/>
              <w:divBdr>
                <w:top w:val="none" w:sz="0" w:space="0" w:color="auto"/>
                <w:left w:val="none" w:sz="0" w:space="0" w:color="auto"/>
                <w:bottom w:val="none" w:sz="0" w:space="0" w:color="auto"/>
                <w:right w:val="none" w:sz="0" w:space="0" w:color="auto"/>
              </w:divBdr>
            </w:div>
            <w:div w:id="11454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8136">
      <w:bodyDiv w:val="1"/>
      <w:marLeft w:val="0"/>
      <w:marRight w:val="0"/>
      <w:marTop w:val="0"/>
      <w:marBottom w:val="0"/>
      <w:divBdr>
        <w:top w:val="none" w:sz="0" w:space="0" w:color="auto"/>
        <w:left w:val="none" w:sz="0" w:space="0" w:color="auto"/>
        <w:bottom w:val="none" w:sz="0" w:space="0" w:color="auto"/>
        <w:right w:val="none" w:sz="0" w:space="0" w:color="auto"/>
      </w:divBdr>
    </w:div>
    <w:div w:id="1251040312">
      <w:bodyDiv w:val="1"/>
      <w:marLeft w:val="0"/>
      <w:marRight w:val="0"/>
      <w:marTop w:val="0"/>
      <w:marBottom w:val="0"/>
      <w:divBdr>
        <w:top w:val="none" w:sz="0" w:space="0" w:color="auto"/>
        <w:left w:val="none" w:sz="0" w:space="0" w:color="auto"/>
        <w:bottom w:val="none" w:sz="0" w:space="0" w:color="auto"/>
        <w:right w:val="none" w:sz="0" w:space="0" w:color="auto"/>
      </w:divBdr>
    </w:div>
    <w:div w:id="1258096815">
      <w:bodyDiv w:val="1"/>
      <w:marLeft w:val="0"/>
      <w:marRight w:val="0"/>
      <w:marTop w:val="0"/>
      <w:marBottom w:val="0"/>
      <w:divBdr>
        <w:top w:val="none" w:sz="0" w:space="0" w:color="auto"/>
        <w:left w:val="none" w:sz="0" w:space="0" w:color="auto"/>
        <w:bottom w:val="none" w:sz="0" w:space="0" w:color="auto"/>
        <w:right w:val="none" w:sz="0" w:space="0" w:color="auto"/>
      </w:divBdr>
    </w:div>
    <w:div w:id="1285230297">
      <w:bodyDiv w:val="1"/>
      <w:marLeft w:val="0"/>
      <w:marRight w:val="0"/>
      <w:marTop w:val="0"/>
      <w:marBottom w:val="0"/>
      <w:divBdr>
        <w:top w:val="none" w:sz="0" w:space="0" w:color="auto"/>
        <w:left w:val="none" w:sz="0" w:space="0" w:color="auto"/>
        <w:bottom w:val="none" w:sz="0" w:space="0" w:color="auto"/>
        <w:right w:val="none" w:sz="0" w:space="0" w:color="auto"/>
      </w:divBdr>
    </w:div>
    <w:div w:id="1291086630">
      <w:bodyDiv w:val="1"/>
      <w:marLeft w:val="0"/>
      <w:marRight w:val="0"/>
      <w:marTop w:val="0"/>
      <w:marBottom w:val="0"/>
      <w:divBdr>
        <w:top w:val="none" w:sz="0" w:space="0" w:color="auto"/>
        <w:left w:val="none" w:sz="0" w:space="0" w:color="auto"/>
        <w:bottom w:val="none" w:sz="0" w:space="0" w:color="auto"/>
        <w:right w:val="none" w:sz="0" w:space="0" w:color="auto"/>
      </w:divBdr>
    </w:div>
    <w:div w:id="1313603638">
      <w:bodyDiv w:val="1"/>
      <w:marLeft w:val="0"/>
      <w:marRight w:val="0"/>
      <w:marTop w:val="0"/>
      <w:marBottom w:val="0"/>
      <w:divBdr>
        <w:top w:val="none" w:sz="0" w:space="0" w:color="auto"/>
        <w:left w:val="none" w:sz="0" w:space="0" w:color="auto"/>
        <w:bottom w:val="none" w:sz="0" w:space="0" w:color="auto"/>
        <w:right w:val="none" w:sz="0" w:space="0" w:color="auto"/>
      </w:divBdr>
    </w:div>
    <w:div w:id="1338384724">
      <w:bodyDiv w:val="1"/>
      <w:marLeft w:val="0"/>
      <w:marRight w:val="0"/>
      <w:marTop w:val="0"/>
      <w:marBottom w:val="0"/>
      <w:divBdr>
        <w:top w:val="none" w:sz="0" w:space="0" w:color="auto"/>
        <w:left w:val="none" w:sz="0" w:space="0" w:color="auto"/>
        <w:bottom w:val="none" w:sz="0" w:space="0" w:color="auto"/>
        <w:right w:val="none" w:sz="0" w:space="0" w:color="auto"/>
      </w:divBdr>
    </w:div>
    <w:div w:id="1341548605">
      <w:bodyDiv w:val="1"/>
      <w:marLeft w:val="0"/>
      <w:marRight w:val="0"/>
      <w:marTop w:val="0"/>
      <w:marBottom w:val="0"/>
      <w:divBdr>
        <w:top w:val="none" w:sz="0" w:space="0" w:color="auto"/>
        <w:left w:val="none" w:sz="0" w:space="0" w:color="auto"/>
        <w:bottom w:val="none" w:sz="0" w:space="0" w:color="auto"/>
        <w:right w:val="none" w:sz="0" w:space="0" w:color="auto"/>
      </w:divBdr>
    </w:div>
    <w:div w:id="1395085984">
      <w:bodyDiv w:val="1"/>
      <w:marLeft w:val="0"/>
      <w:marRight w:val="0"/>
      <w:marTop w:val="0"/>
      <w:marBottom w:val="0"/>
      <w:divBdr>
        <w:top w:val="none" w:sz="0" w:space="0" w:color="auto"/>
        <w:left w:val="none" w:sz="0" w:space="0" w:color="auto"/>
        <w:bottom w:val="none" w:sz="0" w:space="0" w:color="auto"/>
        <w:right w:val="none" w:sz="0" w:space="0" w:color="auto"/>
      </w:divBdr>
    </w:div>
    <w:div w:id="1452434491">
      <w:bodyDiv w:val="1"/>
      <w:marLeft w:val="0"/>
      <w:marRight w:val="0"/>
      <w:marTop w:val="0"/>
      <w:marBottom w:val="0"/>
      <w:divBdr>
        <w:top w:val="none" w:sz="0" w:space="0" w:color="auto"/>
        <w:left w:val="none" w:sz="0" w:space="0" w:color="auto"/>
        <w:bottom w:val="none" w:sz="0" w:space="0" w:color="auto"/>
        <w:right w:val="none" w:sz="0" w:space="0" w:color="auto"/>
      </w:divBdr>
    </w:div>
    <w:div w:id="1496653684">
      <w:bodyDiv w:val="1"/>
      <w:marLeft w:val="0"/>
      <w:marRight w:val="0"/>
      <w:marTop w:val="0"/>
      <w:marBottom w:val="0"/>
      <w:divBdr>
        <w:top w:val="none" w:sz="0" w:space="0" w:color="auto"/>
        <w:left w:val="none" w:sz="0" w:space="0" w:color="auto"/>
        <w:bottom w:val="none" w:sz="0" w:space="0" w:color="auto"/>
        <w:right w:val="none" w:sz="0" w:space="0" w:color="auto"/>
      </w:divBdr>
    </w:div>
    <w:div w:id="150000003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1719482">
      <w:bodyDiv w:val="1"/>
      <w:marLeft w:val="0"/>
      <w:marRight w:val="0"/>
      <w:marTop w:val="0"/>
      <w:marBottom w:val="0"/>
      <w:divBdr>
        <w:top w:val="none" w:sz="0" w:space="0" w:color="auto"/>
        <w:left w:val="none" w:sz="0" w:space="0" w:color="auto"/>
        <w:bottom w:val="none" w:sz="0" w:space="0" w:color="auto"/>
        <w:right w:val="none" w:sz="0" w:space="0" w:color="auto"/>
      </w:divBdr>
    </w:div>
    <w:div w:id="1564948852">
      <w:bodyDiv w:val="1"/>
      <w:marLeft w:val="0"/>
      <w:marRight w:val="0"/>
      <w:marTop w:val="0"/>
      <w:marBottom w:val="0"/>
      <w:divBdr>
        <w:top w:val="none" w:sz="0" w:space="0" w:color="auto"/>
        <w:left w:val="none" w:sz="0" w:space="0" w:color="auto"/>
        <w:bottom w:val="none" w:sz="0" w:space="0" w:color="auto"/>
        <w:right w:val="none" w:sz="0" w:space="0" w:color="auto"/>
      </w:divBdr>
    </w:div>
    <w:div w:id="1567494271">
      <w:bodyDiv w:val="1"/>
      <w:marLeft w:val="0"/>
      <w:marRight w:val="0"/>
      <w:marTop w:val="0"/>
      <w:marBottom w:val="0"/>
      <w:divBdr>
        <w:top w:val="none" w:sz="0" w:space="0" w:color="auto"/>
        <w:left w:val="none" w:sz="0" w:space="0" w:color="auto"/>
        <w:bottom w:val="none" w:sz="0" w:space="0" w:color="auto"/>
        <w:right w:val="none" w:sz="0" w:space="0" w:color="auto"/>
      </w:divBdr>
    </w:div>
    <w:div w:id="1573736269">
      <w:bodyDiv w:val="1"/>
      <w:marLeft w:val="0"/>
      <w:marRight w:val="0"/>
      <w:marTop w:val="0"/>
      <w:marBottom w:val="0"/>
      <w:divBdr>
        <w:top w:val="none" w:sz="0" w:space="0" w:color="auto"/>
        <w:left w:val="none" w:sz="0" w:space="0" w:color="auto"/>
        <w:bottom w:val="none" w:sz="0" w:space="0" w:color="auto"/>
        <w:right w:val="none" w:sz="0" w:space="0" w:color="auto"/>
      </w:divBdr>
    </w:div>
    <w:div w:id="1576818185">
      <w:bodyDiv w:val="1"/>
      <w:marLeft w:val="0"/>
      <w:marRight w:val="0"/>
      <w:marTop w:val="0"/>
      <w:marBottom w:val="0"/>
      <w:divBdr>
        <w:top w:val="none" w:sz="0" w:space="0" w:color="auto"/>
        <w:left w:val="none" w:sz="0" w:space="0" w:color="auto"/>
        <w:bottom w:val="none" w:sz="0" w:space="0" w:color="auto"/>
        <w:right w:val="none" w:sz="0" w:space="0" w:color="auto"/>
      </w:divBdr>
    </w:div>
    <w:div w:id="1580017394">
      <w:bodyDiv w:val="1"/>
      <w:marLeft w:val="0"/>
      <w:marRight w:val="0"/>
      <w:marTop w:val="0"/>
      <w:marBottom w:val="0"/>
      <w:divBdr>
        <w:top w:val="none" w:sz="0" w:space="0" w:color="auto"/>
        <w:left w:val="none" w:sz="0" w:space="0" w:color="auto"/>
        <w:bottom w:val="none" w:sz="0" w:space="0" w:color="auto"/>
        <w:right w:val="none" w:sz="0" w:space="0" w:color="auto"/>
      </w:divBdr>
    </w:div>
    <w:div w:id="1596328197">
      <w:bodyDiv w:val="1"/>
      <w:marLeft w:val="0"/>
      <w:marRight w:val="0"/>
      <w:marTop w:val="0"/>
      <w:marBottom w:val="0"/>
      <w:divBdr>
        <w:top w:val="none" w:sz="0" w:space="0" w:color="auto"/>
        <w:left w:val="none" w:sz="0" w:space="0" w:color="auto"/>
        <w:bottom w:val="none" w:sz="0" w:space="0" w:color="auto"/>
        <w:right w:val="none" w:sz="0" w:space="0" w:color="auto"/>
      </w:divBdr>
    </w:div>
    <w:div w:id="1600141354">
      <w:bodyDiv w:val="1"/>
      <w:marLeft w:val="0"/>
      <w:marRight w:val="0"/>
      <w:marTop w:val="0"/>
      <w:marBottom w:val="0"/>
      <w:divBdr>
        <w:top w:val="none" w:sz="0" w:space="0" w:color="auto"/>
        <w:left w:val="none" w:sz="0" w:space="0" w:color="auto"/>
        <w:bottom w:val="none" w:sz="0" w:space="0" w:color="auto"/>
        <w:right w:val="none" w:sz="0" w:space="0" w:color="auto"/>
      </w:divBdr>
    </w:div>
    <w:div w:id="1605770536">
      <w:bodyDiv w:val="1"/>
      <w:marLeft w:val="0"/>
      <w:marRight w:val="0"/>
      <w:marTop w:val="0"/>
      <w:marBottom w:val="0"/>
      <w:divBdr>
        <w:top w:val="none" w:sz="0" w:space="0" w:color="auto"/>
        <w:left w:val="none" w:sz="0" w:space="0" w:color="auto"/>
        <w:bottom w:val="none" w:sz="0" w:space="0" w:color="auto"/>
        <w:right w:val="none" w:sz="0" w:space="0" w:color="auto"/>
      </w:divBdr>
    </w:div>
    <w:div w:id="1616213708">
      <w:bodyDiv w:val="1"/>
      <w:marLeft w:val="0"/>
      <w:marRight w:val="0"/>
      <w:marTop w:val="0"/>
      <w:marBottom w:val="0"/>
      <w:divBdr>
        <w:top w:val="none" w:sz="0" w:space="0" w:color="auto"/>
        <w:left w:val="none" w:sz="0" w:space="0" w:color="auto"/>
        <w:bottom w:val="none" w:sz="0" w:space="0" w:color="auto"/>
        <w:right w:val="none" w:sz="0" w:space="0" w:color="auto"/>
      </w:divBdr>
    </w:div>
    <w:div w:id="1635137252">
      <w:bodyDiv w:val="1"/>
      <w:marLeft w:val="0"/>
      <w:marRight w:val="0"/>
      <w:marTop w:val="0"/>
      <w:marBottom w:val="0"/>
      <w:divBdr>
        <w:top w:val="none" w:sz="0" w:space="0" w:color="auto"/>
        <w:left w:val="none" w:sz="0" w:space="0" w:color="auto"/>
        <w:bottom w:val="none" w:sz="0" w:space="0" w:color="auto"/>
        <w:right w:val="none" w:sz="0" w:space="0" w:color="auto"/>
      </w:divBdr>
    </w:div>
    <w:div w:id="1669824284">
      <w:bodyDiv w:val="1"/>
      <w:marLeft w:val="0"/>
      <w:marRight w:val="0"/>
      <w:marTop w:val="0"/>
      <w:marBottom w:val="0"/>
      <w:divBdr>
        <w:top w:val="none" w:sz="0" w:space="0" w:color="auto"/>
        <w:left w:val="none" w:sz="0" w:space="0" w:color="auto"/>
        <w:bottom w:val="none" w:sz="0" w:space="0" w:color="auto"/>
        <w:right w:val="none" w:sz="0" w:space="0" w:color="auto"/>
      </w:divBdr>
    </w:div>
    <w:div w:id="1690523548">
      <w:bodyDiv w:val="1"/>
      <w:marLeft w:val="0"/>
      <w:marRight w:val="0"/>
      <w:marTop w:val="0"/>
      <w:marBottom w:val="0"/>
      <w:divBdr>
        <w:top w:val="none" w:sz="0" w:space="0" w:color="auto"/>
        <w:left w:val="none" w:sz="0" w:space="0" w:color="auto"/>
        <w:bottom w:val="none" w:sz="0" w:space="0" w:color="auto"/>
        <w:right w:val="none" w:sz="0" w:space="0" w:color="auto"/>
      </w:divBdr>
    </w:div>
    <w:div w:id="1697390644">
      <w:bodyDiv w:val="1"/>
      <w:marLeft w:val="0"/>
      <w:marRight w:val="0"/>
      <w:marTop w:val="0"/>
      <w:marBottom w:val="0"/>
      <w:divBdr>
        <w:top w:val="none" w:sz="0" w:space="0" w:color="auto"/>
        <w:left w:val="none" w:sz="0" w:space="0" w:color="auto"/>
        <w:bottom w:val="none" w:sz="0" w:space="0" w:color="auto"/>
        <w:right w:val="none" w:sz="0" w:space="0" w:color="auto"/>
      </w:divBdr>
    </w:div>
    <w:div w:id="1787891085">
      <w:bodyDiv w:val="1"/>
      <w:marLeft w:val="0"/>
      <w:marRight w:val="0"/>
      <w:marTop w:val="0"/>
      <w:marBottom w:val="0"/>
      <w:divBdr>
        <w:top w:val="none" w:sz="0" w:space="0" w:color="auto"/>
        <w:left w:val="none" w:sz="0" w:space="0" w:color="auto"/>
        <w:bottom w:val="none" w:sz="0" w:space="0" w:color="auto"/>
        <w:right w:val="none" w:sz="0" w:space="0" w:color="auto"/>
      </w:divBdr>
    </w:div>
    <w:div w:id="1807579896">
      <w:bodyDiv w:val="1"/>
      <w:marLeft w:val="0"/>
      <w:marRight w:val="0"/>
      <w:marTop w:val="0"/>
      <w:marBottom w:val="0"/>
      <w:divBdr>
        <w:top w:val="none" w:sz="0" w:space="0" w:color="auto"/>
        <w:left w:val="none" w:sz="0" w:space="0" w:color="auto"/>
        <w:bottom w:val="none" w:sz="0" w:space="0" w:color="auto"/>
        <w:right w:val="none" w:sz="0" w:space="0" w:color="auto"/>
      </w:divBdr>
    </w:div>
    <w:div w:id="1834253228">
      <w:bodyDiv w:val="1"/>
      <w:marLeft w:val="0"/>
      <w:marRight w:val="0"/>
      <w:marTop w:val="0"/>
      <w:marBottom w:val="0"/>
      <w:divBdr>
        <w:top w:val="none" w:sz="0" w:space="0" w:color="auto"/>
        <w:left w:val="none" w:sz="0" w:space="0" w:color="auto"/>
        <w:bottom w:val="none" w:sz="0" w:space="0" w:color="auto"/>
        <w:right w:val="none" w:sz="0" w:space="0" w:color="auto"/>
      </w:divBdr>
    </w:div>
    <w:div w:id="1856965286">
      <w:bodyDiv w:val="1"/>
      <w:marLeft w:val="0"/>
      <w:marRight w:val="0"/>
      <w:marTop w:val="0"/>
      <w:marBottom w:val="0"/>
      <w:divBdr>
        <w:top w:val="none" w:sz="0" w:space="0" w:color="auto"/>
        <w:left w:val="none" w:sz="0" w:space="0" w:color="auto"/>
        <w:bottom w:val="none" w:sz="0" w:space="0" w:color="auto"/>
        <w:right w:val="none" w:sz="0" w:space="0" w:color="auto"/>
      </w:divBdr>
    </w:div>
    <w:div w:id="1884898584">
      <w:bodyDiv w:val="1"/>
      <w:marLeft w:val="0"/>
      <w:marRight w:val="0"/>
      <w:marTop w:val="0"/>
      <w:marBottom w:val="0"/>
      <w:divBdr>
        <w:top w:val="none" w:sz="0" w:space="0" w:color="auto"/>
        <w:left w:val="none" w:sz="0" w:space="0" w:color="auto"/>
        <w:bottom w:val="none" w:sz="0" w:space="0" w:color="auto"/>
        <w:right w:val="none" w:sz="0" w:space="0" w:color="auto"/>
      </w:divBdr>
    </w:div>
    <w:div w:id="1885673163">
      <w:bodyDiv w:val="1"/>
      <w:marLeft w:val="0"/>
      <w:marRight w:val="0"/>
      <w:marTop w:val="0"/>
      <w:marBottom w:val="0"/>
      <w:divBdr>
        <w:top w:val="none" w:sz="0" w:space="0" w:color="auto"/>
        <w:left w:val="none" w:sz="0" w:space="0" w:color="auto"/>
        <w:bottom w:val="none" w:sz="0" w:space="0" w:color="auto"/>
        <w:right w:val="none" w:sz="0" w:space="0" w:color="auto"/>
      </w:divBdr>
    </w:div>
    <w:div w:id="1889100927">
      <w:bodyDiv w:val="1"/>
      <w:marLeft w:val="0"/>
      <w:marRight w:val="0"/>
      <w:marTop w:val="0"/>
      <w:marBottom w:val="0"/>
      <w:divBdr>
        <w:top w:val="none" w:sz="0" w:space="0" w:color="auto"/>
        <w:left w:val="none" w:sz="0" w:space="0" w:color="auto"/>
        <w:bottom w:val="none" w:sz="0" w:space="0" w:color="auto"/>
        <w:right w:val="none" w:sz="0" w:space="0" w:color="auto"/>
      </w:divBdr>
    </w:div>
    <w:div w:id="1905942856">
      <w:bodyDiv w:val="1"/>
      <w:marLeft w:val="0"/>
      <w:marRight w:val="0"/>
      <w:marTop w:val="0"/>
      <w:marBottom w:val="0"/>
      <w:divBdr>
        <w:top w:val="none" w:sz="0" w:space="0" w:color="auto"/>
        <w:left w:val="none" w:sz="0" w:space="0" w:color="auto"/>
        <w:bottom w:val="none" w:sz="0" w:space="0" w:color="auto"/>
        <w:right w:val="none" w:sz="0" w:space="0" w:color="auto"/>
      </w:divBdr>
    </w:div>
    <w:div w:id="1930196715">
      <w:bodyDiv w:val="1"/>
      <w:marLeft w:val="0"/>
      <w:marRight w:val="0"/>
      <w:marTop w:val="0"/>
      <w:marBottom w:val="0"/>
      <w:divBdr>
        <w:top w:val="none" w:sz="0" w:space="0" w:color="auto"/>
        <w:left w:val="none" w:sz="0" w:space="0" w:color="auto"/>
        <w:bottom w:val="none" w:sz="0" w:space="0" w:color="auto"/>
        <w:right w:val="none" w:sz="0" w:space="0" w:color="auto"/>
      </w:divBdr>
    </w:div>
    <w:div w:id="1939172287">
      <w:bodyDiv w:val="1"/>
      <w:marLeft w:val="0"/>
      <w:marRight w:val="0"/>
      <w:marTop w:val="0"/>
      <w:marBottom w:val="0"/>
      <w:divBdr>
        <w:top w:val="none" w:sz="0" w:space="0" w:color="auto"/>
        <w:left w:val="none" w:sz="0" w:space="0" w:color="auto"/>
        <w:bottom w:val="none" w:sz="0" w:space="0" w:color="auto"/>
        <w:right w:val="none" w:sz="0" w:space="0" w:color="auto"/>
      </w:divBdr>
    </w:div>
    <w:div w:id="1946572877">
      <w:bodyDiv w:val="1"/>
      <w:marLeft w:val="0"/>
      <w:marRight w:val="0"/>
      <w:marTop w:val="0"/>
      <w:marBottom w:val="0"/>
      <w:divBdr>
        <w:top w:val="none" w:sz="0" w:space="0" w:color="auto"/>
        <w:left w:val="none" w:sz="0" w:space="0" w:color="auto"/>
        <w:bottom w:val="none" w:sz="0" w:space="0" w:color="auto"/>
        <w:right w:val="none" w:sz="0" w:space="0" w:color="auto"/>
      </w:divBdr>
    </w:div>
    <w:div w:id="1963337797">
      <w:bodyDiv w:val="1"/>
      <w:marLeft w:val="0"/>
      <w:marRight w:val="0"/>
      <w:marTop w:val="0"/>
      <w:marBottom w:val="0"/>
      <w:divBdr>
        <w:top w:val="none" w:sz="0" w:space="0" w:color="auto"/>
        <w:left w:val="none" w:sz="0" w:space="0" w:color="auto"/>
        <w:bottom w:val="none" w:sz="0" w:space="0" w:color="auto"/>
        <w:right w:val="none" w:sz="0" w:space="0" w:color="auto"/>
      </w:divBdr>
    </w:div>
    <w:div w:id="1989438170">
      <w:bodyDiv w:val="1"/>
      <w:marLeft w:val="0"/>
      <w:marRight w:val="0"/>
      <w:marTop w:val="0"/>
      <w:marBottom w:val="0"/>
      <w:divBdr>
        <w:top w:val="none" w:sz="0" w:space="0" w:color="auto"/>
        <w:left w:val="none" w:sz="0" w:space="0" w:color="auto"/>
        <w:bottom w:val="none" w:sz="0" w:space="0" w:color="auto"/>
        <w:right w:val="none" w:sz="0" w:space="0" w:color="auto"/>
      </w:divBdr>
    </w:div>
    <w:div w:id="1995061999">
      <w:bodyDiv w:val="1"/>
      <w:marLeft w:val="0"/>
      <w:marRight w:val="0"/>
      <w:marTop w:val="0"/>
      <w:marBottom w:val="0"/>
      <w:divBdr>
        <w:top w:val="none" w:sz="0" w:space="0" w:color="auto"/>
        <w:left w:val="none" w:sz="0" w:space="0" w:color="auto"/>
        <w:bottom w:val="none" w:sz="0" w:space="0" w:color="auto"/>
        <w:right w:val="none" w:sz="0" w:space="0" w:color="auto"/>
      </w:divBdr>
    </w:div>
    <w:div w:id="2021614960">
      <w:bodyDiv w:val="1"/>
      <w:marLeft w:val="0"/>
      <w:marRight w:val="0"/>
      <w:marTop w:val="0"/>
      <w:marBottom w:val="0"/>
      <w:divBdr>
        <w:top w:val="none" w:sz="0" w:space="0" w:color="auto"/>
        <w:left w:val="none" w:sz="0" w:space="0" w:color="auto"/>
        <w:bottom w:val="none" w:sz="0" w:space="0" w:color="auto"/>
        <w:right w:val="none" w:sz="0" w:space="0" w:color="auto"/>
      </w:divBdr>
      <w:divsChild>
        <w:div w:id="467162648">
          <w:marLeft w:val="0"/>
          <w:marRight w:val="0"/>
          <w:marTop w:val="0"/>
          <w:marBottom w:val="0"/>
          <w:divBdr>
            <w:top w:val="none" w:sz="0" w:space="0" w:color="auto"/>
            <w:left w:val="none" w:sz="0" w:space="0" w:color="auto"/>
            <w:bottom w:val="none" w:sz="0" w:space="0" w:color="auto"/>
            <w:right w:val="none" w:sz="0" w:space="0" w:color="auto"/>
          </w:divBdr>
        </w:div>
        <w:div w:id="1282882561">
          <w:marLeft w:val="0"/>
          <w:marRight w:val="0"/>
          <w:marTop w:val="0"/>
          <w:marBottom w:val="0"/>
          <w:divBdr>
            <w:top w:val="none" w:sz="0" w:space="0" w:color="auto"/>
            <w:left w:val="none" w:sz="0" w:space="0" w:color="auto"/>
            <w:bottom w:val="none" w:sz="0" w:space="0" w:color="auto"/>
            <w:right w:val="none" w:sz="0" w:space="0" w:color="auto"/>
          </w:divBdr>
        </w:div>
        <w:div w:id="2129202345">
          <w:marLeft w:val="0"/>
          <w:marRight w:val="0"/>
          <w:marTop w:val="0"/>
          <w:marBottom w:val="0"/>
          <w:divBdr>
            <w:top w:val="none" w:sz="0" w:space="0" w:color="auto"/>
            <w:left w:val="none" w:sz="0" w:space="0" w:color="auto"/>
            <w:bottom w:val="none" w:sz="0" w:space="0" w:color="auto"/>
            <w:right w:val="none" w:sz="0" w:space="0" w:color="auto"/>
          </w:divBdr>
        </w:div>
      </w:divsChild>
    </w:div>
    <w:div w:id="2038240359">
      <w:bodyDiv w:val="1"/>
      <w:marLeft w:val="0"/>
      <w:marRight w:val="0"/>
      <w:marTop w:val="0"/>
      <w:marBottom w:val="0"/>
      <w:divBdr>
        <w:top w:val="none" w:sz="0" w:space="0" w:color="auto"/>
        <w:left w:val="none" w:sz="0" w:space="0" w:color="auto"/>
        <w:bottom w:val="none" w:sz="0" w:space="0" w:color="auto"/>
        <w:right w:val="none" w:sz="0" w:space="0" w:color="auto"/>
      </w:divBdr>
    </w:div>
    <w:div w:id="2047943160">
      <w:bodyDiv w:val="1"/>
      <w:marLeft w:val="0"/>
      <w:marRight w:val="0"/>
      <w:marTop w:val="0"/>
      <w:marBottom w:val="0"/>
      <w:divBdr>
        <w:top w:val="none" w:sz="0" w:space="0" w:color="auto"/>
        <w:left w:val="none" w:sz="0" w:space="0" w:color="auto"/>
        <w:bottom w:val="none" w:sz="0" w:space="0" w:color="auto"/>
        <w:right w:val="none" w:sz="0" w:space="0" w:color="auto"/>
      </w:divBdr>
    </w:div>
    <w:div w:id="2049186308">
      <w:bodyDiv w:val="1"/>
      <w:marLeft w:val="0"/>
      <w:marRight w:val="0"/>
      <w:marTop w:val="0"/>
      <w:marBottom w:val="0"/>
      <w:divBdr>
        <w:top w:val="none" w:sz="0" w:space="0" w:color="auto"/>
        <w:left w:val="none" w:sz="0" w:space="0" w:color="auto"/>
        <w:bottom w:val="none" w:sz="0" w:space="0" w:color="auto"/>
        <w:right w:val="none" w:sz="0" w:space="0" w:color="auto"/>
      </w:divBdr>
    </w:div>
    <w:div w:id="2056158915">
      <w:bodyDiv w:val="1"/>
      <w:marLeft w:val="0"/>
      <w:marRight w:val="0"/>
      <w:marTop w:val="0"/>
      <w:marBottom w:val="0"/>
      <w:divBdr>
        <w:top w:val="none" w:sz="0" w:space="0" w:color="auto"/>
        <w:left w:val="none" w:sz="0" w:space="0" w:color="auto"/>
        <w:bottom w:val="none" w:sz="0" w:space="0" w:color="auto"/>
        <w:right w:val="none" w:sz="0" w:space="0" w:color="auto"/>
      </w:divBdr>
    </w:div>
    <w:div w:id="2058122772">
      <w:bodyDiv w:val="1"/>
      <w:marLeft w:val="0"/>
      <w:marRight w:val="0"/>
      <w:marTop w:val="0"/>
      <w:marBottom w:val="0"/>
      <w:divBdr>
        <w:top w:val="none" w:sz="0" w:space="0" w:color="auto"/>
        <w:left w:val="none" w:sz="0" w:space="0" w:color="auto"/>
        <w:bottom w:val="none" w:sz="0" w:space="0" w:color="auto"/>
        <w:right w:val="none" w:sz="0" w:space="0" w:color="auto"/>
      </w:divBdr>
    </w:div>
    <w:div w:id="2111777110">
      <w:bodyDiv w:val="1"/>
      <w:marLeft w:val="0"/>
      <w:marRight w:val="0"/>
      <w:marTop w:val="0"/>
      <w:marBottom w:val="0"/>
      <w:divBdr>
        <w:top w:val="none" w:sz="0" w:space="0" w:color="auto"/>
        <w:left w:val="none" w:sz="0" w:space="0" w:color="auto"/>
        <w:bottom w:val="none" w:sz="0" w:space="0" w:color="auto"/>
        <w:right w:val="none" w:sz="0" w:space="0" w:color="auto"/>
      </w:divBdr>
    </w:div>
    <w:div w:id="2113671145">
      <w:bodyDiv w:val="1"/>
      <w:marLeft w:val="0"/>
      <w:marRight w:val="0"/>
      <w:marTop w:val="0"/>
      <w:marBottom w:val="0"/>
      <w:divBdr>
        <w:top w:val="none" w:sz="0" w:space="0" w:color="auto"/>
        <w:left w:val="none" w:sz="0" w:space="0" w:color="auto"/>
        <w:bottom w:val="none" w:sz="0" w:space="0" w:color="auto"/>
        <w:right w:val="none" w:sz="0" w:space="0" w:color="auto"/>
      </w:divBdr>
    </w:div>
    <w:div w:id="213100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gpcoder.com/4686-huong-dan-java-design-pattern-command/"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pcoder.com/4810-huong-dan-java-design-pattern-template-method/"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pcoder.com/4190-huong-dan-java-design-pattern-singleton/" TargetMode="External"/><Relationship Id="rId69" Type="http://schemas.openxmlformats.org/officeDocument/2006/relationships/hyperlink" Target="https://gpcoder.com/4483-huong-dan-java-design-pattern-adapter/"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pcoder.com/4352-huong-dan-java-design-pattern-factory-method/"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gpcoder.com/4747-huong-dan-java-design-pattern-obser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pcoder.com/4796-huong-dan-java-design-pattern-strateg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TCMT\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08648-82C7-4EFB-A554-7FA4E639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4732</TotalTime>
  <Pages>36</Pages>
  <Words>3729</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ASUS</cp:lastModifiedBy>
  <cp:revision>2302</cp:revision>
  <cp:lastPrinted>2020-11-06T07:09:00Z</cp:lastPrinted>
  <dcterms:created xsi:type="dcterms:W3CDTF">2021-04-17T01:42:00Z</dcterms:created>
  <dcterms:modified xsi:type="dcterms:W3CDTF">2022-01-06T10:11:00Z</dcterms:modified>
</cp:coreProperties>
</file>